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654E5A" w14:textId="77777777" w:rsidR="00D838FE" w:rsidRPr="00A9565C" w:rsidRDefault="00D838FE" w:rsidP="00A67D33">
      <w:bookmarkStart w:id="0" w:name="_Ref170886377"/>
      <w:bookmarkStart w:id="1" w:name="_Ref170886426"/>
      <w:bookmarkStart w:id="2" w:name="_Toc181441029"/>
    </w:p>
    <w:p w14:paraId="5B7BB274" w14:textId="77777777" w:rsidR="00D838FE" w:rsidRPr="00A9565C" w:rsidRDefault="00D838FE" w:rsidP="00A67D33"/>
    <w:p w14:paraId="3379EB3A" w14:textId="77777777" w:rsidR="00D838FE" w:rsidRPr="00A9565C" w:rsidRDefault="00D838FE" w:rsidP="00A67D33"/>
    <w:p w14:paraId="6741D6CD" w14:textId="77777777" w:rsidR="00D838FE" w:rsidRPr="00A9565C" w:rsidRDefault="00D838FE" w:rsidP="00A67D33"/>
    <w:p w14:paraId="63DA624B" w14:textId="77777777" w:rsidR="00B54B85" w:rsidRPr="00A9565C" w:rsidRDefault="00B54B85" w:rsidP="00A67D33"/>
    <w:p w14:paraId="4BF9BFB2" w14:textId="77777777" w:rsidR="00D838FE" w:rsidRPr="00A9565C" w:rsidRDefault="00D838FE" w:rsidP="00A67D33"/>
    <w:p w14:paraId="473BF172" w14:textId="77777777" w:rsidR="00D838FE" w:rsidRPr="00A9565C" w:rsidRDefault="00D838FE" w:rsidP="00A67D33"/>
    <w:p w14:paraId="61AA7DD3" w14:textId="77777777" w:rsidR="00D838FE" w:rsidRPr="00A9565C" w:rsidRDefault="00D838FE" w:rsidP="00A67D33"/>
    <w:p w14:paraId="64A9F891" w14:textId="2A00E947" w:rsidR="002E546B" w:rsidRPr="00A9565C" w:rsidRDefault="002E546B" w:rsidP="00A67D33">
      <w:pPr>
        <w:pStyle w:val="afff4"/>
      </w:pPr>
      <w:r w:rsidRPr="004C2FA2">
        <w:rPr>
          <w:rFonts w:hint="eastAsia"/>
          <w:color w:val="0070C0"/>
        </w:rPr>
        <w:t>專2020消</w:t>
      </w:r>
      <w:r w:rsidR="00671327" w:rsidRPr="004C2FA2">
        <w:rPr>
          <w:rFonts w:hint="eastAsia"/>
          <w:color w:val="0070C0"/>
        </w:rPr>
        <w:t>XXX</w:t>
      </w:r>
    </w:p>
    <w:p w14:paraId="67B1C89C" w14:textId="0096A05E" w:rsidR="003D2CA7" w:rsidRPr="004C2FA2" w:rsidRDefault="00671327" w:rsidP="00A67D33">
      <w:pPr>
        <w:pStyle w:val="afff4"/>
        <w:rPr>
          <w:color w:val="0070C0"/>
          <w:sz w:val="24"/>
        </w:rPr>
      </w:pPr>
      <w:r w:rsidRPr="004C2FA2">
        <w:rPr>
          <w:rFonts w:hint="eastAsia"/>
          <w:color w:val="0070C0"/>
        </w:rPr>
        <w:t>@</w:t>
      </w:r>
      <w:r w:rsidRPr="004C2FA2">
        <w:rPr>
          <w:rFonts w:hint="eastAsia"/>
          <w:color w:val="0070C0"/>
          <w:lang w:eastAsia="zh-HK"/>
        </w:rPr>
        <w:t>專案名稱</w:t>
      </w:r>
      <w:r w:rsidRPr="004C2FA2">
        <w:rPr>
          <w:rFonts w:hint="eastAsia"/>
          <w:color w:val="0070C0"/>
        </w:rPr>
        <w:t>@</w:t>
      </w:r>
    </w:p>
    <w:p w14:paraId="2A6A0521" w14:textId="77777777" w:rsidR="00D838FE" w:rsidRPr="00517C5C" w:rsidRDefault="00D838FE" w:rsidP="00A67D33"/>
    <w:p w14:paraId="40539183" w14:textId="77777777" w:rsidR="00D838FE" w:rsidRPr="00A9565C" w:rsidRDefault="00D838FE" w:rsidP="00A67D33">
      <w:pPr>
        <w:pStyle w:val="71"/>
      </w:pPr>
    </w:p>
    <w:p w14:paraId="61023637" w14:textId="77777777" w:rsidR="00D838FE" w:rsidRPr="00A9565C" w:rsidRDefault="00D838FE" w:rsidP="00A67D33">
      <w:pPr>
        <w:pStyle w:val="afff6"/>
      </w:pPr>
      <w:r w:rsidRPr="00A9565C">
        <w:t>需求</w:t>
      </w:r>
      <w:r w:rsidR="00341164" w:rsidRPr="00A9565C">
        <w:rPr>
          <w:rFonts w:hint="eastAsia"/>
        </w:rPr>
        <w:t>規格</w:t>
      </w:r>
      <w:r w:rsidRPr="00A9565C">
        <w:t>書</w:t>
      </w:r>
    </w:p>
    <w:p w14:paraId="2CE6BDD7" w14:textId="77777777" w:rsidR="00D838FE" w:rsidRPr="00A9565C" w:rsidRDefault="00341164" w:rsidP="00A67D33">
      <w:pPr>
        <w:pStyle w:val="afff6"/>
      </w:pPr>
      <w:r w:rsidRPr="00A9565C">
        <w:rPr>
          <w:rFonts w:hint="eastAsia"/>
        </w:rPr>
        <w:t>S</w:t>
      </w:r>
      <w:r w:rsidRPr="00A9565C">
        <w:t xml:space="preserve">oftware </w:t>
      </w:r>
      <w:r w:rsidRPr="00A9565C">
        <w:rPr>
          <w:rFonts w:hint="eastAsia"/>
        </w:rPr>
        <w:t>R</w:t>
      </w:r>
      <w:r w:rsidRPr="00A9565C">
        <w:t xml:space="preserve">equirement </w:t>
      </w:r>
      <w:r w:rsidRPr="00A9565C">
        <w:rPr>
          <w:rFonts w:hint="eastAsia"/>
        </w:rPr>
        <w:t>S</w:t>
      </w:r>
      <w:r w:rsidRPr="00A9565C">
        <w:t>pecification</w:t>
      </w:r>
    </w:p>
    <w:p w14:paraId="2B0D9D20" w14:textId="77777777" w:rsidR="00D838FE" w:rsidRPr="00A9565C" w:rsidRDefault="00D838FE" w:rsidP="00A67D33"/>
    <w:p w14:paraId="44519B0F" w14:textId="77777777" w:rsidR="00B54B85" w:rsidRPr="00A9565C" w:rsidRDefault="00B54B85" w:rsidP="00A67D33"/>
    <w:p w14:paraId="09B65E67" w14:textId="77777777" w:rsidR="00AA49BD" w:rsidRPr="00A9565C" w:rsidRDefault="00AA49BD" w:rsidP="00A67D33"/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92"/>
        <w:gridCol w:w="2375"/>
      </w:tblGrid>
      <w:tr w:rsidR="00D838FE" w:rsidRPr="00A9565C" w14:paraId="41DBBA48" w14:textId="77777777" w:rsidTr="00AA49BD">
        <w:trPr>
          <w:trHeight w:val="94"/>
          <w:jc w:val="center"/>
        </w:trPr>
        <w:tc>
          <w:tcPr>
            <w:tcW w:w="992" w:type="dxa"/>
            <w:shd w:val="clear" w:color="auto" w:fill="auto"/>
            <w:vAlign w:val="center"/>
          </w:tcPr>
          <w:p w14:paraId="345041A0" w14:textId="77777777" w:rsidR="00D838FE" w:rsidRPr="00A9565C" w:rsidRDefault="00D838FE" w:rsidP="00A67D33">
            <w:r w:rsidRPr="00A9565C">
              <w:t>版次:</w:t>
            </w:r>
          </w:p>
        </w:tc>
        <w:tc>
          <w:tcPr>
            <w:tcW w:w="2375" w:type="dxa"/>
            <w:shd w:val="clear" w:color="auto" w:fill="auto"/>
            <w:vAlign w:val="center"/>
          </w:tcPr>
          <w:p w14:paraId="05F27769" w14:textId="20012432" w:rsidR="00D838FE" w:rsidRPr="002A6DF6" w:rsidRDefault="002A6DF6" w:rsidP="002A6DF6">
            <w:pPr>
              <w:pStyle w:val="a7"/>
              <w:jc w:val="left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1.</w:t>
            </w:r>
            <w:r w:rsidR="00671327">
              <w:rPr>
                <w:rFonts w:ascii="標楷體" w:hAnsi="標楷體" w:hint="eastAsia"/>
                <w:sz w:val="24"/>
              </w:rPr>
              <w:t>0</w:t>
            </w:r>
          </w:p>
        </w:tc>
      </w:tr>
      <w:tr w:rsidR="00D838FE" w:rsidRPr="00A9565C" w14:paraId="031E4316" w14:textId="77777777" w:rsidTr="00AA49BD">
        <w:trPr>
          <w:trHeight w:val="638"/>
          <w:jc w:val="center"/>
        </w:trPr>
        <w:tc>
          <w:tcPr>
            <w:tcW w:w="992" w:type="dxa"/>
            <w:shd w:val="clear" w:color="auto" w:fill="auto"/>
            <w:vAlign w:val="center"/>
          </w:tcPr>
          <w:p w14:paraId="25862C68" w14:textId="77777777" w:rsidR="00D838FE" w:rsidRPr="00A9565C" w:rsidRDefault="00D838FE" w:rsidP="00A67D33">
            <w:r w:rsidRPr="00A9565C">
              <w:t>日期:</w:t>
            </w:r>
          </w:p>
        </w:tc>
        <w:tc>
          <w:tcPr>
            <w:tcW w:w="2375" w:type="dxa"/>
            <w:shd w:val="clear" w:color="auto" w:fill="auto"/>
            <w:vAlign w:val="center"/>
          </w:tcPr>
          <w:p w14:paraId="276259DD" w14:textId="6894415A" w:rsidR="00D838FE" w:rsidRPr="00A9565C" w:rsidRDefault="00D838FE" w:rsidP="00FB4497">
            <w:r w:rsidRPr="00A9565C">
              <w:t>20</w:t>
            </w:r>
            <w:r w:rsidR="00AD4A42" w:rsidRPr="00A9565C">
              <w:t>20</w:t>
            </w:r>
            <w:r w:rsidRPr="00A9565C">
              <w:t>/</w:t>
            </w:r>
            <w:r w:rsidR="00FC1602" w:rsidRPr="00A9565C">
              <w:t>0</w:t>
            </w:r>
            <w:r w:rsidR="00671327">
              <w:rPr>
                <w:rFonts w:hint="eastAsia"/>
              </w:rPr>
              <w:t>1</w:t>
            </w:r>
            <w:r w:rsidR="003517F4" w:rsidRPr="00A9565C">
              <w:rPr>
                <w:rFonts w:hint="eastAsia"/>
              </w:rPr>
              <w:t>/</w:t>
            </w:r>
            <w:r w:rsidR="00671327">
              <w:rPr>
                <w:rFonts w:hint="eastAsia"/>
              </w:rPr>
              <w:t>01</w:t>
            </w:r>
          </w:p>
        </w:tc>
      </w:tr>
    </w:tbl>
    <w:p w14:paraId="3B0067A1" w14:textId="77777777" w:rsidR="00D838FE" w:rsidRPr="00A9565C" w:rsidRDefault="00D838FE" w:rsidP="00A67D33"/>
    <w:p w14:paraId="19944DA8" w14:textId="77777777" w:rsidR="00D857F6" w:rsidRPr="00A9565C" w:rsidRDefault="00D838FE" w:rsidP="00A67D33">
      <w:pPr>
        <w:pStyle w:val="afff9"/>
      </w:pPr>
      <w:r w:rsidRPr="00A9565C">
        <w:br w:type="page"/>
      </w:r>
      <w:r w:rsidRPr="00A9565C">
        <w:lastRenderedPageBreak/>
        <w:t>文件制/修訂履歷</w:t>
      </w:r>
      <w:r w:rsidR="00D857F6" w:rsidRPr="00A9565C">
        <w:rPr>
          <w:rFonts w:hint="eastAsia"/>
        </w:rPr>
        <w:t>（</w:t>
      </w:r>
      <w:r w:rsidRPr="00A9565C">
        <w:t>Change History</w:t>
      </w:r>
      <w:r w:rsidR="00D857F6" w:rsidRPr="00A9565C">
        <w:rPr>
          <w:rFonts w:hint="eastAsia"/>
        </w:rPr>
        <w:t>）</w:t>
      </w:r>
    </w:p>
    <w:tbl>
      <w:tblPr>
        <w:tblW w:w="10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46"/>
        <w:gridCol w:w="1559"/>
        <w:gridCol w:w="3794"/>
        <w:gridCol w:w="1309"/>
        <w:gridCol w:w="2126"/>
      </w:tblGrid>
      <w:tr w:rsidR="00D838FE" w:rsidRPr="00A9565C" w14:paraId="3C99D11F" w14:textId="77777777" w:rsidTr="00671327">
        <w:tc>
          <w:tcPr>
            <w:tcW w:w="1446" w:type="dxa"/>
          </w:tcPr>
          <w:p w14:paraId="6973D90E" w14:textId="77777777" w:rsidR="00D838FE" w:rsidRPr="00A9565C" w:rsidRDefault="00D838FE" w:rsidP="00A67D33">
            <w:r w:rsidRPr="00A9565C">
              <w:t>制/修訂版次</w:t>
            </w:r>
          </w:p>
          <w:p w14:paraId="1C5AE2AD" w14:textId="77777777" w:rsidR="00D838FE" w:rsidRPr="00A9565C" w:rsidRDefault="00D838FE" w:rsidP="00A67D33">
            <w:r w:rsidRPr="00A9565C">
              <w:t>(Version)</w:t>
            </w:r>
          </w:p>
        </w:tc>
        <w:tc>
          <w:tcPr>
            <w:tcW w:w="1559" w:type="dxa"/>
          </w:tcPr>
          <w:p w14:paraId="65B6D299" w14:textId="77777777" w:rsidR="00D838FE" w:rsidRPr="00A9565C" w:rsidRDefault="00D838FE" w:rsidP="00A67D33">
            <w:r w:rsidRPr="00A9565C">
              <w:t>制/修訂日期</w:t>
            </w:r>
          </w:p>
          <w:p w14:paraId="31BA29EC" w14:textId="77777777" w:rsidR="00D838FE" w:rsidRPr="00A9565C" w:rsidRDefault="00D838FE" w:rsidP="00A67D33">
            <w:r w:rsidRPr="00A9565C">
              <w:t>(Date)</w:t>
            </w:r>
          </w:p>
        </w:tc>
        <w:tc>
          <w:tcPr>
            <w:tcW w:w="3794" w:type="dxa"/>
          </w:tcPr>
          <w:p w14:paraId="4DE7239E" w14:textId="77777777" w:rsidR="00D838FE" w:rsidRPr="00A9565C" w:rsidRDefault="00D838FE" w:rsidP="00A67D33">
            <w:r w:rsidRPr="00A9565C">
              <w:t xml:space="preserve">制/修訂說明 </w:t>
            </w:r>
          </w:p>
          <w:p w14:paraId="374E38EB" w14:textId="77777777" w:rsidR="00D838FE" w:rsidRPr="00A9565C" w:rsidRDefault="00D838FE" w:rsidP="00A67D33">
            <w:r w:rsidRPr="00A9565C">
              <w:t>(Change Description)</w:t>
            </w:r>
          </w:p>
        </w:tc>
        <w:tc>
          <w:tcPr>
            <w:tcW w:w="1309" w:type="dxa"/>
          </w:tcPr>
          <w:p w14:paraId="4EEA6503" w14:textId="77777777" w:rsidR="00D838FE" w:rsidRPr="00A9565C" w:rsidRDefault="00D838FE" w:rsidP="00A67D33">
            <w:r w:rsidRPr="00A9565C">
              <w:t>作者</w:t>
            </w:r>
          </w:p>
          <w:p w14:paraId="11321589" w14:textId="77777777" w:rsidR="00D838FE" w:rsidRPr="00A9565C" w:rsidRDefault="00D838FE" w:rsidP="00A67D33">
            <w:r w:rsidRPr="00A9565C">
              <w:t>(Author)</w:t>
            </w:r>
          </w:p>
        </w:tc>
        <w:tc>
          <w:tcPr>
            <w:tcW w:w="2126" w:type="dxa"/>
          </w:tcPr>
          <w:p w14:paraId="4970DC65" w14:textId="77777777" w:rsidR="00D838FE" w:rsidRPr="00A9565C" w:rsidRDefault="00D838FE" w:rsidP="00A67D33">
            <w:r w:rsidRPr="00A9565C">
              <w:t>備註</w:t>
            </w:r>
          </w:p>
          <w:p w14:paraId="09C3EE4E" w14:textId="77777777" w:rsidR="00D838FE" w:rsidRPr="00A9565C" w:rsidRDefault="00D838FE" w:rsidP="00A67D33">
            <w:r w:rsidRPr="00A9565C">
              <w:t>(Comment)</w:t>
            </w:r>
          </w:p>
        </w:tc>
      </w:tr>
      <w:tr w:rsidR="00D838FE" w:rsidRPr="00A9565C" w14:paraId="3EC78BD8" w14:textId="77777777" w:rsidTr="00671327">
        <w:tc>
          <w:tcPr>
            <w:tcW w:w="1446" w:type="dxa"/>
            <w:vAlign w:val="center"/>
          </w:tcPr>
          <w:p w14:paraId="73F8613C" w14:textId="77777777" w:rsidR="00D838FE" w:rsidRPr="00A9565C" w:rsidRDefault="00D838FE" w:rsidP="00A67D33">
            <w:pPr>
              <w:rPr>
                <w:color w:val="000000"/>
              </w:rPr>
            </w:pPr>
            <w:r w:rsidRPr="00A9565C">
              <w:t>1.0</w:t>
            </w:r>
          </w:p>
        </w:tc>
        <w:tc>
          <w:tcPr>
            <w:tcW w:w="1559" w:type="dxa"/>
            <w:vAlign w:val="center"/>
          </w:tcPr>
          <w:p w14:paraId="1AB725DF" w14:textId="5CF123C4" w:rsidR="00D838FE" w:rsidRPr="00A9565C" w:rsidRDefault="00D838FE" w:rsidP="00A67D33">
            <w:r w:rsidRPr="00A9565C">
              <w:t>20</w:t>
            </w:r>
            <w:r w:rsidR="00E66465">
              <w:t>20</w:t>
            </w:r>
            <w:r w:rsidRPr="00A9565C">
              <w:t>/</w:t>
            </w:r>
            <w:r w:rsidR="00E66465">
              <w:t>07</w:t>
            </w:r>
            <w:r w:rsidRPr="00A9565C">
              <w:t>/</w:t>
            </w:r>
            <w:r w:rsidR="00E66465">
              <w:t>01</w:t>
            </w:r>
          </w:p>
        </w:tc>
        <w:tc>
          <w:tcPr>
            <w:tcW w:w="3794" w:type="dxa"/>
            <w:vAlign w:val="center"/>
          </w:tcPr>
          <w:p w14:paraId="7F34A537" w14:textId="77777777" w:rsidR="00D838FE" w:rsidRPr="00A9565C" w:rsidRDefault="00D838FE" w:rsidP="00FA7133">
            <w:pPr>
              <w:pStyle w:val="affb"/>
              <w:numPr>
                <w:ilvl w:val="0"/>
                <w:numId w:val="17"/>
              </w:numPr>
              <w:ind w:leftChars="0"/>
            </w:pPr>
            <w:r w:rsidRPr="00A9565C">
              <w:t>初次發行</w:t>
            </w:r>
          </w:p>
        </w:tc>
        <w:tc>
          <w:tcPr>
            <w:tcW w:w="1309" w:type="dxa"/>
            <w:vAlign w:val="center"/>
          </w:tcPr>
          <w:p w14:paraId="21B31A94" w14:textId="664D808C" w:rsidR="00D838FE" w:rsidRPr="00A9565C" w:rsidRDefault="00671327" w:rsidP="00A67D33">
            <w:r>
              <w:rPr>
                <w:rFonts w:hint="eastAsia"/>
                <w:lang w:eastAsia="zh-HK"/>
              </w:rPr>
              <w:t>陳</w:t>
            </w:r>
            <w:r>
              <w:rPr>
                <w:rFonts w:hint="eastAsia"/>
              </w:rPr>
              <w:t>○○</w:t>
            </w:r>
          </w:p>
        </w:tc>
        <w:tc>
          <w:tcPr>
            <w:tcW w:w="2126" w:type="dxa"/>
            <w:vAlign w:val="center"/>
          </w:tcPr>
          <w:p w14:paraId="6F0F734F" w14:textId="77777777" w:rsidR="00D838FE" w:rsidRPr="00A9565C" w:rsidRDefault="00D838FE" w:rsidP="00A67D33"/>
        </w:tc>
      </w:tr>
      <w:tr w:rsidR="00B75819" w:rsidRPr="00A9565C" w14:paraId="50563CB0" w14:textId="77777777" w:rsidTr="00671327">
        <w:tc>
          <w:tcPr>
            <w:tcW w:w="1446" w:type="dxa"/>
            <w:vAlign w:val="center"/>
          </w:tcPr>
          <w:p w14:paraId="084CB7E9" w14:textId="17C9F7D6" w:rsidR="00B75819" w:rsidRPr="00A9565C" w:rsidRDefault="00B75819" w:rsidP="00B75819"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559" w:type="dxa"/>
            <w:vAlign w:val="center"/>
          </w:tcPr>
          <w:p w14:paraId="02382257" w14:textId="70A86F5B" w:rsidR="00B75819" w:rsidRPr="00A9565C" w:rsidRDefault="00B75819" w:rsidP="00B75819">
            <w:r>
              <w:rPr>
                <w:rFonts w:hint="eastAsia"/>
              </w:rPr>
              <w:t>2</w:t>
            </w:r>
            <w:r>
              <w:t>020/07/</w:t>
            </w:r>
            <w:r>
              <w:rPr>
                <w:rFonts w:hint="eastAsia"/>
              </w:rPr>
              <w:t>10</w:t>
            </w:r>
          </w:p>
        </w:tc>
        <w:tc>
          <w:tcPr>
            <w:tcW w:w="3794" w:type="dxa"/>
            <w:vAlign w:val="center"/>
          </w:tcPr>
          <w:p w14:paraId="01A59658" w14:textId="77777777" w:rsidR="00B75819" w:rsidRDefault="00B75819" w:rsidP="00B75819">
            <w:pPr>
              <w:pStyle w:val="affb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  <w:lang w:eastAsia="zh-HK"/>
              </w:rPr>
              <w:t>業務流程關卡調整</w:t>
            </w:r>
          </w:p>
          <w:p w14:paraId="46BD3000" w14:textId="77777777" w:rsidR="00B75819" w:rsidRDefault="00B75819" w:rsidP="00B75819">
            <w:pPr>
              <w:pStyle w:val="affb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  <w:lang w:eastAsia="zh-HK"/>
              </w:rPr>
              <w:t>業務邏輯調整</w:t>
            </w:r>
          </w:p>
          <w:p w14:paraId="3E8A1C07" w14:textId="1FE2C55E" w:rsidR="00B75819" w:rsidRPr="00E66465" w:rsidRDefault="00B75819" w:rsidP="00B75819">
            <w:pPr>
              <w:pStyle w:val="affb"/>
              <w:numPr>
                <w:ilvl w:val="1"/>
                <w:numId w:val="17"/>
              </w:numPr>
              <w:ind w:leftChars="0"/>
            </w:pPr>
            <w:r>
              <w:rPr>
                <w:rFonts w:hint="eastAsia"/>
                <w:lang w:eastAsia="zh-HK"/>
              </w:rPr>
              <w:t>公式X</w:t>
            </w:r>
            <w:r>
              <w:rPr>
                <w:rFonts w:hint="eastAsia"/>
              </w:rPr>
              <w:t>XXX</w:t>
            </w:r>
          </w:p>
        </w:tc>
        <w:tc>
          <w:tcPr>
            <w:tcW w:w="1309" w:type="dxa"/>
            <w:vAlign w:val="center"/>
          </w:tcPr>
          <w:p w14:paraId="536209C4" w14:textId="75BDDE8A" w:rsidR="00B75819" w:rsidRPr="00A9565C" w:rsidRDefault="00B75819" w:rsidP="00B75819">
            <w:r>
              <w:rPr>
                <w:rFonts w:hint="eastAsia"/>
                <w:lang w:eastAsia="zh-HK"/>
              </w:rPr>
              <w:t>陳</w:t>
            </w:r>
            <w:r>
              <w:rPr>
                <w:rFonts w:hint="eastAsia"/>
              </w:rPr>
              <w:t>○○</w:t>
            </w:r>
          </w:p>
        </w:tc>
        <w:tc>
          <w:tcPr>
            <w:tcW w:w="2126" w:type="dxa"/>
            <w:vAlign w:val="center"/>
          </w:tcPr>
          <w:p w14:paraId="731D9125" w14:textId="77777777" w:rsidR="00B75819" w:rsidRPr="00A9565C" w:rsidRDefault="00B75819" w:rsidP="00B75819"/>
        </w:tc>
      </w:tr>
      <w:tr w:rsidR="00B75819" w:rsidRPr="00A9565C" w14:paraId="3AC46B9B" w14:textId="77777777" w:rsidTr="00671327">
        <w:tc>
          <w:tcPr>
            <w:tcW w:w="1446" w:type="dxa"/>
            <w:vAlign w:val="center"/>
          </w:tcPr>
          <w:p w14:paraId="17631CB5" w14:textId="14DCA5A5" w:rsidR="00B75819" w:rsidRPr="00A9565C" w:rsidRDefault="00B75819" w:rsidP="00B75819"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559" w:type="dxa"/>
            <w:vAlign w:val="center"/>
          </w:tcPr>
          <w:p w14:paraId="50510D64" w14:textId="29D46896" w:rsidR="00B75819" w:rsidRPr="00A9565C" w:rsidRDefault="00B75819" w:rsidP="00B75819">
            <w:r>
              <w:rPr>
                <w:rFonts w:hint="eastAsia"/>
              </w:rPr>
              <w:t>2020/07/14</w:t>
            </w:r>
          </w:p>
        </w:tc>
        <w:tc>
          <w:tcPr>
            <w:tcW w:w="3794" w:type="dxa"/>
            <w:vAlign w:val="center"/>
          </w:tcPr>
          <w:p w14:paraId="507B93AA" w14:textId="3A835DA8" w:rsidR="00B75819" w:rsidRPr="00A9565C" w:rsidRDefault="00B75819" w:rsidP="00B75819"/>
        </w:tc>
        <w:tc>
          <w:tcPr>
            <w:tcW w:w="1309" w:type="dxa"/>
            <w:vAlign w:val="center"/>
          </w:tcPr>
          <w:p w14:paraId="2FDCAE89" w14:textId="091B0570" w:rsidR="00B75819" w:rsidRPr="00A9565C" w:rsidRDefault="00B75819" w:rsidP="00B75819"/>
        </w:tc>
        <w:tc>
          <w:tcPr>
            <w:tcW w:w="2126" w:type="dxa"/>
            <w:vAlign w:val="center"/>
          </w:tcPr>
          <w:p w14:paraId="40208613" w14:textId="77777777" w:rsidR="00B75819" w:rsidRPr="00A9565C" w:rsidRDefault="00B75819" w:rsidP="00B75819"/>
        </w:tc>
      </w:tr>
      <w:tr w:rsidR="00B75819" w:rsidRPr="00A9565C" w14:paraId="5911B132" w14:textId="77777777" w:rsidTr="00671327">
        <w:tc>
          <w:tcPr>
            <w:tcW w:w="1446" w:type="dxa"/>
            <w:vAlign w:val="center"/>
          </w:tcPr>
          <w:p w14:paraId="1C60F7F2" w14:textId="62896802" w:rsidR="00B75819" w:rsidRPr="00A9565C" w:rsidRDefault="00B75819" w:rsidP="00B75819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1559" w:type="dxa"/>
            <w:vAlign w:val="center"/>
          </w:tcPr>
          <w:p w14:paraId="4F14C233" w14:textId="124A7A13" w:rsidR="00B75819" w:rsidRPr="00A9565C" w:rsidRDefault="00B75819" w:rsidP="00B75819">
            <w:r>
              <w:rPr>
                <w:rFonts w:hint="eastAsia"/>
              </w:rPr>
              <w:t>2020/07/15</w:t>
            </w:r>
          </w:p>
        </w:tc>
        <w:tc>
          <w:tcPr>
            <w:tcW w:w="3794" w:type="dxa"/>
            <w:vAlign w:val="center"/>
          </w:tcPr>
          <w:p w14:paraId="6A6AFCB6" w14:textId="5CACD45D" w:rsidR="00B75819" w:rsidRPr="00A9565C" w:rsidRDefault="00B75819" w:rsidP="00B75819"/>
        </w:tc>
        <w:tc>
          <w:tcPr>
            <w:tcW w:w="1309" w:type="dxa"/>
            <w:vAlign w:val="center"/>
          </w:tcPr>
          <w:p w14:paraId="256DB852" w14:textId="6CAC4FEF" w:rsidR="00B75819" w:rsidRPr="00A9565C" w:rsidRDefault="00B75819" w:rsidP="00B75819"/>
        </w:tc>
        <w:tc>
          <w:tcPr>
            <w:tcW w:w="2126" w:type="dxa"/>
            <w:vAlign w:val="center"/>
          </w:tcPr>
          <w:p w14:paraId="7D44F255" w14:textId="77777777" w:rsidR="00B75819" w:rsidRPr="00A9565C" w:rsidRDefault="00B75819" w:rsidP="00B75819"/>
        </w:tc>
      </w:tr>
      <w:tr w:rsidR="00B75819" w:rsidRPr="00A9565C" w14:paraId="38F443F6" w14:textId="77777777" w:rsidTr="00671327">
        <w:tc>
          <w:tcPr>
            <w:tcW w:w="1446" w:type="dxa"/>
            <w:vAlign w:val="center"/>
          </w:tcPr>
          <w:p w14:paraId="16C7B0FF" w14:textId="54843CE1" w:rsidR="00B75819" w:rsidRPr="00A9565C" w:rsidRDefault="00B75819" w:rsidP="00B75819">
            <w:r>
              <w:rPr>
                <w:rFonts w:hint="eastAsia"/>
              </w:rPr>
              <w:t>1</w:t>
            </w:r>
            <w:r>
              <w:t>.4</w:t>
            </w:r>
          </w:p>
        </w:tc>
        <w:tc>
          <w:tcPr>
            <w:tcW w:w="1559" w:type="dxa"/>
            <w:vAlign w:val="center"/>
          </w:tcPr>
          <w:p w14:paraId="05DDD459" w14:textId="696D99AD" w:rsidR="00B75819" w:rsidRPr="00A9565C" w:rsidRDefault="00B75819" w:rsidP="00B75819">
            <w:r>
              <w:rPr>
                <w:rFonts w:hint="eastAsia"/>
              </w:rPr>
              <w:t>2020/07/1</w:t>
            </w:r>
            <w:r>
              <w:t>6</w:t>
            </w:r>
          </w:p>
        </w:tc>
        <w:tc>
          <w:tcPr>
            <w:tcW w:w="3794" w:type="dxa"/>
            <w:vAlign w:val="center"/>
          </w:tcPr>
          <w:p w14:paraId="2A28062B" w14:textId="6D5BE7EC" w:rsidR="00B75819" w:rsidRPr="00A9565C" w:rsidRDefault="00B75819" w:rsidP="00B75819"/>
        </w:tc>
        <w:tc>
          <w:tcPr>
            <w:tcW w:w="1309" w:type="dxa"/>
            <w:vAlign w:val="center"/>
          </w:tcPr>
          <w:p w14:paraId="5C815D10" w14:textId="29837125" w:rsidR="00B75819" w:rsidRPr="00A9565C" w:rsidRDefault="00B75819" w:rsidP="00B75819"/>
        </w:tc>
        <w:tc>
          <w:tcPr>
            <w:tcW w:w="2126" w:type="dxa"/>
            <w:vAlign w:val="center"/>
          </w:tcPr>
          <w:p w14:paraId="69DC068D" w14:textId="77777777" w:rsidR="00B75819" w:rsidRPr="00A9565C" w:rsidRDefault="00B75819" w:rsidP="00B75819"/>
        </w:tc>
      </w:tr>
      <w:tr w:rsidR="00B75819" w:rsidRPr="00A9565C" w14:paraId="4C774200" w14:textId="77777777" w:rsidTr="00671327">
        <w:tc>
          <w:tcPr>
            <w:tcW w:w="1446" w:type="dxa"/>
            <w:vAlign w:val="center"/>
          </w:tcPr>
          <w:p w14:paraId="0DE00E0F" w14:textId="76207DDF" w:rsidR="00B75819" w:rsidRPr="00A9565C" w:rsidRDefault="00B75819" w:rsidP="00B75819">
            <w:r>
              <w:rPr>
                <w:rFonts w:hint="eastAsia"/>
              </w:rPr>
              <w:t>1.</w:t>
            </w:r>
            <w:r>
              <w:t>5</w:t>
            </w:r>
          </w:p>
        </w:tc>
        <w:tc>
          <w:tcPr>
            <w:tcW w:w="1559" w:type="dxa"/>
            <w:vAlign w:val="center"/>
          </w:tcPr>
          <w:p w14:paraId="6788192F" w14:textId="5FF4FCE3" w:rsidR="00B75819" w:rsidRPr="00A9565C" w:rsidRDefault="00B75819" w:rsidP="00B75819">
            <w:r>
              <w:rPr>
                <w:rFonts w:hint="eastAsia"/>
              </w:rPr>
              <w:t>20</w:t>
            </w:r>
            <w:r>
              <w:t>20/07/17</w:t>
            </w:r>
          </w:p>
        </w:tc>
        <w:tc>
          <w:tcPr>
            <w:tcW w:w="3794" w:type="dxa"/>
            <w:vAlign w:val="center"/>
          </w:tcPr>
          <w:p w14:paraId="6B3B01B4" w14:textId="79DD3766" w:rsidR="00B75819" w:rsidRPr="00A9565C" w:rsidRDefault="00B75819" w:rsidP="00B75819"/>
        </w:tc>
        <w:tc>
          <w:tcPr>
            <w:tcW w:w="1309" w:type="dxa"/>
            <w:vAlign w:val="center"/>
          </w:tcPr>
          <w:p w14:paraId="51BD4A3B" w14:textId="329872E2" w:rsidR="00B75819" w:rsidRPr="00A9565C" w:rsidRDefault="00B75819" w:rsidP="00B75819"/>
        </w:tc>
        <w:tc>
          <w:tcPr>
            <w:tcW w:w="2126" w:type="dxa"/>
            <w:vAlign w:val="center"/>
          </w:tcPr>
          <w:p w14:paraId="65D58C61" w14:textId="77777777" w:rsidR="00B75819" w:rsidRPr="00A9565C" w:rsidRDefault="00B75819" w:rsidP="00B75819"/>
        </w:tc>
      </w:tr>
      <w:bookmarkEnd w:id="0"/>
      <w:bookmarkEnd w:id="1"/>
      <w:bookmarkEnd w:id="2"/>
    </w:tbl>
    <w:p w14:paraId="761FB1D3" w14:textId="77777777" w:rsidR="00B54B85" w:rsidRPr="00A9565C" w:rsidRDefault="00B54B85" w:rsidP="00A67D33"/>
    <w:p w14:paraId="38F5F299" w14:textId="77777777" w:rsidR="00B54B85" w:rsidRPr="00A9565C" w:rsidRDefault="00B54B85" w:rsidP="00A67D33">
      <w:r w:rsidRPr="00A9565C">
        <w:br w:type="page"/>
      </w:r>
    </w:p>
    <w:p w14:paraId="4E68B6AA" w14:textId="7F91DC35" w:rsidR="0015504E" w:rsidRPr="00A9565C" w:rsidRDefault="0015504E" w:rsidP="00A67D33"/>
    <w:p w14:paraId="223484DB" w14:textId="77777777" w:rsidR="0015504E" w:rsidRPr="00A67D33" w:rsidRDefault="0015504E" w:rsidP="00A67D33">
      <w:pPr>
        <w:pStyle w:val="afff9"/>
      </w:pPr>
      <w:r w:rsidRPr="00A67D33">
        <w:rPr>
          <w:rFonts w:hint="eastAsia"/>
        </w:rPr>
        <w:t>目錄</w:t>
      </w:r>
      <w:r w:rsidR="00D857F6" w:rsidRPr="00A67D33">
        <w:t>（Category）</w:t>
      </w:r>
    </w:p>
    <w:p w14:paraId="6B6E769D" w14:textId="38D83951" w:rsidR="007B39E9" w:rsidRDefault="00933391">
      <w:pPr>
        <w:pStyle w:val="13"/>
        <w:rPr>
          <w:rFonts w:asciiTheme="minorHAnsi" w:eastAsiaTheme="minorEastAsia" w:hAnsiTheme="minorHAnsi" w:cstheme="minorBidi"/>
          <w:b w:val="0"/>
          <w:caps w:val="0"/>
          <w:kern w:val="2"/>
          <w:sz w:val="24"/>
          <w:szCs w:val="22"/>
        </w:rPr>
      </w:pPr>
      <w:r w:rsidRPr="00A67D33">
        <w:rPr>
          <w:rFonts w:cs="Arial"/>
          <w:bCs/>
        </w:rPr>
        <w:fldChar w:fldCharType="begin"/>
      </w:r>
      <w:r w:rsidRPr="00A67D33">
        <w:rPr>
          <w:rFonts w:cs="Arial"/>
          <w:bCs/>
        </w:rPr>
        <w:instrText xml:space="preserve"> TOC \o "1-3" \h \z \u </w:instrText>
      </w:r>
      <w:r w:rsidRPr="00A67D33">
        <w:rPr>
          <w:rFonts w:cs="Arial"/>
          <w:bCs/>
        </w:rPr>
        <w:fldChar w:fldCharType="separate"/>
      </w:r>
      <w:hyperlink w:anchor="_Toc46930823" w:history="1">
        <w:r w:rsidR="007B39E9" w:rsidRPr="00BC24F7">
          <w:rPr>
            <w:rStyle w:val="aff4"/>
          </w:rPr>
          <w:t>1.</w:t>
        </w:r>
        <w:r w:rsidR="007B39E9">
          <w:rPr>
            <w:rFonts w:asciiTheme="minorHAnsi" w:eastAsiaTheme="minorEastAsia" w:hAnsiTheme="minorHAnsi" w:cstheme="minorBidi"/>
            <w:b w:val="0"/>
            <w:caps w:val="0"/>
            <w:kern w:val="2"/>
            <w:sz w:val="24"/>
            <w:szCs w:val="22"/>
          </w:rPr>
          <w:tab/>
        </w:r>
        <w:r w:rsidR="007B39E9" w:rsidRPr="00BC24F7">
          <w:rPr>
            <w:rStyle w:val="aff4"/>
            <w:rFonts w:hint="eastAsia"/>
          </w:rPr>
          <w:t>前言</w:t>
        </w:r>
        <w:r w:rsidR="007B39E9" w:rsidRPr="00BC24F7">
          <w:rPr>
            <w:rStyle w:val="aff4"/>
          </w:rPr>
          <w:t>(PREFACE)</w:t>
        </w:r>
        <w:r w:rsidR="007B39E9">
          <w:rPr>
            <w:webHidden/>
          </w:rPr>
          <w:tab/>
        </w:r>
        <w:r w:rsidR="007B39E9">
          <w:rPr>
            <w:webHidden/>
          </w:rPr>
          <w:fldChar w:fldCharType="begin"/>
        </w:r>
        <w:r w:rsidR="007B39E9">
          <w:rPr>
            <w:webHidden/>
          </w:rPr>
          <w:instrText xml:space="preserve"> PAGEREF _Toc46930823 \h </w:instrText>
        </w:r>
        <w:r w:rsidR="007B39E9">
          <w:rPr>
            <w:webHidden/>
          </w:rPr>
        </w:r>
        <w:r w:rsidR="007B39E9">
          <w:rPr>
            <w:webHidden/>
          </w:rPr>
          <w:fldChar w:fldCharType="separate"/>
        </w:r>
        <w:r w:rsidR="007B39E9">
          <w:rPr>
            <w:webHidden/>
          </w:rPr>
          <w:t>5</w:t>
        </w:r>
        <w:r w:rsidR="007B39E9">
          <w:rPr>
            <w:webHidden/>
          </w:rPr>
          <w:fldChar w:fldCharType="end"/>
        </w:r>
      </w:hyperlink>
    </w:p>
    <w:p w14:paraId="07C94F36" w14:textId="5C924830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24" w:history="1">
        <w:r w:rsidRPr="00BC24F7">
          <w:rPr>
            <w:rStyle w:val="aff4"/>
          </w:rPr>
          <w:t>1.1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文件目的</w:t>
        </w:r>
        <w:r w:rsidRPr="00BC24F7">
          <w:rPr>
            <w:rStyle w:val="aff4"/>
          </w:rPr>
          <w:t xml:space="preserve"> (What Is this Document ?)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0F08CEE" w14:textId="310F5C57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25" w:history="1">
        <w:r w:rsidRPr="00BC24F7">
          <w:rPr>
            <w:rStyle w:val="aff4"/>
          </w:rPr>
          <w:t>1.2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文件使用者</w:t>
        </w:r>
        <w:r w:rsidRPr="00BC24F7">
          <w:rPr>
            <w:rStyle w:val="aff4"/>
          </w:rPr>
          <w:t xml:space="preserve"> (Who Should Read this Document ?)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75B56C9" w14:textId="02F9AF0A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26" w:history="1">
        <w:r w:rsidRPr="00BC24F7">
          <w:rPr>
            <w:rStyle w:val="aff4"/>
          </w:rPr>
          <w:t>1.3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相關文件</w:t>
        </w:r>
        <w:r w:rsidRPr="00BC24F7">
          <w:rPr>
            <w:rStyle w:val="aff4"/>
          </w:rPr>
          <w:t xml:space="preserve"> (Related Documents)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61D2C12" w14:textId="0C6F1AE4" w:rsidR="007B39E9" w:rsidRDefault="007B39E9">
      <w:pPr>
        <w:pStyle w:val="13"/>
        <w:rPr>
          <w:rFonts w:asciiTheme="minorHAnsi" w:eastAsiaTheme="minorEastAsia" w:hAnsiTheme="minorHAnsi" w:cstheme="minorBidi"/>
          <w:b w:val="0"/>
          <w:caps w:val="0"/>
          <w:kern w:val="2"/>
          <w:sz w:val="24"/>
          <w:szCs w:val="22"/>
        </w:rPr>
      </w:pPr>
      <w:hyperlink w:anchor="_Toc46930827" w:history="1">
        <w:r w:rsidRPr="00BC24F7">
          <w:rPr>
            <w:rStyle w:val="aff4"/>
          </w:rPr>
          <w:t>2.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專案計畫</w:t>
        </w:r>
        <w:r w:rsidRPr="00BC24F7">
          <w:rPr>
            <w:rStyle w:val="aff4"/>
          </w:rPr>
          <w:t>(PROJECT SUMMARY)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8307A37" w14:textId="0B399262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28" w:history="1">
        <w:r w:rsidRPr="00BC24F7">
          <w:rPr>
            <w:rStyle w:val="aff4"/>
          </w:rPr>
          <w:t>2.1.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專案目</w:t>
        </w:r>
        <w:r w:rsidRPr="00BC24F7">
          <w:rPr>
            <w:rStyle w:val="aff4"/>
            <w:rFonts w:hint="eastAsia"/>
            <w:lang w:eastAsia="zh-HK"/>
          </w:rPr>
          <w:t>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6CD7B5B" w14:textId="1EA737AA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29" w:history="1">
        <w:r w:rsidRPr="00BC24F7">
          <w:rPr>
            <w:rStyle w:val="aff4"/>
          </w:rPr>
          <w:t>2.2.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專案範圍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40210B3" w14:textId="6BF3EFEE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30" w:history="1">
        <w:r w:rsidRPr="00BC24F7">
          <w:rPr>
            <w:rStyle w:val="aff4"/>
          </w:rPr>
          <w:t>2.3.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限制條件與假設事項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E47772C" w14:textId="027CF5EF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31" w:history="1">
        <w:r w:rsidRPr="00BC24F7">
          <w:rPr>
            <w:rStyle w:val="aff4"/>
          </w:rPr>
          <w:t>2.4.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參考資料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6B3AC27" w14:textId="00648FE7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32" w:history="1">
        <w:r w:rsidRPr="00BC24F7">
          <w:rPr>
            <w:rStyle w:val="aff4"/>
          </w:rPr>
          <w:t>2.5.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  <w:lang w:eastAsia="zh-HK"/>
          </w:rPr>
          <w:t>專案組織架構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5E00D7D" w14:textId="6193B547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33" w:history="1">
        <w:r w:rsidRPr="00BC24F7">
          <w:rPr>
            <w:rStyle w:val="aff4"/>
          </w:rPr>
          <w:t>2.6.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  <w:lang w:eastAsia="zh-HK"/>
          </w:rPr>
          <w:t>角色與權責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F724C87" w14:textId="688B5F93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34" w:history="1">
        <w:r w:rsidRPr="00BC24F7">
          <w:rPr>
            <w:rStyle w:val="aff4"/>
          </w:rPr>
          <w:t>2.7.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專案時程與里程碑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EEEA1E6" w14:textId="0B9CEC80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35" w:history="1">
        <w:r w:rsidRPr="00BC24F7">
          <w:rPr>
            <w:rStyle w:val="aff4"/>
          </w:rPr>
          <w:t>2.8.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專案</w:t>
        </w:r>
        <w:r w:rsidRPr="00BC24F7">
          <w:rPr>
            <w:rStyle w:val="aff4"/>
            <w:rFonts w:hint="eastAsia"/>
          </w:rPr>
          <w:t>溝</w:t>
        </w:r>
        <w:r w:rsidRPr="00BC24F7">
          <w:rPr>
            <w:rStyle w:val="aff4"/>
            <w:rFonts w:hint="eastAsia"/>
          </w:rPr>
          <w:t>通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3C5B9A4" w14:textId="7D999117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36" w:history="1">
        <w:r w:rsidRPr="00BC24F7">
          <w:rPr>
            <w:rStyle w:val="aff4"/>
          </w:rPr>
          <w:t>2.9.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專案風險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36F8E30" w14:textId="1A773A7A" w:rsidR="007B39E9" w:rsidRDefault="007B39E9">
      <w:pPr>
        <w:pStyle w:val="13"/>
        <w:rPr>
          <w:rFonts w:asciiTheme="minorHAnsi" w:eastAsiaTheme="minorEastAsia" w:hAnsiTheme="minorHAnsi" w:cstheme="minorBidi"/>
          <w:b w:val="0"/>
          <w:caps w:val="0"/>
          <w:kern w:val="2"/>
          <w:sz w:val="24"/>
          <w:szCs w:val="22"/>
        </w:rPr>
      </w:pPr>
      <w:hyperlink w:anchor="_Toc46930837" w:history="1">
        <w:r w:rsidRPr="00BC24F7">
          <w:rPr>
            <w:rStyle w:val="aff4"/>
          </w:rPr>
          <w:t>3.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系統架構</w:t>
        </w:r>
        <w:r w:rsidRPr="00BC24F7">
          <w:rPr>
            <w:rStyle w:val="aff4"/>
          </w:rPr>
          <w:t>(SYSTEM ARCHITECTURE)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9AE9777" w14:textId="54CC1850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38" w:history="1">
        <w:r w:rsidRPr="00BC24F7">
          <w:rPr>
            <w:rStyle w:val="aff4"/>
          </w:rPr>
          <w:t>3.1.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應用架構圖</w:t>
        </w:r>
        <w:r w:rsidRPr="00BC24F7">
          <w:rPr>
            <w:rStyle w:val="aff4"/>
          </w:rPr>
          <w:t>(Application Architecture Diagram)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09F56369" w14:textId="3C623450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39" w:history="1">
        <w:r w:rsidRPr="00BC24F7">
          <w:rPr>
            <w:rStyle w:val="aff4"/>
          </w:rPr>
          <w:t>3.2.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邏輯架構圖</w:t>
        </w:r>
        <w:r w:rsidRPr="00BC24F7">
          <w:rPr>
            <w:rStyle w:val="aff4"/>
          </w:rPr>
          <w:t>(Logical Architecture Diagram)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5F368F2" w14:textId="47B1FA70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40" w:history="1">
        <w:r w:rsidRPr="00BC24F7">
          <w:rPr>
            <w:rStyle w:val="aff4"/>
          </w:rPr>
          <w:t>3.3.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實體架構圖</w:t>
        </w:r>
        <w:r w:rsidRPr="00BC24F7">
          <w:rPr>
            <w:rStyle w:val="aff4"/>
          </w:rPr>
          <w:t>(Physical Architecture)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60DCF6E" w14:textId="3BEE7C33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41" w:history="1">
        <w:r w:rsidRPr="00BC24F7">
          <w:rPr>
            <w:rStyle w:val="aff4"/>
          </w:rPr>
          <w:t>3.4.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現行系統說明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ADB5553" w14:textId="2A701374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42" w:history="1">
        <w:r w:rsidRPr="00BC24F7">
          <w:rPr>
            <w:rStyle w:val="aff4"/>
          </w:rPr>
          <w:t>3.5.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硬體環境說明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B652AFE" w14:textId="7286E19B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43" w:history="1">
        <w:r w:rsidRPr="00BC24F7">
          <w:rPr>
            <w:rStyle w:val="aff4"/>
          </w:rPr>
          <w:t>3.6.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軟體環境說明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32F23F2" w14:textId="458ACF71" w:rsidR="007B39E9" w:rsidRDefault="007B39E9">
      <w:pPr>
        <w:pStyle w:val="13"/>
        <w:rPr>
          <w:rFonts w:asciiTheme="minorHAnsi" w:eastAsiaTheme="minorEastAsia" w:hAnsiTheme="minorHAnsi" w:cstheme="minorBidi"/>
          <w:b w:val="0"/>
          <w:caps w:val="0"/>
          <w:kern w:val="2"/>
          <w:sz w:val="24"/>
          <w:szCs w:val="22"/>
        </w:rPr>
      </w:pPr>
      <w:hyperlink w:anchor="_Toc46930844" w:history="1">
        <w:r w:rsidRPr="00BC24F7">
          <w:rPr>
            <w:rStyle w:val="aff4"/>
          </w:rPr>
          <w:t>4.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業務流程</w:t>
        </w:r>
        <w:r w:rsidRPr="00BC24F7">
          <w:rPr>
            <w:rStyle w:val="aff4"/>
          </w:rPr>
          <w:t>(BUSSINESS PROCESS)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282D44E" w14:textId="69C3DC1D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45" w:history="1">
        <w:r w:rsidRPr="00BC24F7">
          <w:rPr>
            <w:rStyle w:val="aff4"/>
          </w:rPr>
          <w:t>4.1.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業務流程圖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0178290" w14:textId="799A9B67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46" w:history="1">
        <w:r w:rsidRPr="00BC24F7">
          <w:rPr>
            <w:rStyle w:val="aff4"/>
          </w:rPr>
          <w:t>4.2.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  <w:lang w:eastAsia="zh-HK"/>
          </w:rPr>
          <w:t>各</w:t>
        </w:r>
        <w:r w:rsidRPr="00BC24F7">
          <w:rPr>
            <w:rStyle w:val="aff4"/>
            <w:rFonts w:hint="eastAsia"/>
          </w:rPr>
          <w:t>業務流程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0F89A10" w14:textId="799B33F7" w:rsidR="007B39E9" w:rsidRDefault="007B39E9">
      <w:pPr>
        <w:pStyle w:val="13"/>
        <w:rPr>
          <w:rFonts w:asciiTheme="minorHAnsi" w:eastAsiaTheme="minorEastAsia" w:hAnsiTheme="minorHAnsi" w:cstheme="minorBidi"/>
          <w:b w:val="0"/>
          <w:caps w:val="0"/>
          <w:kern w:val="2"/>
          <w:sz w:val="24"/>
          <w:szCs w:val="22"/>
        </w:rPr>
      </w:pPr>
      <w:hyperlink w:anchor="_Toc46930847" w:history="1">
        <w:r w:rsidRPr="00BC24F7">
          <w:rPr>
            <w:rStyle w:val="aff4"/>
          </w:rPr>
          <w:t>5.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系統需求功能範疇</w:t>
        </w:r>
        <w:r w:rsidRPr="00BC24F7">
          <w:rPr>
            <w:rStyle w:val="aff4"/>
          </w:rPr>
          <w:t>(SYSTEM FUNCTION SCOPE)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0C3B4A28" w14:textId="78F79C4C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48" w:history="1">
        <w:r w:rsidRPr="00BC24F7">
          <w:rPr>
            <w:rStyle w:val="aff4"/>
          </w:rPr>
          <w:t>5.1.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功能範圍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59989B33" w14:textId="4E6054B2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49" w:history="1">
        <w:r w:rsidRPr="00BC24F7">
          <w:rPr>
            <w:rStyle w:val="aff4"/>
          </w:rPr>
          <w:t>5.2.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功能及服務流程圖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E86D5FC" w14:textId="37F4B90F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50" w:history="1">
        <w:r w:rsidRPr="00BC24F7">
          <w:rPr>
            <w:rStyle w:val="aff4"/>
          </w:rPr>
          <w:t>5.3.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系統代理人機制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5CBF1F3" w14:textId="6411C1CB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51" w:history="1">
        <w:r w:rsidRPr="00BC24F7">
          <w:rPr>
            <w:rStyle w:val="aff4"/>
          </w:rPr>
          <w:t>5.4.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系統限制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C0DC31B" w14:textId="735136BE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52" w:history="1">
        <w:r w:rsidRPr="00BC24F7">
          <w:rPr>
            <w:rStyle w:val="aff4"/>
          </w:rPr>
          <w:t>5.5.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系統假設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702B5C1" w14:textId="19ADE5B7" w:rsidR="007B39E9" w:rsidRDefault="007B39E9">
      <w:pPr>
        <w:pStyle w:val="13"/>
        <w:rPr>
          <w:rFonts w:asciiTheme="minorHAnsi" w:eastAsiaTheme="minorEastAsia" w:hAnsiTheme="minorHAnsi" w:cstheme="minorBidi"/>
          <w:b w:val="0"/>
          <w:caps w:val="0"/>
          <w:kern w:val="2"/>
          <w:sz w:val="24"/>
          <w:szCs w:val="22"/>
        </w:rPr>
      </w:pPr>
      <w:hyperlink w:anchor="_Toc46930853" w:history="1">
        <w:r w:rsidRPr="00BC24F7">
          <w:rPr>
            <w:rStyle w:val="aff4"/>
          </w:rPr>
          <w:t>6.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功能需求規格</w:t>
        </w:r>
        <w:r w:rsidRPr="00BC24F7">
          <w:rPr>
            <w:rStyle w:val="aff4"/>
          </w:rPr>
          <w:t>(FUNCTION FEATURES)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E0389E0" w14:textId="0A7B09AD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54" w:history="1">
        <w:r w:rsidRPr="00BC24F7">
          <w:rPr>
            <w:rStyle w:val="aff4"/>
          </w:rPr>
          <w:t>6.1.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</w:rPr>
          <w:t>XX</w:t>
        </w:r>
        <w:r w:rsidRPr="00BC24F7">
          <w:rPr>
            <w:rStyle w:val="aff4"/>
            <w:rFonts w:hint="eastAsia"/>
            <w:lang w:eastAsia="zh-HK"/>
          </w:rPr>
          <w:t>操作功能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08CD2B46" w14:textId="1367A02D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55" w:history="1">
        <w:r w:rsidRPr="00BC24F7">
          <w:rPr>
            <w:rStyle w:val="aff4"/>
          </w:rPr>
          <w:t>6.2.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</w:rPr>
          <w:t>YY</w:t>
        </w:r>
        <w:r w:rsidRPr="00BC24F7">
          <w:rPr>
            <w:rStyle w:val="aff4"/>
            <w:rFonts w:hint="eastAsia"/>
            <w:lang w:eastAsia="zh-HK"/>
          </w:rPr>
          <w:t>服務需求規格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201C830" w14:textId="54C629CB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56" w:history="1">
        <w:r w:rsidRPr="00BC24F7">
          <w:rPr>
            <w:rStyle w:val="aff4"/>
          </w:rPr>
          <w:t>6.3.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</w:rPr>
          <w:t>ZZ</w:t>
        </w:r>
        <w:r w:rsidRPr="00BC24F7">
          <w:rPr>
            <w:rStyle w:val="aff4"/>
            <w:rFonts w:hint="eastAsia"/>
            <w:lang w:eastAsia="zh-HK"/>
          </w:rPr>
          <w:t>背景需求規格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969B646" w14:textId="76B57E98" w:rsidR="007B39E9" w:rsidRDefault="007B39E9">
      <w:pPr>
        <w:pStyle w:val="13"/>
        <w:rPr>
          <w:rFonts w:asciiTheme="minorHAnsi" w:eastAsiaTheme="minorEastAsia" w:hAnsiTheme="minorHAnsi" w:cstheme="minorBidi"/>
          <w:b w:val="0"/>
          <w:caps w:val="0"/>
          <w:kern w:val="2"/>
          <w:sz w:val="24"/>
          <w:szCs w:val="22"/>
        </w:rPr>
      </w:pPr>
      <w:hyperlink w:anchor="_Toc46930857" w:history="1">
        <w:r w:rsidRPr="00BC24F7">
          <w:rPr>
            <w:rStyle w:val="aff4"/>
          </w:rPr>
          <w:t>7.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非功能需求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4782774B" w14:textId="32D5A5B0" w:rsidR="007B39E9" w:rsidRDefault="007B39E9">
      <w:pPr>
        <w:pStyle w:val="13"/>
        <w:rPr>
          <w:rFonts w:asciiTheme="minorHAnsi" w:eastAsiaTheme="minorEastAsia" w:hAnsiTheme="minorHAnsi" w:cstheme="minorBidi"/>
          <w:b w:val="0"/>
          <w:caps w:val="0"/>
          <w:kern w:val="2"/>
          <w:sz w:val="24"/>
          <w:szCs w:val="22"/>
        </w:rPr>
      </w:pPr>
      <w:hyperlink w:anchor="_Toc46930858" w:history="1">
        <w:r w:rsidRPr="00BC24F7">
          <w:rPr>
            <w:rStyle w:val="aff4"/>
          </w:rPr>
          <w:t>8.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異常處理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7327463E" w14:textId="25C20E1C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59" w:history="1">
        <w:r w:rsidRPr="00BC24F7">
          <w:rPr>
            <w:rStyle w:val="aff4"/>
          </w:rPr>
          <w:t>8.1.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颱風天作業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44BEBC19" w14:textId="778121C6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60" w:history="1">
        <w:r w:rsidRPr="00BC24F7">
          <w:rPr>
            <w:rStyle w:val="aff4"/>
          </w:rPr>
          <w:t>8.2.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停機處理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442E36C" w14:textId="6E0A6A21" w:rsidR="007B39E9" w:rsidRDefault="007B39E9">
      <w:pPr>
        <w:pStyle w:val="13"/>
        <w:rPr>
          <w:rFonts w:asciiTheme="minorHAnsi" w:eastAsiaTheme="minorEastAsia" w:hAnsiTheme="minorHAnsi" w:cstheme="minorBidi"/>
          <w:b w:val="0"/>
          <w:caps w:val="0"/>
          <w:kern w:val="2"/>
          <w:sz w:val="24"/>
          <w:szCs w:val="22"/>
        </w:rPr>
      </w:pPr>
      <w:hyperlink w:anchor="_Toc46930861" w:history="1">
        <w:r w:rsidRPr="00BC24F7">
          <w:rPr>
            <w:rStyle w:val="aff4"/>
            <w:rFonts w:hint="eastAsia"/>
            <w:lang w:eastAsia="zh-HK"/>
          </w:rPr>
          <w:t>附件一</w:t>
        </w:r>
        <w:r w:rsidRPr="00BC24F7">
          <w:rPr>
            <w:rStyle w:val="aff4"/>
            <w:rFonts w:hint="eastAsia"/>
          </w:rPr>
          <w:t>、共同規則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51B85FD" w14:textId="769F9A1C" w:rsidR="007B39E9" w:rsidRDefault="007B39E9">
      <w:pPr>
        <w:pStyle w:val="24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hyperlink w:anchor="_Toc46930862" w:history="1">
        <w:r w:rsidRPr="00BC24F7">
          <w:rPr>
            <w:rStyle w:val="aff4"/>
          </w:rPr>
          <w:t>1.4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ab/>
        </w:r>
        <w:r w:rsidRPr="00BC24F7">
          <w:rPr>
            <w:rStyle w:val="aff4"/>
            <w:rFonts w:hint="eastAsia"/>
          </w:rPr>
          <w:t>金額有效位數</w:t>
        </w:r>
        <w:r w:rsidRPr="00BC24F7">
          <w:rPr>
            <w:rStyle w:val="aff4"/>
          </w:rPr>
          <w:t>(Amount formats)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3BF0405C" w14:textId="08206FBB" w:rsidR="007B39E9" w:rsidRDefault="007B39E9">
      <w:pPr>
        <w:pStyle w:val="34"/>
        <w:rPr>
          <w:rFonts w:asciiTheme="minorHAnsi" w:eastAsiaTheme="minorEastAsia" w:hAnsiTheme="minorHAnsi" w:cstheme="minorBidi"/>
          <w:kern w:val="2"/>
          <w:sz w:val="24"/>
          <w:szCs w:val="22"/>
        </w:rPr>
      </w:pPr>
      <w:hyperlink w:anchor="_Toc46930863" w:history="1">
        <w:r w:rsidRPr="00BC24F7">
          <w:rPr>
            <w:rStyle w:val="aff4"/>
            <w:rFonts w:ascii="Times New Roman" w:hAnsi="Times New Roman" w:cs="Arial"/>
            <w:b/>
          </w:rPr>
          <w:t>1.4.1</w:t>
        </w:r>
        <w:r>
          <w:rPr>
            <w:rFonts w:asciiTheme="minorHAnsi" w:eastAsiaTheme="minorEastAsia" w:hAnsiTheme="minorHAnsi" w:cstheme="minorBidi"/>
            <w:kern w:val="2"/>
            <w:sz w:val="24"/>
            <w:szCs w:val="22"/>
          </w:rPr>
          <w:tab/>
        </w:r>
        <w:r w:rsidRPr="00BC24F7">
          <w:rPr>
            <w:rStyle w:val="aff4"/>
            <w:rFonts w:cs="Arial" w:hint="eastAsia"/>
          </w:rPr>
          <w:t>日期格式</w:t>
        </w:r>
        <w:r w:rsidRPr="00BC24F7">
          <w:rPr>
            <w:rStyle w:val="aff4"/>
            <w:rFonts w:cs="Arial"/>
          </w:rPr>
          <w:t>(Date format)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AE1D03C" w14:textId="763F51B2" w:rsidR="007B39E9" w:rsidRDefault="007B39E9">
      <w:pPr>
        <w:pStyle w:val="34"/>
        <w:rPr>
          <w:rFonts w:asciiTheme="minorHAnsi" w:eastAsiaTheme="minorEastAsia" w:hAnsiTheme="minorHAnsi" w:cstheme="minorBidi"/>
          <w:kern w:val="2"/>
          <w:sz w:val="24"/>
          <w:szCs w:val="22"/>
        </w:rPr>
      </w:pPr>
      <w:hyperlink w:anchor="_Toc46930864" w:history="1">
        <w:r w:rsidRPr="00BC24F7">
          <w:rPr>
            <w:rStyle w:val="aff4"/>
            <w:rFonts w:ascii="Times New Roman" w:hAnsi="Times New Roman" w:cs="Arial"/>
            <w:b/>
          </w:rPr>
          <w:t>1.4.2</w:t>
        </w:r>
        <w:r>
          <w:rPr>
            <w:rFonts w:asciiTheme="minorHAnsi" w:eastAsiaTheme="minorEastAsia" w:hAnsiTheme="minorHAnsi" w:cstheme="minorBidi"/>
            <w:kern w:val="2"/>
            <w:sz w:val="24"/>
            <w:szCs w:val="22"/>
          </w:rPr>
          <w:tab/>
        </w:r>
        <w:r w:rsidRPr="00BC24F7">
          <w:rPr>
            <w:rStyle w:val="aff4"/>
            <w:rFonts w:cs="Arial" w:hint="eastAsia"/>
          </w:rPr>
          <w:t>共同檢核規則</w:t>
        </w:r>
        <w:r w:rsidRPr="00BC24F7">
          <w:rPr>
            <w:rStyle w:val="aff4"/>
            <w:rFonts w:cs="Arial"/>
          </w:rPr>
          <w:t>(Data check)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3FE33DD" w14:textId="1C10F230" w:rsidR="007B39E9" w:rsidRDefault="007B39E9">
      <w:pPr>
        <w:pStyle w:val="34"/>
        <w:rPr>
          <w:rFonts w:asciiTheme="minorHAnsi" w:eastAsiaTheme="minorEastAsia" w:hAnsiTheme="minorHAnsi" w:cstheme="minorBidi"/>
          <w:kern w:val="2"/>
          <w:sz w:val="24"/>
          <w:szCs w:val="22"/>
        </w:rPr>
      </w:pPr>
      <w:hyperlink w:anchor="_Toc46930865" w:history="1">
        <w:r w:rsidRPr="00BC24F7">
          <w:rPr>
            <w:rStyle w:val="aff4"/>
            <w:rFonts w:ascii="Times New Roman" w:hAnsi="Times New Roman" w:cs="Arial"/>
            <w:b/>
          </w:rPr>
          <w:t>1.4.3</w:t>
        </w:r>
        <w:r>
          <w:rPr>
            <w:rFonts w:asciiTheme="minorHAnsi" w:eastAsiaTheme="minorEastAsia" w:hAnsiTheme="minorHAnsi" w:cstheme="minorBidi"/>
            <w:kern w:val="2"/>
            <w:sz w:val="24"/>
            <w:szCs w:val="22"/>
          </w:rPr>
          <w:tab/>
        </w:r>
        <w:r w:rsidRPr="00BC24F7">
          <w:rPr>
            <w:rStyle w:val="aff4"/>
            <w:rFonts w:cs="Arial" w:hint="eastAsia"/>
          </w:rPr>
          <w:t>日期選擇視窗</w:t>
        </w:r>
        <w:r w:rsidRPr="00BC24F7">
          <w:rPr>
            <w:rStyle w:val="aff4"/>
            <w:rFonts w:cs="Arial"/>
          </w:rPr>
          <w:t>(Date Picker)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A186341" w14:textId="319A1485" w:rsidR="007B39E9" w:rsidRDefault="007B39E9">
      <w:pPr>
        <w:pStyle w:val="13"/>
        <w:rPr>
          <w:rFonts w:asciiTheme="minorHAnsi" w:eastAsiaTheme="minorEastAsia" w:hAnsiTheme="minorHAnsi" w:cstheme="minorBidi"/>
          <w:b w:val="0"/>
          <w:caps w:val="0"/>
          <w:kern w:val="2"/>
          <w:sz w:val="24"/>
          <w:szCs w:val="22"/>
        </w:rPr>
      </w:pPr>
      <w:hyperlink w:anchor="_Toc46930866" w:history="1">
        <w:r w:rsidRPr="00BC24F7">
          <w:rPr>
            <w:rStyle w:val="aff4"/>
            <w:rFonts w:hint="eastAsia"/>
            <w:lang w:eastAsia="zh-HK"/>
          </w:rPr>
          <w:t>附件二</w:t>
        </w:r>
        <w:r w:rsidRPr="00BC24F7">
          <w:rPr>
            <w:rStyle w:val="aff4"/>
            <w:rFonts w:hint="eastAsia"/>
          </w:rPr>
          <w:t>、</w:t>
        </w:r>
        <w:r w:rsidRPr="00BC24F7">
          <w:rPr>
            <w:rStyle w:val="aff4"/>
          </w:rPr>
          <w:t>XXX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_Toc46930866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4F71199" w14:textId="7530C7D0" w:rsidR="00571207" w:rsidRPr="00BA25D6" w:rsidRDefault="00933391" w:rsidP="00A67D33">
      <w:r w:rsidRPr="00A67D33">
        <w:rPr>
          <w:rFonts w:cs="Arial"/>
          <w:caps/>
          <w:noProof/>
          <w:sz w:val="32"/>
        </w:rPr>
        <w:fldChar w:fldCharType="end"/>
      </w:r>
      <w:r w:rsidR="00B54B85" w:rsidRPr="00BA25D6">
        <w:br w:type="page"/>
      </w:r>
    </w:p>
    <w:p w14:paraId="056AED62" w14:textId="3F1CF91A" w:rsidR="007B79D6" w:rsidRDefault="003D37B9" w:rsidP="003D37B9">
      <w:pPr>
        <w:pStyle w:val="11"/>
      </w:pPr>
      <w:bookmarkStart w:id="3" w:name="_Toc46930823"/>
      <w:r w:rsidRPr="003D37B9">
        <w:rPr>
          <w:rFonts w:hint="eastAsia"/>
        </w:rPr>
        <w:lastRenderedPageBreak/>
        <w:t>前言</w:t>
      </w:r>
      <w:r w:rsidRPr="003D37B9">
        <w:t>(P</w:t>
      </w:r>
      <w:r>
        <w:rPr>
          <w:rFonts w:hint="eastAsia"/>
        </w:rPr>
        <w:t>REFACE</w:t>
      </w:r>
      <w:r w:rsidRPr="003D37B9">
        <w:t>)</w:t>
      </w:r>
      <w:bookmarkEnd w:id="3"/>
    </w:p>
    <w:p w14:paraId="520F9AEC" w14:textId="77777777" w:rsidR="003D37B9" w:rsidRPr="00DF5064" w:rsidRDefault="003D37B9" w:rsidP="003D37B9">
      <w:pPr>
        <w:pStyle w:val="22"/>
        <w:widowControl w:val="0"/>
        <w:tabs>
          <w:tab w:val="clear" w:pos="840"/>
          <w:tab w:val="num" w:pos="567"/>
        </w:tabs>
        <w:ind w:left="567"/>
        <w:rPr>
          <w:rFonts w:cs="Arial"/>
        </w:rPr>
      </w:pPr>
      <w:r w:rsidRPr="00DF5064">
        <w:rPr>
          <w:rFonts w:cs="Arial" w:hint="eastAsia"/>
        </w:rPr>
        <w:t xml:space="preserve"> </w:t>
      </w:r>
      <w:bookmarkStart w:id="4" w:name="_Toc34068181"/>
      <w:bookmarkStart w:id="5" w:name="_Toc46930824"/>
      <w:r w:rsidRPr="00DF5064">
        <w:rPr>
          <w:rFonts w:cs="Arial" w:hint="eastAsia"/>
        </w:rPr>
        <w:t>文件目的 (</w:t>
      </w:r>
      <w:bookmarkStart w:id="6" w:name="_Toc525716359"/>
      <w:bookmarkStart w:id="7" w:name="_Toc36609529"/>
      <w:r w:rsidRPr="00DF5064">
        <w:rPr>
          <w:rFonts w:cs="Arial" w:hint="eastAsia"/>
        </w:rPr>
        <w:t>What Is this Document</w:t>
      </w:r>
      <w:bookmarkEnd w:id="6"/>
      <w:bookmarkEnd w:id="7"/>
      <w:r w:rsidRPr="00DF5064">
        <w:rPr>
          <w:rFonts w:cs="Arial" w:hint="eastAsia"/>
        </w:rPr>
        <w:t xml:space="preserve"> ?)</w:t>
      </w:r>
      <w:bookmarkEnd w:id="4"/>
      <w:bookmarkEnd w:id="5"/>
    </w:p>
    <w:p w14:paraId="3BB71E7C" w14:textId="16B5FF8A" w:rsidR="003D37B9" w:rsidRPr="00DF5064" w:rsidRDefault="003D37B9" w:rsidP="003D37B9">
      <w:pPr>
        <w:pStyle w:val="2TEXT"/>
        <w:ind w:left="482" w:firstLine="482"/>
        <w:rPr>
          <w:rFonts w:cs="Arial"/>
          <w:sz w:val="28"/>
        </w:rPr>
      </w:pPr>
      <w:r w:rsidRPr="00DF5064">
        <w:rPr>
          <w:rFonts w:cs="Arial" w:hint="eastAsia"/>
          <w:sz w:val="28"/>
        </w:rPr>
        <w:t>本文件係</w:t>
      </w:r>
      <w:r w:rsidRPr="003D37B9">
        <w:rPr>
          <w:rFonts w:cs="Arial" w:hint="eastAsia"/>
          <w:color w:val="0070C0"/>
          <w:sz w:val="28"/>
        </w:rPr>
        <w:t>XXXX</w:t>
      </w:r>
      <w:r w:rsidRPr="00DF5064">
        <w:rPr>
          <w:rFonts w:cs="Arial" w:hint="eastAsia"/>
          <w:sz w:val="28"/>
        </w:rPr>
        <w:t>專案需求規格書。內容在說明與</w:t>
      </w:r>
      <w:r w:rsidRPr="003D37B9">
        <w:rPr>
          <w:rFonts w:cs="Arial" w:hint="eastAsia"/>
          <w:color w:val="0070C0"/>
          <w:sz w:val="28"/>
        </w:rPr>
        <w:t>OOO、XXX</w:t>
      </w:r>
      <w:r w:rsidRPr="003D37B9">
        <w:rPr>
          <w:rFonts w:cs="Arial" w:hint="eastAsia"/>
          <w:color w:val="0070C0"/>
          <w:sz w:val="28"/>
          <w:lang w:eastAsia="zh-HK"/>
        </w:rPr>
        <w:t>單位</w:t>
      </w:r>
      <w:r>
        <w:rPr>
          <w:rFonts w:cs="Arial" w:hint="eastAsia"/>
          <w:sz w:val="28"/>
        </w:rPr>
        <w:t>需求訪談及討論後</w:t>
      </w:r>
      <w:r w:rsidRPr="00DF5064">
        <w:rPr>
          <w:rFonts w:cs="Arial" w:hint="eastAsia"/>
          <w:sz w:val="28"/>
        </w:rPr>
        <w:t>所設計的系統功能</w:t>
      </w:r>
      <w:r>
        <w:rPr>
          <w:rFonts w:cs="Arial" w:hint="eastAsia"/>
          <w:sz w:val="28"/>
        </w:rPr>
        <w:t>、</w:t>
      </w:r>
      <w:r>
        <w:rPr>
          <w:rFonts w:cs="Arial" w:hint="eastAsia"/>
          <w:sz w:val="28"/>
          <w:lang w:eastAsia="zh-HK"/>
        </w:rPr>
        <w:t>需求影</w:t>
      </w:r>
      <w:r>
        <w:rPr>
          <w:rFonts w:cs="Arial" w:hint="eastAsia"/>
          <w:sz w:val="28"/>
        </w:rPr>
        <w:t>響</w:t>
      </w:r>
      <w:r>
        <w:rPr>
          <w:rFonts w:cs="Arial" w:hint="eastAsia"/>
          <w:sz w:val="28"/>
          <w:lang w:eastAsia="zh-HK"/>
        </w:rPr>
        <w:t>之相關範</w:t>
      </w:r>
      <w:r>
        <w:rPr>
          <w:rFonts w:cs="Arial" w:hint="eastAsia"/>
          <w:sz w:val="28"/>
        </w:rPr>
        <w:t>疇</w:t>
      </w:r>
      <w:r w:rsidRPr="00DF5064">
        <w:rPr>
          <w:rFonts w:cs="Arial" w:hint="eastAsia"/>
          <w:sz w:val="28"/>
        </w:rPr>
        <w:t>。主要目的是讓使用單位、專案</w:t>
      </w:r>
      <w:r>
        <w:rPr>
          <w:rFonts w:cs="Arial" w:hint="eastAsia"/>
          <w:sz w:val="28"/>
          <w:lang w:eastAsia="zh-HK"/>
        </w:rPr>
        <w:t>開發</w:t>
      </w:r>
      <w:r w:rsidRPr="00DF5064">
        <w:rPr>
          <w:rFonts w:cs="Arial" w:hint="eastAsia"/>
          <w:sz w:val="28"/>
        </w:rPr>
        <w:t>小組</w:t>
      </w:r>
      <w:r>
        <w:rPr>
          <w:rFonts w:cs="Arial" w:hint="eastAsia"/>
          <w:sz w:val="28"/>
        </w:rPr>
        <w:t>、</w:t>
      </w:r>
      <w:r>
        <w:rPr>
          <w:rFonts w:cs="Arial" w:hint="eastAsia"/>
          <w:sz w:val="28"/>
          <w:lang w:eastAsia="zh-HK"/>
        </w:rPr>
        <w:t>利</w:t>
      </w:r>
      <w:r>
        <w:rPr>
          <w:rFonts w:cs="Arial" w:hint="eastAsia"/>
          <w:sz w:val="28"/>
        </w:rPr>
        <w:t>害</w:t>
      </w:r>
      <w:r>
        <w:rPr>
          <w:rFonts w:cs="Arial" w:hint="eastAsia"/>
          <w:sz w:val="28"/>
          <w:lang w:eastAsia="zh-HK"/>
        </w:rPr>
        <w:t>關係人</w:t>
      </w:r>
      <w:r w:rsidRPr="00DF5064">
        <w:rPr>
          <w:rFonts w:cs="Arial" w:hint="eastAsia"/>
          <w:sz w:val="28"/>
        </w:rPr>
        <w:t>等都能清楚了解系統的範圍，同時讓專案小組內的系統開發人員</w:t>
      </w:r>
      <w:r>
        <w:rPr>
          <w:rFonts w:cs="Arial" w:hint="eastAsia"/>
          <w:sz w:val="28"/>
        </w:rPr>
        <w:t>、</w:t>
      </w:r>
      <w:r>
        <w:rPr>
          <w:rFonts w:cs="Arial" w:hint="eastAsia"/>
          <w:sz w:val="28"/>
          <w:lang w:eastAsia="zh-HK"/>
        </w:rPr>
        <w:t>相關整合資訊系統</w:t>
      </w:r>
      <w:r w:rsidRPr="00DF5064">
        <w:rPr>
          <w:rFonts w:cs="Arial" w:hint="eastAsia"/>
          <w:sz w:val="28"/>
        </w:rPr>
        <w:t>，於</w:t>
      </w:r>
      <w:r>
        <w:rPr>
          <w:rFonts w:cs="Arial" w:hint="eastAsia"/>
          <w:sz w:val="28"/>
          <w:lang w:eastAsia="zh-HK"/>
        </w:rPr>
        <w:t>專案</w:t>
      </w:r>
      <w:r w:rsidRPr="00DF5064">
        <w:rPr>
          <w:rFonts w:cs="Arial" w:hint="eastAsia"/>
          <w:sz w:val="28"/>
        </w:rPr>
        <w:t>開發時能有較完整的觀念，期能開發出符合使用者需求的系統。</w:t>
      </w:r>
    </w:p>
    <w:p w14:paraId="7B195136" w14:textId="77777777" w:rsidR="003D37B9" w:rsidRPr="00DF5064" w:rsidRDefault="003D37B9" w:rsidP="003D37B9">
      <w:pPr>
        <w:pStyle w:val="22"/>
        <w:widowControl w:val="0"/>
        <w:tabs>
          <w:tab w:val="clear" w:pos="840"/>
          <w:tab w:val="num" w:pos="567"/>
        </w:tabs>
        <w:ind w:left="567"/>
        <w:rPr>
          <w:rFonts w:cs="Arial"/>
        </w:rPr>
      </w:pPr>
      <w:r w:rsidRPr="00DF5064">
        <w:rPr>
          <w:rFonts w:cs="Arial" w:hint="eastAsia"/>
        </w:rPr>
        <w:t xml:space="preserve"> </w:t>
      </w:r>
      <w:bookmarkStart w:id="8" w:name="_Toc34068182"/>
      <w:bookmarkStart w:id="9" w:name="_Toc46930825"/>
      <w:r w:rsidRPr="00DF5064">
        <w:rPr>
          <w:rFonts w:cs="Arial" w:hint="eastAsia"/>
        </w:rPr>
        <w:t xml:space="preserve">文件使用者 </w:t>
      </w:r>
      <w:bookmarkStart w:id="10" w:name="_Toc525716360"/>
      <w:bookmarkStart w:id="11" w:name="_Toc36609530"/>
      <w:r w:rsidRPr="00DF5064">
        <w:rPr>
          <w:rFonts w:cs="Arial" w:hint="eastAsia"/>
        </w:rPr>
        <w:t>(Who Should Read this Document</w:t>
      </w:r>
      <w:bookmarkEnd w:id="10"/>
      <w:bookmarkEnd w:id="11"/>
      <w:r w:rsidRPr="00DF5064">
        <w:rPr>
          <w:rFonts w:cs="Arial" w:hint="eastAsia"/>
        </w:rPr>
        <w:t xml:space="preserve"> ?)</w:t>
      </w:r>
      <w:bookmarkEnd w:id="8"/>
      <w:bookmarkEnd w:id="9"/>
    </w:p>
    <w:p w14:paraId="154D807A" w14:textId="7A345283" w:rsidR="003D37B9" w:rsidRPr="00DF5064" w:rsidRDefault="003D37B9" w:rsidP="003D37B9">
      <w:pPr>
        <w:pStyle w:val="2TEXT"/>
        <w:ind w:left="482" w:firstLine="482"/>
        <w:rPr>
          <w:rFonts w:cs="Arial"/>
          <w:sz w:val="36"/>
        </w:rPr>
      </w:pPr>
      <w:r w:rsidRPr="00DF5064">
        <w:rPr>
          <w:rFonts w:cs="Arial" w:hint="eastAsia"/>
          <w:sz w:val="28"/>
        </w:rPr>
        <w:t>本文件主要提供給</w:t>
      </w:r>
      <w:r w:rsidRPr="003D37B9">
        <w:rPr>
          <w:rFonts w:cs="Arial" w:hint="eastAsia"/>
          <w:color w:val="0070C0"/>
          <w:sz w:val="28"/>
        </w:rPr>
        <w:t>OOO</w:t>
      </w:r>
      <w:r w:rsidRPr="00DF5064">
        <w:rPr>
          <w:rFonts w:cs="Arial" w:hint="eastAsia"/>
          <w:sz w:val="28"/>
        </w:rPr>
        <w:t>單位使用者、管理者、本案系統開發人員及專案經理</w:t>
      </w:r>
      <w:r>
        <w:rPr>
          <w:rFonts w:cs="Arial" w:hint="eastAsia"/>
          <w:sz w:val="28"/>
        </w:rPr>
        <w:t>、</w:t>
      </w:r>
      <w:r>
        <w:rPr>
          <w:rFonts w:cs="Arial" w:hint="eastAsia"/>
          <w:sz w:val="28"/>
          <w:lang w:eastAsia="zh-HK"/>
        </w:rPr>
        <w:t>資訊系統管理單位</w:t>
      </w:r>
      <w:r w:rsidRPr="00DF5064">
        <w:rPr>
          <w:rFonts w:cs="Arial" w:hint="eastAsia"/>
          <w:sz w:val="28"/>
        </w:rPr>
        <w:t>等角色做為參考。</w:t>
      </w:r>
      <w:r w:rsidRPr="003D37B9">
        <w:rPr>
          <w:rFonts w:cs="Arial" w:hint="eastAsia"/>
          <w:color w:val="0070C0"/>
          <w:sz w:val="28"/>
        </w:rPr>
        <w:t>OOO</w:t>
      </w:r>
      <w:r w:rsidRPr="00DF5064">
        <w:rPr>
          <w:rFonts w:cs="Arial" w:hint="eastAsia"/>
          <w:sz w:val="28"/>
        </w:rPr>
        <w:t>單位使用者、管理者及本案專案經理可以藉由此份文件確認，系統是已否包含需求單位所需功能；開發人員可根據此份文件，做系統設計及開發工作</w:t>
      </w:r>
      <w:r>
        <w:rPr>
          <w:rFonts w:cs="Arial" w:hint="eastAsia"/>
          <w:sz w:val="28"/>
        </w:rPr>
        <w:t>；</w:t>
      </w:r>
      <w:r>
        <w:rPr>
          <w:rFonts w:cs="Arial" w:hint="eastAsia"/>
          <w:sz w:val="28"/>
          <w:lang w:eastAsia="zh-HK"/>
        </w:rPr>
        <w:t>資訊系統管理單位</w:t>
      </w:r>
      <w:r w:rsidRPr="00DF5064">
        <w:rPr>
          <w:rFonts w:cs="Arial" w:hint="eastAsia"/>
          <w:sz w:val="28"/>
        </w:rPr>
        <w:t>可根據此份文件</w:t>
      </w:r>
      <w:r>
        <w:rPr>
          <w:rFonts w:cs="Arial" w:hint="eastAsia"/>
          <w:sz w:val="28"/>
        </w:rPr>
        <w:t>，</w:t>
      </w:r>
      <w:r>
        <w:rPr>
          <w:rFonts w:cs="Arial" w:hint="eastAsia"/>
          <w:sz w:val="28"/>
          <w:lang w:eastAsia="zh-HK"/>
        </w:rPr>
        <w:t>提供及規劃可行的資訊系統建置</w:t>
      </w:r>
      <w:r w:rsidRPr="00DF5064">
        <w:rPr>
          <w:rFonts w:cs="Arial" w:hint="eastAsia"/>
          <w:sz w:val="28"/>
        </w:rPr>
        <w:t>。</w:t>
      </w:r>
    </w:p>
    <w:p w14:paraId="59468589" w14:textId="77777777" w:rsidR="003D37B9" w:rsidRPr="00DF5064" w:rsidRDefault="003D37B9" w:rsidP="003D37B9">
      <w:pPr>
        <w:pStyle w:val="22"/>
        <w:widowControl w:val="0"/>
        <w:tabs>
          <w:tab w:val="clear" w:pos="840"/>
          <w:tab w:val="num" w:pos="567"/>
        </w:tabs>
        <w:ind w:left="567"/>
        <w:rPr>
          <w:rFonts w:cs="Arial"/>
        </w:rPr>
      </w:pPr>
      <w:r w:rsidRPr="00DF5064">
        <w:rPr>
          <w:rFonts w:cs="Arial" w:hint="eastAsia"/>
        </w:rPr>
        <w:t xml:space="preserve"> </w:t>
      </w:r>
      <w:bookmarkStart w:id="12" w:name="_Toc34068183"/>
      <w:bookmarkStart w:id="13" w:name="_Toc46930826"/>
      <w:r w:rsidRPr="00DF5064">
        <w:rPr>
          <w:rFonts w:cs="Arial" w:hint="eastAsia"/>
        </w:rPr>
        <w:t xml:space="preserve">相關文件 </w:t>
      </w:r>
      <w:bookmarkStart w:id="14" w:name="_Toc525716361"/>
      <w:bookmarkStart w:id="15" w:name="_Toc36609531"/>
      <w:r w:rsidRPr="00DF5064">
        <w:rPr>
          <w:rFonts w:cs="Arial" w:hint="eastAsia"/>
        </w:rPr>
        <w:t>(Related Documents</w:t>
      </w:r>
      <w:bookmarkEnd w:id="14"/>
      <w:bookmarkEnd w:id="15"/>
      <w:r w:rsidRPr="00DF5064">
        <w:rPr>
          <w:rFonts w:cs="Arial" w:hint="eastAsia"/>
        </w:rPr>
        <w:t>)</w:t>
      </w:r>
      <w:bookmarkEnd w:id="12"/>
      <w:bookmarkEnd w:id="13"/>
    </w:p>
    <w:p w14:paraId="67F7C21C" w14:textId="0C5A8C32" w:rsidR="003D37B9" w:rsidRPr="00712AAD" w:rsidRDefault="00712AAD" w:rsidP="003D37B9">
      <w:pPr>
        <w:pStyle w:val="2TEXT"/>
        <w:ind w:left="482" w:firstLine="482"/>
        <w:rPr>
          <w:rFonts w:cs="Arial"/>
          <w:color w:val="0070C0"/>
          <w:sz w:val="28"/>
          <w:lang w:eastAsia="zh-HK"/>
        </w:rPr>
      </w:pPr>
      <w:r w:rsidRPr="00712AAD">
        <w:rPr>
          <w:rFonts w:cs="Arial" w:hint="eastAsia"/>
          <w:color w:val="0070C0"/>
          <w:sz w:val="28"/>
        </w:rPr>
        <w:t>(</w:t>
      </w:r>
      <w:r w:rsidRPr="00712AAD">
        <w:rPr>
          <w:rFonts w:cs="Arial" w:hint="eastAsia"/>
          <w:color w:val="0070C0"/>
          <w:sz w:val="28"/>
          <w:lang w:eastAsia="zh-HK"/>
        </w:rPr>
        <w:t>相關商模</w:t>
      </w:r>
      <w:r w:rsidRPr="00712AAD">
        <w:rPr>
          <w:rFonts w:cs="Arial" w:hint="eastAsia"/>
          <w:color w:val="0070C0"/>
          <w:sz w:val="28"/>
        </w:rPr>
        <w:t>、</w:t>
      </w:r>
      <w:r w:rsidRPr="00712AAD">
        <w:rPr>
          <w:rFonts w:cs="Arial" w:hint="eastAsia"/>
          <w:color w:val="0070C0"/>
          <w:sz w:val="28"/>
          <w:lang w:eastAsia="zh-HK"/>
        </w:rPr>
        <w:t>資訊系統架構</w:t>
      </w:r>
      <w:r w:rsidRPr="00712AAD">
        <w:rPr>
          <w:rFonts w:cs="Arial" w:hint="eastAsia"/>
          <w:color w:val="0070C0"/>
          <w:sz w:val="28"/>
        </w:rPr>
        <w:t>、</w:t>
      </w:r>
      <w:r w:rsidRPr="00712AAD">
        <w:rPr>
          <w:rFonts w:cs="Arial" w:hint="eastAsia"/>
          <w:color w:val="0070C0"/>
          <w:sz w:val="28"/>
          <w:lang w:eastAsia="zh-HK"/>
        </w:rPr>
        <w:t>專案開發規範</w:t>
      </w:r>
      <w:r w:rsidRPr="00712AAD">
        <w:rPr>
          <w:rFonts w:cs="Arial" w:hint="eastAsia"/>
          <w:color w:val="0070C0"/>
          <w:sz w:val="28"/>
        </w:rPr>
        <w:t>、</w:t>
      </w:r>
      <w:r w:rsidRPr="00712AAD">
        <w:rPr>
          <w:rFonts w:cs="Arial" w:hint="eastAsia"/>
          <w:color w:val="0070C0"/>
          <w:sz w:val="28"/>
          <w:lang w:eastAsia="zh-HK"/>
        </w:rPr>
        <w:t>相關專案文件等</w:t>
      </w:r>
      <w:r w:rsidRPr="00712AAD">
        <w:rPr>
          <w:rFonts w:cs="Arial"/>
          <w:color w:val="0070C0"/>
          <w:sz w:val="28"/>
        </w:rPr>
        <w:t>…</w:t>
      </w:r>
      <w:r w:rsidRPr="00712AAD">
        <w:rPr>
          <w:rFonts w:cs="Arial" w:hint="eastAsia"/>
          <w:color w:val="0070C0"/>
          <w:sz w:val="28"/>
        </w:rPr>
        <w:t>)</w:t>
      </w:r>
      <w:r>
        <w:rPr>
          <w:rFonts w:cs="Arial" w:hint="eastAsia"/>
          <w:color w:val="0070C0"/>
          <w:sz w:val="28"/>
        </w:rPr>
        <w:t>/(</w:t>
      </w:r>
      <w:r>
        <w:rPr>
          <w:rFonts w:cs="Arial" w:hint="eastAsia"/>
          <w:color w:val="0070C0"/>
          <w:sz w:val="28"/>
          <w:lang w:eastAsia="zh-HK"/>
        </w:rPr>
        <w:t>無</w:t>
      </w:r>
      <w:r w:rsidR="004F3B74">
        <w:rPr>
          <w:rFonts w:cs="Arial" w:hint="eastAsia"/>
          <w:color w:val="0070C0"/>
          <w:sz w:val="28"/>
        </w:rPr>
        <w:t>)</w:t>
      </w:r>
    </w:p>
    <w:p w14:paraId="6DF0D737" w14:textId="501BC0A3" w:rsidR="003D37B9" w:rsidRDefault="003D37B9" w:rsidP="003D37B9">
      <w:pPr>
        <w:pStyle w:val="2TEXT"/>
        <w:ind w:left="482" w:firstLine="482"/>
        <w:rPr>
          <w:rFonts w:cs="Arial"/>
          <w:sz w:val="28"/>
        </w:rPr>
      </w:pPr>
    </w:p>
    <w:p w14:paraId="69099F56" w14:textId="77777777" w:rsidR="003D37B9" w:rsidRDefault="003D37B9">
      <w:pPr>
        <w:rPr>
          <w:b/>
          <w:bCs/>
          <w:color w:val="FFFFFF" w:themeColor="background1"/>
          <w:sz w:val="40"/>
        </w:rPr>
      </w:pPr>
      <w:r>
        <w:br w:type="page"/>
      </w:r>
    </w:p>
    <w:p w14:paraId="604D2EF2" w14:textId="3DEA8553" w:rsidR="003D37B9" w:rsidRPr="00A9565C" w:rsidRDefault="003D37B9" w:rsidP="003D37B9">
      <w:pPr>
        <w:pStyle w:val="11"/>
      </w:pPr>
      <w:bookmarkStart w:id="16" w:name="_Toc46930827"/>
      <w:r w:rsidRPr="003C4268">
        <w:rPr>
          <w:rFonts w:hint="eastAsia"/>
        </w:rPr>
        <w:lastRenderedPageBreak/>
        <w:t>專案計畫</w:t>
      </w:r>
      <w:r w:rsidRPr="003C4268">
        <w:t>(PROJECT SUMMARY)</w:t>
      </w:r>
      <w:bookmarkEnd w:id="16"/>
    </w:p>
    <w:p w14:paraId="7221710F" w14:textId="77777777" w:rsidR="00B54B85" w:rsidRPr="00A9565C" w:rsidRDefault="00B54B85" w:rsidP="00A67D33">
      <w:pPr>
        <w:pStyle w:val="21"/>
      </w:pPr>
      <w:bookmarkStart w:id="17" w:name="_Toc46930828"/>
      <w:r w:rsidRPr="00A9565C">
        <w:rPr>
          <w:rFonts w:hint="eastAsia"/>
        </w:rPr>
        <w:t>專案目</w:t>
      </w:r>
      <w:r w:rsidR="000F6B46">
        <w:rPr>
          <w:rFonts w:hint="eastAsia"/>
          <w:lang w:eastAsia="zh-HK"/>
        </w:rPr>
        <w:t>標</w:t>
      </w:r>
      <w:bookmarkEnd w:id="17"/>
    </w:p>
    <w:p w14:paraId="530165AC" w14:textId="04AC5C92" w:rsidR="00AA05F9" w:rsidRPr="00671327" w:rsidRDefault="00671327" w:rsidP="00671327">
      <w:pPr>
        <w:pStyle w:val="afffb"/>
        <w:ind w:firstLineChars="0"/>
        <w:rPr>
          <w:color w:val="0070C0"/>
          <w:lang w:eastAsia="zh-HK"/>
        </w:rPr>
      </w:pPr>
      <w:r w:rsidRPr="00671327">
        <w:rPr>
          <w:rFonts w:hint="eastAsia"/>
          <w:color w:val="0070C0"/>
        </w:rPr>
        <w:t>（</w:t>
      </w:r>
      <w:r>
        <w:rPr>
          <w:rFonts w:hint="eastAsia"/>
          <w:color w:val="0070C0"/>
          <w:lang w:eastAsia="zh-HK"/>
        </w:rPr>
        <w:t>說明專案建置的目標</w:t>
      </w:r>
      <w:r>
        <w:rPr>
          <w:rFonts w:hint="eastAsia"/>
          <w:color w:val="0070C0"/>
        </w:rPr>
        <w:t>，</w:t>
      </w:r>
      <w:r>
        <w:rPr>
          <w:rFonts w:hint="eastAsia"/>
          <w:color w:val="0070C0"/>
          <w:lang w:eastAsia="zh-HK"/>
        </w:rPr>
        <w:t>如提供的服務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解決方案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建置環境或滿足市場使用等需求，並以能達到哪些效益等</w:t>
      </w:r>
      <w:r>
        <w:rPr>
          <w:rFonts w:hint="eastAsia"/>
          <w:color w:val="0070C0"/>
        </w:rPr>
        <w:t>）</w:t>
      </w:r>
    </w:p>
    <w:p w14:paraId="77A66879" w14:textId="77777777" w:rsidR="00B54B85" w:rsidRPr="00A9565C" w:rsidRDefault="00B54B85" w:rsidP="00A67D33">
      <w:pPr>
        <w:pStyle w:val="21"/>
      </w:pPr>
      <w:bookmarkStart w:id="18" w:name="_Toc46930829"/>
      <w:r w:rsidRPr="00A9565C">
        <w:rPr>
          <w:rFonts w:hint="eastAsia"/>
        </w:rPr>
        <w:t>專案範圍</w:t>
      </w:r>
      <w:bookmarkEnd w:id="18"/>
    </w:p>
    <w:p w14:paraId="4602E6DD" w14:textId="5445553F" w:rsidR="00C64904" w:rsidRDefault="00C64904" w:rsidP="00A67D33">
      <w:pPr>
        <w:pStyle w:val="afffb"/>
      </w:pPr>
      <w:r w:rsidRPr="00A9565C">
        <w:rPr>
          <w:rFonts w:hint="eastAsia"/>
        </w:rPr>
        <w:t>本專案包含</w:t>
      </w:r>
      <w:r w:rsidR="00E16CFD" w:rsidRPr="00A9565C">
        <w:rPr>
          <w:rFonts w:hint="eastAsia"/>
        </w:rPr>
        <w:t>此</w:t>
      </w:r>
      <w:r w:rsidR="00671327" w:rsidRPr="00671327">
        <w:rPr>
          <w:rFonts w:hint="eastAsia"/>
          <w:color w:val="0070C0"/>
        </w:rPr>
        <w:t>ＸＸＸ</w:t>
      </w:r>
      <w:r w:rsidR="00671327">
        <w:rPr>
          <w:rFonts w:hint="eastAsia"/>
        </w:rPr>
        <w:t>ＡＰＰ</w:t>
      </w:r>
      <w:r w:rsidR="00E16CFD" w:rsidRPr="00A9565C">
        <w:rPr>
          <w:rFonts w:hint="eastAsia"/>
        </w:rPr>
        <w:t>系統、</w:t>
      </w:r>
      <w:r w:rsidR="00671327" w:rsidRPr="00671327">
        <w:rPr>
          <w:rFonts w:hint="eastAsia"/>
          <w:color w:val="0070C0"/>
        </w:rPr>
        <w:t>ＯＯＯ</w:t>
      </w:r>
      <w:r w:rsidR="00E16CFD" w:rsidRPr="00A9565C">
        <w:rPr>
          <w:rFonts w:hint="eastAsia"/>
        </w:rPr>
        <w:t>中介系統（Middleware）、</w:t>
      </w:r>
      <w:r w:rsidR="00671327" w:rsidRPr="00671327">
        <w:rPr>
          <w:rFonts w:hint="eastAsia"/>
          <w:color w:val="0070C0"/>
        </w:rPr>
        <w:t>ＯＯＯ</w:t>
      </w:r>
      <w:r w:rsidR="00671327" w:rsidRPr="00671327">
        <w:rPr>
          <w:rFonts w:hint="eastAsia"/>
          <w:color w:val="0070C0"/>
          <w:lang w:eastAsia="zh-HK"/>
        </w:rPr>
        <w:t>後台</w:t>
      </w:r>
      <w:r w:rsidR="008244B8" w:rsidRPr="00A9565C">
        <w:rPr>
          <w:rFonts w:hint="eastAsia"/>
        </w:rPr>
        <w:t>系統</w:t>
      </w:r>
      <w:r w:rsidR="00E16CFD" w:rsidRPr="00A9565C">
        <w:rPr>
          <w:rFonts w:hint="eastAsia"/>
        </w:rPr>
        <w:t>、</w:t>
      </w:r>
      <w:r w:rsidR="00671327" w:rsidRPr="00671327">
        <w:rPr>
          <w:rFonts w:hint="eastAsia"/>
          <w:color w:val="0070C0"/>
        </w:rPr>
        <w:t>ＯＯＯ</w:t>
      </w:r>
      <w:r w:rsidR="00671327" w:rsidRPr="00671327">
        <w:rPr>
          <w:rFonts w:hint="eastAsia"/>
          <w:color w:val="0070C0"/>
          <w:lang w:eastAsia="zh-HK"/>
        </w:rPr>
        <w:t>整合</w:t>
      </w:r>
      <w:r w:rsidR="00671327">
        <w:rPr>
          <w:rFonts w:hint="eastAsia"/>
          <w:lang w:eastAsia="zh-HK"/>
        </w:rPr>
        <w:t>系統</w:t>
      </w:r>
      <w:r w:rsidR="00671327">
        <w:rPr>
          <w:rFonts w:hint="eastAsia"/>
        </w:rPr>
        <w:t>、</w:t>
      </w:r>
      <w:r w:rsidR="00671327" w:rsidRPr="00671327">
        <w:rPr>
          <w:rFonts w:hint="eastAsia"/>
          <w:color w:val="0070C0"/>
        </w:rPr>
        <w:t>ＯＯＯ</w:t>
      </w:r>
      <w:r w:rsidR="00671327" w:rsidRPr="00671327">
        <w:rPr>
          <w:rFonts w:hint="eastAsia"/>
          <w:color w:val="0070C0"/>
          <w:lang w:eastAsia="zh-HK"/>
        </w:rPr>
        <w:t>核心</w:t>
      </w:r>
      <w:r w:rsidR="00671327">
        <w:rPr>
          <w:rFonts w:hint="eastAsia"/>
          <w:lang w:eastAsia="zh-HK"/>
        </w:rPr>
        <w:t>系統</w:t>
      </w:r>
      <w:r w:rsidR="00671327">
        <w:rPr>
          <w:rFonts w:hint="eastAsia"/>
        </w:rPr>
        <w:t>，本</w:t>
      </w:r>
      <w:r w:rsidR="00671327">
        <w:rPr>
          <w:rFonts w:hint="eastAsia"/>
          <w:lang w:eastAsia="zh-HK"/>
        </w:rPr>
        <w:t>專案</w:t>
      </w:r>
      <w:r w:rsidR="00E16CFD" w:rsidRPr="00A9565C">
        <w:rPr>
          <w:rFonts w:hint="eastAsia"/>
        </w:rPr>
        <w:t>主要</w:t>
      </w:r>
      <w:r w:rsidR="00671327">
        <w:rPr>
          <w:rFonts w:hint="eastAsia"/>
          <w:lang w:eastAsia="zh-HK"/>
        </w:rPr>
        <w:t>影</w:t>
      </w:r>
      <w:r w:rsidR="00671327">
        <w:rPr>
          <w:rFonts w:hint="eastAsia"/>
        </w:rPr>
        <w:t>響</w:t>
      </w:r>
      <w:r w:rsidR="00671327">
        <w:rPr>
          <w:rFonts w:hint="eastAsia"/>
          <w:lang w:eastAsia="zh-HK"/>
        </w:rPr>
        <w:t>的範圍</w:t>
      </w:r>
      <w:r w:rsidR="00E16CFD" w:rsidRPr="00A9565C">
        <w:rPr>
          <w:rFonts w:hint="eastAsia"/>
        </w:rPr>
        <w:t>。</w:t>
      </w:r>
    </w:p>
    <w:p w14:paraId="02E43DDD" w14:textId="76E590C1" w:rsidR="00671327" w:rsidRDefault="00671327" w:rsidP="00A67D33">
      <w:pPr>
        <w:pStyle w:val="afffb"/>
        <w:rPr>
          <w:color w:val="0070C0"/>
        </w:rPr>
      </w:pPr>
      <w:r w:rsidRPr="0077337D">
        <w:rPr>
          <w:rFonts w:hint="eastAsia"/>
          <w:color w:val="0070C0"/>
        </w:rPr>
        <w:t>（</w:t>
      </w:r>
      <w:r w:rsidRPr="0077337D">
        <w:rPr>
          <w:rFonts w:hint="eastAsia"/>
          <w:color w:val="0070C0"/>
          <w:lang w:eastAsia="zh-HK"/>
        </w:rPr>
        <w:t>以</w:t>
      </w:r>
      <w:r w:rsidR="000F6B46">
        <w:rPr>
          <w:rFonts w:hint="eastAsia"/>
          <w:color w:val="0070C0"/>
        </w:rPr>
        <w:t>＜</w:t>
      </w:r>
      <w:r w:rsidRPr="0077337D">
        <w:rPr>
          <w:rFonts w:hint="eastAsia"/>
          <w:color w:val="0070C0"/>
          <w:lang w:eastAsia="zh-HK"/>
        </w:rPr>
        <w:t>列表</w:t>
      </w:r>
      <w:r w:rsidR="000F6B46">
        <w:rPr>
          <w:rFonts w:hint="eastAsia"/>
          <w:color w:val="0070C0"/>
        </w:rPr>
        <w:t>＞</w:t>
      </w:r>
      <w:r w:rsidRPr="0077337D">
        <w:rPr>
          <w:rFonts w:hint="eastAsia"/>
          <w:color w:val="0070C0"/>
          <w:lang w:eastAsia="zh-HK"/>
        </w:rPr>
        <w:t>或</w:t>
      </w:r>
      <w:r w:rsidR="000F6B46">
        <w:rPr>
          <w:rFonts w:hint="eastAsia"/>
          <w:color w:val="0070C0"/>
        </w:rPr>
        <w:t>＜</w:t>
      </w:r>
      <w:r w:rsidRPr="0077337D">
        <w:rPr>
          <w:rFonts w:hint="eastAsia"/>
          <w:color w:val="0070C0"/>
          <w:lang w:eastAsia="zh-HK"/>
        </w:rPr>
        <w:t>圖示</w:t>
      </w:r>
      <w:r w:rsidR="000F6B46">
        <w:rPr>
          <w:rFonts w:hint="eastAsia"/>
          <w:color w:val="0070C0"/>
        </w:rPr>
        <w:t>＞</w:t>
      </w:r>
      <w:r w:rsidRPr="0077337D">
        <w:rPr>
          <w:rFonts w:hint="eastAsia"/>
          <w:color w:val="0070C0"/>
          <w:lang w:eastAsia="zh-HK"/>
        </w:rPr>
        <w:t>等表示影</w:t>
      </w:r>
      <w:r w:rsidRPr="0077337D">
        <w:rPr>
          <w:rFonts w:hint="eastAsia"/>
          <w:color w:val="0070C0"/>
        </w:rPr>
        <w:t>響</w:t>
      </w:r>
      <w:r w:rsidRPr="0077337D">
        <w:rPr>
          <w:rFonts w:hint="eastAsia"/>
          <w:color w:val="0070C0"/>
          <w:lang w:eastAsia="zh-HK"/>
        </w:rPr>
        <w:t>的業務作業流程</w:t>
      </w:r>
      <w:r w:rsidRPr="0077337D">
        <w:rPr>
          <w:rFonts w:hint="eastAsia"/>
          <w:color w:val="0070C0"/>
        </w:rPr>
        <w:t>、</w:t>
      </w:r>
      <w:r w:rsidRPr="0077337D">
        <w:rPr>
          <w:rFonts w:hint="eastAsia"/>
          <w:color w:val="0070C0"/>
          <w:lang w:eastAsia="zh-HK"/>
        </w:rPr>
        <w:t>系統環境</w:t>
      </w:r>
      <w:r w:rsidRPr="0077337D">
        <w:rPr>
          <w:rFonts w:hint="eastAsia"/>
          <w:color w:val="0070C0"/>
        </w:rPr>
        <w:t>、</w:t>
      </w:r>
      <w:r w:rsidRPr="0077337D">
        <w:rPr>
          <w:rFonts w:hint="eastAsia"/>
          <w:color w:val="0070C0"/>
          <w:lang w:eastAsia="zh-HK"/>
        </w:rPr>
        <w:t>功能清單</w:t>
      </w:r>
      <w:r w:rsidR="0077337D" w:rsidRPr="0077337D">
        <w:rPr>
          <w:rFonts w:hint="eastAsia"/>
          <w:color w:val="0070C0"/>
          <w:lang w:eastAsia="zh-HK"/>
        </w:rPr>
        <w:t>等</w:t>
      </w:r>
      <w:r w:rsidR="0077337D" w:rsidRPr="0077337D">
        <w:rPr>
          <w:rFonts w:hint="eastAsia"/>
          <w:color w:val="0070C0"/>
        </w:rPr>
        <w:t>）</w:t>
      </w:r>
    </w:p>
    <w:p w14:paraId="418D0092" w14:textId="77777777" w:rsidR="000F6B46" w:rsidRPr="0077337D" w:rsidRDefault="000F6B46" w:rsidP="000F6B46">
      <w:pPr>
        <w:pStyle w:val="afc"/>
        <w:rPr>
          <w:rFonts w:ascii="Times New Roman" w:hAnsi="Times New Roman"/>
          <w:color w:val="0070C0"/>
        </w:rPr>
      </w:pPr>
      <w:r>
        <w:rPr>
          <w:rFonts w:ascii="Times New Roman" w:hAnsi="Times New Roman" w:hint="eastAsia"/>
        </w:rPr>
        <w:t xml:space="preserve">　</w:t>
      </w:r>
      <w:r w:rsidRPr="0077337D">
        <w:rPr>
          <w:rFonts w:ascii="Times New Roman" w:hAnsi="Times New Roman" w:hint="eastAsia"/>
          <w:color w:val="0070C0"/>
        </w:rPr>
        <w:t>（</w:t>
      </w:r>
      <w:r w:rsidRPr="0077337D">
        <w:rPr>
          <w:rFonts w:ascii="Times New Roman" w:hAnsi="Times New Roman" w:hint="eastAsia"/>
          <w:color w:val="0070C0"/>
          <w:lang w:eastAsia="zh-HK"/>
        </w:rPr>
        <w:t>例：需求功能或作業</w:t>
      </w:r>
      <w:r w:rsidRPr="0077337D">
        <w:rPr>
          <w:rFonts w:ascii="Times New Roman" w:hAnsi="Times New Roman" w:hint="eastAsia"/>
          <w:color w:val="0070C0"/>
        </w:rPr>
        <w:t>）</w:t>
      </w:r>
    </w:p>
    <w:p w14:paraId="595BC0B9" w14:textId="77777777" w:rsidR="000F6B46" w:rsidRPr="0077337D" w:rsidRDefault="000F6B46" w:rsidP="00FA7133">
      <w:pPr>
        <w:pStyle w:val="afc"/>
        <w:numPr>
          <w:ilvl w:val="0"/>
          <w:numId w:val="18"/>
        </w:numPr>
        <w:rPr>
          <w:rFonts w:ascii="Times New Roman" w:hAnsi="Times New Roman"/>
          <w:color w:val="0070C0"/>
        </w:rPr>
      </w:pPr>
      <w:r w:rsidRPr="0077337D">
        <w:rPr>
          <w:rFonts w:ascii="Times New Roman" w:hAnsi="Times New Roman" w:hint="eastAsia"/>
          <w:color w:val="0070C0"/>
        </w:rPr>
        <w:t>額度、借還款、利率變動作業。</w:t>
      </w:r>
    </w:p>
    <w:p w14:paraId="2FFD5153" w14:textId="77777777" w:rsidR="000F6B46" w:rsidRPr="0077337D" w:rsidRDefault="000F6B46" w:rsidP="00FA7133">
      <w:pPr>
        <w:pStyle w:val="afc"/>
        <w:numPr>
          <w:ilvl w:val="0"/>
          <w:numId w:val="18"/>
        </w:numPr>
        <w:rPr>
          <w:rFonts w:ascii="Times New Roman" w:hAnsi="Times New Roman"/>
          <w:color w:val="0070C0"/>
        </w:rPr>
      </w:pPr>
      <w:r w:rsidRPr="0077337D">
        <w:rPr>
          <w:rFonts w:ascii="Times New Roman" w:hAnsi="Times New Roman" w:hint="eastAsia"/>
          <w:color w:val="0070C0"/>
          <w:kern w:val="2"/>
        </w:rPr>
        <w:t>金融機構維護。</w:t>
      </w:r>
    </w:p>
    <w:p w14:paraId="2425A802" w14:textId="77777777" w:rsidR="000F6B46" w:rsidRPr="0077337D" w:rsidRDefault="000F6B46" w:rsidP="00FA7133">
      <w:pPr>
        <w:pStyle w:val="afc"/>
        <w:numPr>
          <w:ilvl w:val="0"/>
          <w:numId w:val="18"/>
        </w:numPr>
        <w:rPr>
          <w:rFonts w:ascii="Times New Roman" w:hAnsi="Times New Roman"/>
          <w:color w:val="0070C0"/>
        </w:rPr>
      </w:pPr>
      <w:r w:rsidRPr="0077337D">
        <w:rPr>
          <w:rFonts w:ascii="標楷體" w:hAnsi="標楷體" w:hint="eastAsia"/>
          <w:color w:val="0070C0"/>
        </w:rPr>
        <w:t>整合性報表</w:t>
      </w:r>
      <w:r w:rsidRPr="0077337D">
        <w:rPr>
          <w:rFonts w:ascii="標楷體" w:hAnsi="標楷體" w:hint="eastAsia"/>
          <w:color w:val="0070C0"/>
          <w:lang w:eastAsia="zh-HK"/>
        </w:rPr>
        <w:t>。</w:t>
      </w:r>
    </w:p>
    <w:p w14:paraId="785F7E54" w14:textId="088BEFD2" w:rsidR="00E16CFD" w:rsidRDefault="000F6B46" w:rsidP="000F6B46">
      <w:pPr>
        <w:pStyle w:val="afc"/>
      </w:pPr>
      <w:r>
        <w:rPr>
          <w:rFonts w:ascii="Times New Roman" w:hAnsi="Times New Roman" w:hint="eastAsia"/>
        </w:rPr>
        <w:lastRenderedPageBreak/>
        <w:t xml:space="preserve">　</w:t>
      </w:r>
      <w:r w:rsidRPr="0077337D">
        <w:rPr>
          <w:rFonts w:ascii="Times New Roman" w:hAnsi="Times New Roman" w:hint="eastAsia"/>
          <w:color w:val="0070C0"/>
        </w:rPr>
        <w:t>（</w:t>
      </w:r>
      <w:r w:rsidRPr="0077337D">
        <w:rPr>
          <w:rFonts w:ascii="Times New Roman" w:hAnsi="Times New Roman" w:hint="eastAsia"/>
          <w:color w:val="0070C0"/>
          <w:lang w:eastAsia="zh-HK"/>
        </w:rPr>
        <w:t>例</w:t>
      </w:r>
      <w:r>
        <w:rPr>
          <w:rFonts w:ascii="Times New Roman" w:hAnsi="Times New Roman" w:hint="eastAsia"/>
          <w:color w:val="0070C0"/>
          <w:lang w:eastAsia="zh-HK"/>
        </w:rPr>
        <w:t>圖</w:t>
      </w:r>
      <w:r w:rsidRPr="0077337D">
        <w:rPr>
          <w:rFonts w:ascii="Times New Roman" w:hAnsi="Times New Roman" w:hint="eastAsia"/>
          <w:color w:val="0070C0"/>
          <w:lang w:eastAsia="zh-HK"/>
        </w:rPr>
        <w:t>：</w:t>
      </w:r>
      <w:r w:rsidRPr="0077337D">
        <w:rPr>
          <w:rFonts w:ascii="Times New Roman" w:hAnsi="Times New Roman" w:hint="eastAsia"/>
          <w:color w:val="0070C0"/>
        </w:rPr>
        <w:t>）</w:t>
      </w:r>
      <w:r w:rsidR="000B3595" w:rsidRPr="00A9565C">
        <w:rPr>
          <w:noProof/>
        </w:rPr>
        <w:drawing>
          <wp:inline distT="0" distB="0" distL="0" distR="0" wp14:anchorId="5862AD4E" wp14:editId="5C9F63EC">
            <wp:extent cx="5765911" cy="4076700"/>
            <wp:effectExtent l="0" t="0" r="6350" b="0"/>
            <wp:docPr id="2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cArch_派工App_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11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F093" w14:textId="4A6C0D7B" w:rsidR="0077337D" w:rsidRDefault="0077337D" w:rsidP="00A67D33">
      <w:pPr>
        <w:pStyle w:val="afffd"/>
        <w:spacing w:before="166" w:after="166"/>
        <w:rPr>
          <w:color w:val="0070C0"/>
        </w:rPr>
      </w:pPr>
    </w:p>
    <w:p w14:paraId="027E58C0" w14:textId="746A00B0" w:rsidR="00E608B2" w:rsidRPr="00A9565C" w:rsidRDefault="0077337D" w:rsidP="000F6B46">
      <w:pPr>
        <w:pStyle w:val="afc"/>
      </w:pPr>
      <w:r>
        <w:rPr>
          <w:rFonts w:ascii="Times New Roman" w:hAnsi="Times New Roman" w:hint="eastAsia"/>
        </w:rPr>
        <w:t xml:space="preserve">　　</w:t>
      </w:r>
    </w:p>
    <w:p w14:paraId="4F754BD3" w14:textId="5C69DFCE" w:rsidR="000F6B46" w:rsidRDefault="000F6B46" w:rsidP="000F6B46">
      <w:pPr>
        <w:pStyle w:val="21"/>
      </w:pPr>
      <w:bookmarkStart w:id="19" w:name="_Toc46930830"/>
      <w:r w:rsidRPr="000F6B46">
        <w:rPr>
          <w:rFonts w:hint="eastAsia"/>
        </w:rPr>
        <w:t>限制條件與假設事項</w:t>
      </w:r>
      <w:bookmarkEnd w:id="19"/>
    </w:p>
    <w:p w14:paraId="0FF98560" w14:textId="7B4973ED" w:rsidR="000F6B46" w:rsidRDefault="000F6B46" w:rsidP="000F6B46">
      <w:pPr>
        <w:pStyle w:val="afffb"/>
        <w:rPr>
          <w:color w:val="0070C0"/>
        </w:rPr>
      </w:pPr>
      <w:r w:rsidRPr="000F6B46">
        <w:rPr>
          <w:rFonts w:hint="eastAsia"/>
          <w:color w:val="0070C0"/>
        </w:rPr>
        <w:t>（</w:t>
      </w:r>
      <w:r w:rsidRPr="000F6B46">
        <w:rPr>
          <w:rFonts w:hint="eastAsia"/>
          <w:color w:val="0070C0"/>
          <w:lang w:eastAsia="zh-HK"/>
        </w:rPr>
        <w:t>說明專案</w:t>
      </w:r>
      <w:r>
        <w:rPr>
          <w:rFonts w:hint="eastAsia"/>
          <w:color w:val="0070C0"/>
          <w:lang w:eastAsia="zh-HK"/>
        </w:rPr>
        <w:t>假設的資源、環境</w:t>
      </w:r>
      <w:r>
        <w:rPr>
          <w:rFonts w:hint="eastAsia"/>
          <w:color w:val="0070C0"/>
        </w:rPr>
        <w:t>、</w:t>
      </w:r>
      <w:r w:rsidR="003B7F80">
        <w:rPr>
          <w:rFonts w:hint="eastAsia"/>
          <w:color w:val="0070C0"/>
          <w:lang w:eastAsia="zh-HK"/>
        </w:rPr>
        <w:t>時程</w:t>
      </w:r>
      <w:r>
        <w:rPr>
          <w:rFonts w:hint="eastAsia"/>
          <w:color w:val="0070C0"/>
          <w:lang w:eastAsia="zh-HK"/>
        </w:rPr>
        <w:t>等的</w:t>
      </w:r>
      <w:r w:rsidR="003B7F80">
        <w:rPr>
          <w:rFonts w:hint="eastAsia"/>
          <w:color w:val="0070C0"/>
          <w:lang w:eastAsia="zh-HK"/>
        </w:rPr>
        <w:t>條件因素</w:t>
      </w:r>
      <w:r>
        <w:rPr>
          <w:rFonts w:hint="eastAsia"/>
          <w:color w:val="0070C0"/>
        </w:rPr>
        <w:t>，</w:t>
      </w:r>
      <w:r>
        <w:rPr>
          <w:rFonts w:hint="eastAsia"/>
          <w:color w:val="0070C0"/>
          <w:lang w:eastAsia="zh-HK"/>
        </w:rPr>
        <w:t>或</w:t>
      </w:r>
      <w:r w:rsidR="003B7F80">
        <w:rPr>
          <w:rFonts w:hint="eastAsia"/>
          <w:color w:val="0070C0"/>
          <w:lang w:eastAsia="zh-HK"/>
        </w:rPr>
        <w:t>預期可接受條件及</w:t>
      </w:r>
      <w:r>
        <w:rPr>
          <w:rFonts w:hint="eastAsia"/>
          <w:color w:val="0070C0"/>
          <w:lang w:eastAsia="zh-HK"/>
        </w:rPr>
        <w:t>本不包括的項目</w:t>
      </w:r>
      <w:r w:rsidR="003B7F80">
        <w:rPr>
          <w:rFonts w:hint="eastAsia"/>
          <w:color w:val="0070C0"/>
          <w:lang w:eastAsia="zh-HK"/>
        </w:rPr>
        <w:t>等</w:t>
      </w:r>
      <w:r w:rsidRPr="000F6B46">
        <w:rPr>
          <w:rFonts w:hint="eastAsia"/>
          <w:color w:val="0070C0"/>
        </w:rPr>
        <w:t>）</w:t>
      </w:r>
      <w:r w:rsidR="00FA2A5F">
        <w:rPr>
          <w:rFonts w:hint="eastAsia"/>
          <w:color w:val="0070C0"/>
        </w:rPr>
        <w:t>/</w:t>
      </w:r>
      <w:r>
        <w:rPr>
          <w:rFonts w:hint="eastAsia"/>
          <w:color w:val="0070C0"/>
        </w:rPr>
        <w:t>（</w:t>
      </w:r>
      <w:r>
        <w:rPr>
          <w:rFonts w:hint="eastAsia"/>
          <w:color w:val="0070C0"/>
          <w:lang w:eastAsia="zh-HK"/>
        </w:rPr>
        <w:t>無</w:t>
      </w:r>
      <w:r>
        <w:rPr>
          <w:rFonts w:hint="eastAsia"/>
          <w:color w:val="0070C0"/>
        </w:rPr>
        <w:t>）</w:t>
      </w:r>
    </w:p>
    <w:p w14:paraId="336171BB" w14:textId="75ED4578" w:rsidR="000F6B46" w:rsidRDefault="000F6B46" w:rsidP="000F6B46">
      <w:pPr>
        <w:pStyle w:val="afffb"/>
        <w:rPr>
          <w:color w:val="0070C0"/>
        </w:rPr>
      </w:pPr>
      <w:r>
        <w:rPr>
          <w:rFonts w:hint="eastAsia"/>
          <w:color w:val="0070C0"/>
        </w:rPr>
        <w:t>1.3.X</w:t>
      </w:r>
      <w:r w:rsidR="003B7F80">
        <w:rPr>
          <w:color w:val="0070C0"/>
        </w:rPr>
        <w:t xml:space="preserve"> </w:t>
      </w:r>
      <w:r w:rsidR="003B7F80" w:rsidRPr="003B7F80">
        <w:rPr>
          <w:color w:val="0070C0"/>
        </w:rPr>
        <w:t>限制條件</w:t>
      </w:r>
    </w:p>
    <w:p w14:paraId="2A8EFA4A" w14:textId="2818D50D" w:rsidR="007D71FC" w:rsidRDefault="007D71FC" w:rsidP="000F6B46">
      <w:pPr>
        <w:pStyle w:val="afffb"/>
        <w:rPr>
          <w:color w:val="0070C0"/>
        </w:rPr>
      </w:pPr>
      <w:r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開發條件</w:t>
      </w:r>
      <w:r w:rsidR="0013162B">
        <w:rPr>
          <w:rFonts w:hint="eastAsia"/>
          <w:color w:val="0070C0"/>
          <w:lang w:eastAsia="zh-HK"/>
        </w:rPr>
        <w:t>及</w:t>
      </w:r>
      <w:r w:rsidR="00246082">
        <w:rPr>
          <w:rFonts w:hint="eastAsia"/>
          <w:color w:val="0070C0"/>
          <w:lang w:eastAsia="zh-HK"/>
        </w:rPr>
        <w:t>執行</w:t>
      </w:r>
      <w:r w:rsidR="0013162B">
        <w:rPr>
          <w:rFonts w:hint="eastAsia"/>
          <w:color w:val="0070C0"/>
          <w:lang w:eastAsia="zh-HK"/>
        </w:rPr>
        <w:t>環境</w:t>
      </w:r>
      <w:r>
        <w:rPr>
          <w:rFonts w:hint="eastAsia"/>
          <w:color w:val="0070C0"/>
        </w:rPr>
        <w:t>)</w:t>
      </w:r>
    </w:p>
    <w:p w14:paraId="660F3CFD" w14:textId="77777777" w:rsidR="007D71FC" w:rsidRDefault="007D71FC" w:rsidP="007D71FC">
      <w:pPr>
        <w:pStyle w:val="21"/>
        <w:numPr>
          <w:ilvl w:val="0"/>
          <w:numId w:val="0"/>
        </w:numPr>
      </w:pPr>
    </w:p>
    <w:tbl>
      <w:tblPr>
        <w:tblStyle w:val="aff5"/>
        <w:tblW w:w="0" w:type="auto"/>
        <w:tblInd w:w="733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2134"/>
        <w:gridCol w:w="3834"/>
      </w:tblGrid>
      <w:tr w:rsidR="007D71FC" w:rsidRPr="00A9565C" w14:paraId="2D806B63" w14:textId="77777777" w:rsidTr="00C554CF">
        <w:trPr>
          <w:trHeight w:val="509"/>
        </w:trPr>
        <w:tc>
          <w:tcPr>
            <w:tcW w:w="5968" w:type="dxa"/>
            <w:gridSpan w:val="2"/>
            <w:shd w:val="clear" w:color="auto" w:fill="002060"/>
            <w:vAlign w:val="center"/>
          </w:tcPr>
          <w:p w14:paraId="71A3A1BB" w14:textId="77777777" w:rsidR="007D71FC" w:rsidRPr="00A9565C" w:rsidRDefault="007D71FC" w:rsidP="00C554CF">
            <w:pPr>
              <w:pStyle w:val="affff0"/>
            </w:pPr>
            <w:r w:rsidRPr="00A9565C">
              <w:rPr>
                <w:rFonts w:hint="eastAsia"/>
              </w:rPr>
              <w:t>iOS App</w:t>
            </w:r>
          </w:p>
        </w:tc>
      </w:tr>
      <w:tr w:rsidR="007D71FC" w:rsidRPr="00A9565C" w14:paraId="2109A6CA" w14:textId="77777777" w:rsidTr="00C554CF">
        <w:trPr>
          <w:trHeight w:val="453"/>
        </w:trPr>
        <w:tc>
          <w:tcPr>
            <w:tcW w:w="2134" w:type="dxa"/>
            <w:vAlign w:val="center"/>
          </w:tcPr>
          <w:p w14:paraId="32A47089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lastRenderedPageBreak/>
              <w:t>開發工具</w:t>
            </w:r>
          </w:p>
        </w:tc>
        <w:tc>
          <w:tcPr>
            <w:tcW w:w="3834" w:type="dxa"/>
            <w:vAlign w:val="center"/>
          </w:tcPr>
          <w:p w14:paraId="697DFAC1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Xcode</w:t>
            </w:r>
            <w:r w:rsidRPr="00A9565C">
              <w:t xml:space="preserve"> 10</w:t>
            </w:r>
            <w:r w:rsidRPr="00A9565C">
              <w:rPr>
                <w:rFonts w:hint="eastAsia"/>
              </w:rPr>
              <w:t>以上之版本</w:t>
            </w:r>
          </w:p>
        </w:tc>
      </w:tr>
      <w:tr w:rsidR="007D71FC" w:rsidRPr="00A9565C" w14:paraId="3535DB84" w14:textId="77777777" w:rsidTr="00C554CF">
        <w:trPr>
          <w:trHeight w:val="453"/>
        </w:trPr>
        <w:tc>
          <w:tcPr>
            <w:tcW w:w="2134" w:type="dxa"/>
            <w:vAlign w:val="center"/>
          </w:tcPr>
          <w:p w14:paraId="0A5063B6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開發語言</w:t>
            </w:r>
          </w:p>
        </w:tc>
        <w:tc>
          <w:tcPr>
            <w:tcW w:w="3834" w:type="dxa"/>
            <w:vAlign w:val="center"/>
          </w:tcPr>
          <w:p w14:paraId="490DE5CE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Objective-C</w:t>
            </w:r>
            <w:r w:rsidRPr="00A9565C">
              <w:t xml:space="preserve"> </w:t>
            </w:r>
          </w:p>
        </w:tc>
      </w:tr>
      <w:tr w:rsidR="007D71FC" w:rsidRPr="00A9565C" w14:paraId="4509BDA8" w14:textId="77777777" w:rsidTr="00C554CF">
        <w:trPr>
          <w:trHeight w:val="453"/>
        </w:trPr>
        <w:tc>
          <w:tcPr>
            <w:tcW w:w="2134" w:type="dxa"/>
            <w:vAlign w:val="center"/>
          </w:tcPr>
          <w:p w14:paraId="6E331BF6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系統限制</w:t>
            </w:r>
          </w:p>
        </w:tc>
        <w:tc>
          <w:tcPr>
            <w:tcW w:w="3834" w:type="dxa"/>
            <w:vAlign w:val="center"/>
          </w:tcPr>
          <w:p w14:paraId="39C4915F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iOS 11以上</w:t>
            </w:r>
          </w:p>
        </w:tc>
      </w:tr>
      <w:tr w:rsidR="007D71FC" w:rsidRPr="00A9565C" w14:paraId="10828CF3" w14:textId="77777777" w:rsidTr="00C554CF">
        <w:trPr>
          <w:trHeight w:val="453"/>
        </w:trPr>
        <w:tc>
          <w:tcPr>
            <w:tcW w:w="2134" w:type="dxa"/>
            <w:vAlign w:val="center"/>
          </w:tcPr>
          <w:p w14:paraId="21BDAF33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手機標準</w:t>
            </w:r>
          </w:p>
        </w:tc>
        <w:tc>
          <w:tcPr>
            <w:tcW w:w="3834" w:type="dxa"/>
            <w:vAlign w:val="center"/>
          </w:tcPr>
          <w:p w14:paraId="04F6F0DA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iPhone 5s以後之機種（不包含iPad）</w:t>
            </w:r>
          </w:p>
        </w:tc>
      </w:tr>
    </w:tbl>
    <w:p w14:paraId="7B661121" w14:textId="77777777" w:rsidR="007D71FC" w:rsidRPr="00A9565C" w:rsidRDefault="007D71FC" w:rsidP="007D71FC">
      <w:pPr>
        <w:pStyle w:val="21"/>
        <w:numPr>
          <w:ilvl w:val="0"/>
          <w:numId w:val="0"/>
        </w:numPr>
      </w:pPr>
    </w:p>
    <w:tbl>
      <w:tblPr>
        <w:tblStyle w:val="aff5"/>
        <w:tblW w:w="0" w:type="auto"/>
        <w:tblInd w:w="733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2134"/>
        <w:gridCol w:w="3834"/>
      </w:tblGrid>
      <w:tr w:rsidR="007D71FC" w:rsidRPr="00A9565C" w14:paraId="04193073" w14:textId="77777777" w:rsidTr="00C554CF">
        <w:trPr>
          <w:trHeight w:val="509"/>
        </w:trPr>
        <w:tc>
          <w:tcPr>
            <w:tcW w:w="5968" w:type="dxa"/>
            <w:gridSpan w:val="2"/>
            <w:shd w:val="clear" w:color="auto" w:fill="002060"/>
            <w:vAlign w:val="center"/>
          </w:tcPr>
          <w:p w14:paraId="15AC0A70" w14:textId="77777777" w:rsidR="007D71FC" w:rsidRPr="00A9565C" w:rsidRDefault="007D71FC" w:rsidP="00C554CF">
            <w:pPr>
              <w:pStyle w:val="affff0"/>
            </w:pPr>
            <w:r w:rsidRPr="00A9565C">
              <w:rPr>
                <w:rFonts w:hint="eastAsia"/>
              </w:rPr>
              <w:t>Android App</w:t>
            </w:r>
          </w:p>
        </w:tc>
      </w:tr>
      <w:tr w:rsidR="007D71FC" w:rsidRPr="00A9565C" w14:paraId="039613E6" w14:textId="77777777" w:rsidTr="00C554CF">
        <w:trPr>
          <w:trHeight w:val="453"/>
        </w:trPr>
        <w:tc>
          <w:tcPr>
            <w:tcW w:w="2134" w:type="dxa"/>
            <w:vAlign w:val="center"/>
          </w:tcPr>
          <w:p w14:paraId="55646360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開發工具</w:t>
            </w:r>
          </w:p>
        </w:tc>
        <w:tc>
          <w:tcPr>
            <w:tcW w:w="3834" w:type="dxa"/>
            <w:vAlign w:val="center"/>
          </w:tcPr>
          <w:p w14:paraId="07452B2D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Android Studio 3.2以上之版本</w:t>
            </w:r>
          </w:p>
        </w:tc>
      </w:tr>
      <w:tr w:rsidR="007D71FC" w:rsidRPr="00A9565C" w14:paraId="6E624008" w14:textId="77777777" w:rsidTr="00C554CF">
        <w:trPr>
          <w:trHeight w:val="453"/>
        </w:trPr>
        <w:tc>
          <w:tcPr>
            <w:tcW w:w="2134" w:type="dxa"/>
            <w:vAlign w:val="center"/>
          </w:tcPr>
          <w:p w14:paraId="2F861B06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開發語言</w:t>
            </w:r>
          </w:p>
        </w:tc>
        <w:tc>
          <w:tcPr>
            <w:tcW w:w="3834" w:type="dxa"/>
            <w:vAlign w:val="center"/>
          </w:tcPr>
          <w:p w14:paraId="46C77F0F" w14:textId="77777777" w:rsidR="007D71FC" w:rsidRPr="00A9565C" w:rsidRDefault="007D71FC" w:rsidP="00C554CF">
            <w:pPr>
              <w:pStyle w:val="afffe"/>
            </w:pPr>
            <w:r w:rsidRPr="00A9565C">
              <w:t>Java</w:t>
            </w:r>
          </w:p>
        </w:tc>
      </w:tr>
      <w:tr w:rsidR="007D71FC" w:rsidRPr="00A9565C" w14:paraId="0B17E330" w14:textId="77777777" w:rsidTr="00C554CF">
        <w:trPr>
          <w:trHeight w:val="453"/>
        </w:trPr>
        <w:tc>
          <w:tcPr>
            <w:tcW w:w="2134" w:type="dxa"/>
            <w:vAlign w:val="center"/>
          </w:tcPr>
          <w:p w14:paraId="4A3F6E17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系統限制</w:t>
            </w:r>
          </w:p>
        </w:tc>
        <w:tc>
          <w:tcPr>
            <w:tcW w:w="3834" w:type="dxa"/>
            <w:vAlign w:val="center"/>
          </w:tcPr>
          <w:p w14:paraId="7E6F3381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Android 6.0以上之版本</w:t>
            </w:r>
          </w:p>
        </w:tc>
      </w:tr>
      <w:tr w:rsidR="007D71FC" w:rsidRPr="00A9565C" w14:paraId="757366F9" w14:textId="77777777" w:rsidTr="00C554CF">
        <w:trPr>
          <w:trHeight w:val="453"/>
        </w:trPr>
        <w:tc>
          <w:tcPr>
            <w:tcW w:w="2134" w:type="dxa"/>
            <w:vAlign w:val="center"/>
          </w:tcPr>
          <w:p w14:paraId="2E735DB7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手機標準</w:t>
            </w:r>
          </w:p>
        </w:tc>
        <w:tc>
          <w:tcPr>
            <w:tcW w:w="3834" w:type="dxa"/>
            <w:vAlign w:val="center"/>
          </w:tcPr>
          <w:p w14:paraId="1ADEEE94" w14:textId="77777777" w:rsidR="007D71FC" w:rsidRPr="00A9565C" w:rsidRDefault="007D71FC" w:rsidP="00C554CF">
            <w:pPr>
              <w:pStyle w:val="afffe"/>
            </w:pPr>
            <w:r w:rsidRPr="00A9565C">
              <w:rPr>
                <w:rFonts w:hint="eastAsia"/>
              </w:rPr>
              <w:t>內建Google Play Servi</w:t>
            </w:r>
            <w:r w:rsidRPr="00A9565C">
              <w:t>c</w:t>
            </w:r>
            <w:r w:rsidRPr="00A9565C">
              <w:rPr>
                <w:rFonts w:hint="eastAsia"/>
              </w:rPr>
              <w:t xml:space="preserve">e、Google Play Store，以 </w:t>
            </w:r>
            <w:r w:rsidRPr="00A9565C">
              <w:t>5~6</w:t>
            </w:r>
            <w:r w:rsidRPr="00A9565C">
              <w:rPr>
                <w:rFonts w:hint="eastAsia"/>
              </w:rPr>
              <w:t>吋手機為主（不包括平板設備）</w:t>
            </w:r>
          </w:p>
        </w:tc>
      </w:tr>
    </w:tbl>
    <w:p w14:paraId="7F501463" w14:textId="239C9B9F" w:rsidR="007D71FC" w:rsidRDefault="007D71FC" w:rsidP="000F6B46">
      <w:pPr>
        <w:pStyle w:val="afffb"/>
        <w:rPr>
          <w:color w:val="0070C0"/>
        </w:rPr>
      </w:pPr>
    </w:p>
    <w:p w14:paraId="1F0EE6A3" w14:textId="77777777" w:rsidR="007D71FC" w:rsidRPr="007F4997" w:rsidRDefault="007D71FC" w:rsidP="00FA7133">
      <w:pPr>
        <w:pStyle w:val="affb"/>
        <w:widowControl w:val="0"/>
        <w:numPr>
          <w:ilvl w:val="0"/>
          <w:numId w:val="19"/>
        </w:numPr>
        <w:ind w:leftChars="402" w:left="1445"/>
        <w:rPr>
          <w:lang w:val="x-none"/>
        </w:rPr>
      </w:pPr>
      <w:r w:rsidRPr="007F4997">
        <w:rPr>
          <w:rFonts w:hint="eastAsia"/>
          <w:lang w:val="x-none"/>
        </w:rPr>
        <w:t>網站、雲端批次、網站API</w:t>
      </w:r>
    </w:p>
    <w:p w14:paraId="19B2AF4B" w14:textId="77777777" w:rsidR="007D71FC" w:rsidRPr="00701755" w:rsidRDefault="007D71FC" w:rsidP="007D71FC">
      <w:pPr>
        <w:ind w:leftChars="402" w:left="965"/>
        <w:rPr>
          <w:lang w:val="x-none"/>
        </w:rPr>
      </w:pPr>
      <w:r w:rsidRPr="00701755">
        <w:rPr>
          <w:lang w:val="x-none"/>
        </w:rPr>
        <w:t>開發工具：Visual Studio 201</w:t>
      </w:r>
      <w:r>
        <w:rPr>
          <w:lang w:val="x-none"/>
        </w:rPr>
        <w:t>7</w:t>
      </w:r>
    </w:p>
    <w:p w14:paraId="76FB8CEF" w14:textId="77777777" w:rsidR="007D71FC" w:rsidRPr="00701755" w:rsidRDefault="007D71FC" w:rsidP="007D71FC">
      <w:pPr>
        <w:ind w:leftChars="402" w:left="965"/>
        <w:rPr>
          <w:lang w:val="x-none"/>
        </w:rPr>
      </w:pPr>
      <w:r w:rsidRPr="00701755">
        <w:rPr>
          <w:lang w:val="x-none"/>
        </w:rPr>
        <w:t>開發語言：C# MVC5</w:t>
      </w:r>
      <w:r>
        <w:rPr>
          <w:rFonts w:hint="eastAsia"/>
          <w:lang w:val="x-none"/>
        </w:rPr>
        <w:t>，</w:t>
      </w:r>
      <w:r>
        <w:rPr>
          <w:lang w:val="x-none"/>
        </w:rPr>
        <w:t>VB.NET</w:t>
      </w:r>
    </w:p>
    <w:p w14:paraId="2B5AB1F9" w14:textId="77777777" w:rsidR="007D71FC" w:rsidRPr="00701755" w:rsidRDefault="007D71FC" w:rsidP="007D71FC">
      <w:pPr>
        <w:ind w:leftChars="402" w:left="965"/>
        <w:rPr>
          <w:lang w:val="x-none"/>
        </w:rPr>
      </w:pPr>
      <w:r w:rsidRPr="00701755">
        <w:rPr>
          <w:lang w:val="x-none"/>
        </w:rPr>
        <w:t>系統限制：Windows 7 以上</w:t>
      </w:r>
    </w:p>
    <w:p w14:paraId="516A6EC1" w14:textId="77777777" w:rsidR="007D71FC" w:rsidRPr="00701755" w:rsidRDefault="007D71FC" w:rsidP="007D71FC">
      <w:pPr>
        <w:ind w:leftChars="402" w:left="965"/>
        <w:rPr>
          <w:lang w:val="x-none"/>
        </w:rPr>
      </w:pPr>
      <w:r w:rsidRPr="00701755">
        <w:rPr>
          <w:lang w:val="x-none"/>
        </w:rPr>
        <w:t>瀏覽器標準：Google Chrom 版本67以上</w:t>
      </w:r>
      <w:r>
        <w:rPr>
          <w:rFonts w:hint="eastAsia"/>
          <w:lang w:val="x-none"/>
        </w:rPr>
        <w:t>、IE11以上</w:t>
      </w:r>
    </w:p>
    <w:p w14:paraId="7B27BF05" w14:textId="77777777" w:rsidR="007D71FC" w:rsidRDefault="007D71FC" w:rsidP="007D71FC">
      <w:pPr>
        <w:pStyle w:val="afc"/>
        <w:ind w:leftChars="402" w:left="965"/>
        <w:rPr>
          <w:rFonts w:ascii="標楷體" w:hAnsi="標楷體"/>
          <w:b/>
        </w:rPr>
      </w:pPr>
      <w:r>
        <w:t>RWD</w:t>
      </w:r>
      <w:r>
        <w:rPr>
          <w:rFonts w:hint="eastAsia"/>
        </w:rPr>
        <w:t>螢幕尺寸：</w:t>
      </w:r>
      <w:r>
        <w:t>750</w:t>
      </w:r>
      <w:r>
        <w:rPr>
          <w:rFonts w:hint="eastAsia"/>
        </w:rPr>
        <w:t xml:space="preserve"> px</w:t>
      </w:r>
      <w:r>
        <w:rPr>
          <w:rFonts w:hint="eastAsia"/>
        </w:rPr>
        <w:t>以上</w:t>
      </w:r>
    </w:p>
    <w:p w14:paraId="3ED82C03" w14:textId="77777777" w:rsidR="007D71FC" w:rsidRDefault="007D71FC" w:rsidP="007D71FC">
      <w:pPr>
        <w:pStyle w:val="afc"/>
        <w:ind w:leftChars="402" w:left="965"/>
        <w:rPr>
          <w:rFonts w:ascii="標楷體" w:hAnsi="標楷體"/>
          <w:b/>
        </w:rPr>
      </w:pPr>
    </w:p>
    <w:p w14:paraId="061D390C" w14:textId="77777777" w:rsidR="007D71FC" w:rsidRPr="007F4997" w:rsidRDefault="007D71FC" w:rsidP="00FA7133">
      <w:pPr>
        <w:pStyle w:val="affb"/>
        <w:widowControl w:val="0"/>
        <w:numPr>
          <w:ilvl w:val="0"/>
          <w:numId w:val="19"/>
        </w:numPr>
        <w:ind w:leftChars="402" w:left="1445"/>
        <w:rPr>
          <w:lang w:val="x-none"/>
        </w:rPr>
      </w:pPr>
      <w:r>
        <w:rPr>
          <w:rFonts w:hint="eastAsia"/>
          <w:lang w:val="x-none"/>
        </w:rPr>
        <w:t>後台</w:t>
      </w:r>
      <w:r w:rsidRPr="007F4997">
        <w:rPr>
          <w:rFonts w:hint="eastAsia"/>
          <w:lang w:val="x-none"/>
        </w:rPr>
        <w:t>、批次、網站API</w:t>
      </w:r>
    </w:p>
    <w:p w14:paraId="2A223F8D" w14:textId="77777777" w:rsidR="007D71FC" w:rsidRPr="00701755" w:rsidRDefault="007D71FC" w:rsidP="007D71FC">
      <w:pPr>
        <w:ind w:leftChars="402" w:left="965"/>
        <w:rPr>
          <w:lang w:val="x-none"/>
        </w:rPr>
      </w:pPr>
      <w:r w:rsidRPr="00701755">
        <w:rPr>
          <w:lang w:val="x-none"/>
        </w:rPr>
        <w:t>開發工具：Visual Studio 201</w:t>
      </w:r>
      <w:r>
        <w:rPr>
          <w:lang w:val="x-none"/>
        </w:rPr>
        <w:t>7</w:t>
      </w:r>
    </w:p>
    <w:p w14:paraId="7EECD4EB" w14:textId="77777777" w:rsidR="007D71FC" w:rsidRPr="00701755" w:rsidRDefault="007D71FC" w:rsidP="007D71FC">
      <w:pPr>
        <w:ind w:leftChars="402" w:left="965"/>
        <w:rPr>
          <w:lang w:val="x-none"/>
        </w:rPr>
      </w:pPr>
      <w:r w:rsidRPr="00701755">
        <w:rPr>
          <w:lang w:val="x-none"/>
        </w:rPr>
        <w:t>開發語言：</w:t>
      </w:r>
      <w:r>
        <w:rPr>
          <w:lang w:val="x-none"/>
        </w:rPr>
        <w:t>VB.NET</w:t>
      </w:r>
    </w:p>
    <w:p w14:paraId="5EB12D43" w14:textId="77777777" w:rsidR="007D71FC" w:rsidRPr="00701755" w:rsidRDefault="007D71FC" w:rsidP="007D71FC">
      <w:pPr>
        <w:ind w:leftChars="402" w:left="965"/>
        <w:rPr>
          <w:lang w:val="x-none"/>
        </w:rPr>
      </w:pPr>
      <w:r w:rsidRPr="00701755">
        <w:rPr>
          <w:lang w:val="x-none"/>
        </w:rPr>
        <w:t>系統限制：Windows 7 以上</w:t>
      </w:r>
    </w:p>
    <w:p w14:paraId="4E2240C6" w14:textId="77777777" w:rsidR="007D71FC" w:rsidRPr="00701755" w:rsidRDefault="007D71FC" w:rsidP="007D71FC">
      <w:pPr>
        <w:ind w:leftChars="402" w:left="965"/>
        <w:rPr>
          <w:lang w:val="x-none"/>
        </w:rPr>
      </w:pPr>
      <w:r w:rsidRPr="00701755">
        <w:rPr>
          <w:lang w:val="x-none"/>
        </w:rPr>
        <w:t>瀏覽器標準：Google Chrom 版本67以上</w:t>
      </w:r>
      <w:r>
        <w:rPr>
          <w:rFonts w:hint="eastAsia"/>
          <w:lang w:val="x-none"/>
        </w:rPr>
        <w:t>、IE11以上</w:t>
      </w:r>
    </w:p>
    <w:p w14:paraId="131BD92E" w14:textId="77777777" w:rsidR="007D71FC" w:rsidRPr="00701755" w:rsidRDefault="007D71FC" w:rsidP="007D71FC">
      <w:pPr>
        <w:ind w:leftChars="402" w:left="965"/>
      </w:pPr>
      <w:r>
        <w:t>RWD</w:t>
      </w:r>
      <w:r>
        <w:rPr>
          <w:rFonts w:hint="eastAsia"/>
        </w:rPr>
        <w:t>螢幕尺寸：</w:t>
      </w:r>
      <w:r>
        <w:t>750</w:t>
      </w:r>
      <w:r>
        <w:rPr>
          <w:rFonts w:hint="eastAsia"/>
        </w:rPr>
        <w:t xml:space="preserve"> px以上</w:t>
      </w:r>
    </w:p>
    <w:p w14:paraId="4A0AEC6A" w14:textId="77777777" w:rsidR="007D71FC" w:rsidRDefault="007D71FC" w:rsidP="000F6B46">
      <w:pPr>
        <w:pStyle w:val="afffb"/>
        <w:rPr>
          <w:color w:val="0070C0"/>
        </w:rPr>
      </w:pPr>
    </w:p>
    <w:p w14:paraId="22130EF6" w14:textId="548B651C" w:rsidR="003B7F80" w:rsidRDefault="003B7F80" w:rsidP="000F6B46">
      <w:pPr>
        <w:pStyle w:val="afffb"/>
        <w:rPr>
          <w:color w:val="0070C0"/>
        </w:rPr>
      </w:pPr>
      <w:r>
        <w:rPr>
          <w:rFonts w:hint="eastAsia"/>
          <w:color w:val="0070C0"/>
        </w:rPr>
        <w:t>1.3.Y</w:t>
      </w:r>
      <w:r>
        <w:rPr>
          <w:color w:val="0070C0"/>
        </w:rPr>
        <w:t xml:space="preserve"> </w:t>
      </w:r>
      <w:r w:rsidRPr="003B7F80">
        <w:rPr>
          <w:rFonts w:hint="eastAsia"/>
          <w:color w:val="0070C0"/>
        </w:rPr>
        <w:t>假設事項</w:t>
      </w:r>
    </w:p>
    <w:p w14:paraId="3D40CD53" w14:textId="603AB7E8" w:rsidR="000F6B46" w:rsidRDefault="000F6B46" w:rsidP="000F6B46">
      <w:pPr>
        <w:pStyle w:val="afffb"/>
        <w:rPr>
          <w:color w:val="0070C0"/>
        </w:rPr>
      </w:pPr>
    </w:p>
    <w:p w14:paraId="0825CA59" w14:textId="77777777" w:rsidR="00F66DD1" w:rsidRPr="000F6B46" w:rsidRDefault="00F66DD1" w:rsidP="000F6B46">
      <w:pPr>
        <w:pStyle w:val="21"/>
      </w:pPr>
      <w:bookmarkStart w:id="20" w:name="_Toc46930831"/>
      <w:r w:rsidRPr="000F6B46">
        <w:rPr>
          <w:rFonts w:hint="eastAsia"/>
        </w:rPr>
        <w:lastRenderedPageBreak/>
        <w:t>參考資料</w:t>
      </w:r>
      <w:bookmarkEnd w:id="20"/>
    </w:p>
    <w:p w14:paraId="47AE2050" w14:textId="31998F08" w:rsidR="000F6B46" w:rsidRDefault="000F6B46" w:rsidP="000F6B46">
      <w:pPr>
        <w:pStyle w:val="afffb"/>
        <w:rPr>
          <w:color w:val="0070C0"/>
        </w:rPr>
      </w:pPr>
      <w:r w:rsidRPr="000F6B46">
        <w:rPr>
          <w:rFonts w:hint="eastAsia"/>
          <w:color w:val="0070C0"/>
        </w:rPr>
        <w:t>（</w:t>
      </w:r>
      <w:r>
        <w:rPr>
          <w:rFonts w:hint="eastAsia"/>
          <w:color w:val="0070C0"/>
          <w:lang w:eastAsia="zh-HK"/>
        </w:rPr>
        <w:t>說明專案參考的其他資源或參照文件來源等</w:t>
      </w:r>
      <w:r w:rsidR="00F95A4E">
        <w:rPr>
          <w:rFonts w:hint="eastAsia"/>
          <w:color w:val="0070C0"/>
        </w:rPr>
        <w:t>)</w:t>
      </w:r>
    </w:p>
    <w:p w14:paraId="4A85C2C6" w14:textId="5279E810" w:rsidR="000F6B46" w:rsidRDefault="000F6B46" w:rsidP="000F6B46">
      <w:pPr>
        <w:pStyle w:val="afffb"/>
        <w:rPr>
          <w:color w:val="0070C0"/>
        </w:rPr>
      </w:pPr>
      <w:r>
        <w:rPr>
          <w:rFonts w:hint="eastAsia"/>
          <w:color w:val="0070C0"/>
        </w:rPr>
        <w:t>1.4.X</w:t>
      </w:r>
      <w:r w:rsidR="00F95A4E">
        <w:rPr>
          <w:color w:val="0070C0"/>
        </w:rPr>
        <w:t xml:space="preserve"> </w:t>
      </w:r>
      <w:r w:rsidR="00F95A4E">
        <w:rPr>
          <w:rFonts w:hint="eastAsia"/>
          <w:color w:val="0070C0"/>
        </w:rPr>
        <w:t>(</w:t>
      </w:r>
      <w:r w:rsidR="00F95A4E">
        <w:rPr>
          <w:rFonts w:hint="eastAsia"/>
          <w:color w:val="0070C0"/>
          <w:lang w:eastAsia="zh-HK"/>
        </w:rPr>
        <w:t>系統改善參考前置文件</w:t>
      </w:r>
      <w:r w:rsidR="00F95A4E">
        <w:rPr>
          <w:rFonts w:hint="eastAsia"/>
          <w:color w:val="0070C0"/>
        </w:rPr>
        <w:t>、</w:t>
      </w:r>
      <w:r w:rsidR="00F95A4E">
        <w:rPr>
          <w:rFonts w:hint="eastAsia"/>
          <w:color w:val="0070C0"/>
          <w:lang w:eastAsia="zh-HK"/>
        </w:rPr>
        <w:t>操作手冊、維</w:t>
      </w:r>
      <w:r w:rsidR="00F95A4E">
        <w:rPr>
          <w:rFonts w:hint="eastAsia"/>
          <w:color w:val="0070C0"/>
        </w:rPr>
        <w:t>護</w:t>
      </w:r>
      <w:r w:rsidR="00F95A4E">
        <w:rPr>
          <w:rFonts w:hint="eastAsia"/>
          <w:color w:val="0070C0"/>
          <w:lang w:eastAsia="zh-HK"/>
        </w:rPr>
        <w:t>文件</w:t>
      </w:r>
      <w:r w:rsidR="00F95A4E">
        <w:rPr>
          <w:rFonts w:hint="eastAsia"/>
          <w:color w:val="0070C0"/>
        </w:rPr>
        <w:t>)</w:t>
      </w:r>
    </w:p>
    <w:p w14:paraId="7155B3FC" w14:textId="37CC08D8" w:rsidR="00F95A4E" w:rsidRDefault="00F95A4E" w:rsidP="000F6B46">
      <w:pPr>
        <w:pStyle w:val="afffb"/>
        <w:rPr>
          <w:color w:val="0070C0"/>
        </w:rPr>
      </w:pPr>
      <w:r>
        <w:rPr>
          <w:rFonts w:hint="eastAsia"/>
          <w:color w:val="0070C0"/>
        </w:rPr>
        <w:t>1.4.Y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會議文件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需求說明書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業務規格書</w:t>
      </w:r>
      <w:r>
        <w:rPr>
          <w:rFonts w:hint="eastAsia"/>
          <w:color w:val="0070C0"/>
        </w:rPr>
        <w:t>)</w:t>
      </w:r>
    </w:p>
    <w:p w14:paraId="673DE107" w14:textId="0D028D68" w:rsidR="00F66DD1" w:rsidRDefault="00F95A4E" w:rsidP="00F66DD1">
      <w:pPr>
        <w:pStyle w:val="21"/>
      </w:pPr>
      <w:bookmarkStart w:id="21" w:name="_Toc46930832"/>
      <w:r>
        <w:rPr>
          <w:rFonts w:hint="eastAsia"/>
          <w:lang w:eastAsia="zh-HK"/>
        </w:rPr>
        <w:t>專案組織架構</w:t>
      </w:r>
      <w:bookmarkEnd w:id="21"/>
    </w:p>
    <w:p w14:paraId="0F6B265D" w14:textId="69DB086D" w:rsidR="00F66DD1" w:rsidRDefault="00F66DD1" w:rsidP="00F66DD1">
      <w:pPr>
        <w:pStyle w:val="afffb"/>
      </w:pPr>
      <w:r>
        <w:rPr>
          <w:rFonts w:hint="eastAsia"/>
        </w:rPr>
        <w:t>下圖說明專案組織、成員之組成關係與對應角色。</w:t>
      </w:r>
    </w:p>
    <w:p w14:paraId="142DD18B" w14:textId="2126BA62" w:rsidR="00995863" w:rsidRPr="00FA2A5F" w:rsidRDefault="00995863" w:rsidP="00FA2A5F">
      <w:pPr>
        <w:pStyle w:val="afffb"/>
        <w:rPr>
          <w:color w:val="0070C0"/>
        </w:rPr>
      </w:pPr>
      <w:r w:rsidRPr="00FA2A5F">
        <w:rPr>
          <w:rFonts w:hint="eastAsia"/>
          <w:color w:val="0070C0"/>
        </w:rPr>
        <w:t>(圖例)</w:t>
      </w:r>
    </w:p>
    <w:p w14:paraId="25D22DA8" w14:textId="26A81F0F" w:rsidR="00995863" w:rsidRDefault="00995863" w:rsidP="00995863">
      <w:r w:rsidRPr="00995863">
        <w:rPr>
          <w:rFonts w:hint="eastAsia"/>
          <w:noProof/>
        </w:rPr>
        <w:drawing>
          <wp:inline distT="0" distB="0" distL="0" distR="0" wp14:anchorId="1ABC4450" wp14:editId="43957DF0">
            <wp:extent cx="5439600" cy="3351600"/>
            <wp:effectExtent l="0" t="0" r="889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專案組織架構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8D4" w14:textId="30801788" w:rsidR="00995863" w:rsidRPr="00FA2A5F" w:rsidRDefault="00995863" w:rsidP="00FA2A5F">
      <w:pPr>
        <w:pStyle w:val="afffb"/>
        <w:rPr>
          <w:color w:val="0070C0"/>
        </w:rPr>
      </w:pPr>
      <w:r w:rsidRPr="00FA2A5F">
        <w:rPr>
          <w:rFonts w:hint="eastAsia"/>
          <w:color w:val="0070C0"/>
        </w:rPr>
        <w:t>(表例)</w:t>
      </w:r>
    </w:p>
    <w:tbl>
      <w:tblPr>
        <w:tblW w:w="6540" w:type="dxa"/>
        <w:tblInd w:w="5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440"/>
        <w:gridCol w:w="1860"/>
        <w:gridCol w:w="2240"/>
      </w:tblGrid>
      <w:tr w:rsidR="00995863" w:rsidRPr="00177E37" w14:paraId="2E1B9350" w14:textId="77777777" w:rsidTr="00FA2A5F">
        <w:trPr>
          <w:trHeight w:val="330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A758F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單位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C9790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人員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F3406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擔任職務</w:t>
            </w:r>
          </w:p>
        </w:tc>
      </w:tr>
      <w:tr w:rsidR="00995863" w:rsidRPr="00177E37" w14:paraId="18ED5E3D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F2253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策略規劃科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4C82E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謝泰民經理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AA1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規劃單位主管</w:t>
            </w:r>
          </w:p>
        </w:tc>
      </w:tr>
      <w:tr w:rsidR="00995863" w:rsidRPr="00177E37" w14:paraId="386E7C77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50547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策略規劃科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85AB3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廖千慧經理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C39B4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規劃單位PM</w:t>
            </w:r>
          </w:p>
        </w:tc>
      </w:tr>
      <w:tr w:rsidR="00995863" w:rsidRPr="00177E37" w14:paraId="479D3A66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9C56A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策略規畫科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7215D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黃怡珊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7CCEB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規劃單位PM</w:t>
            </w:r>
          </w:p>
        </w:tc>
      </w:tr>
      <w:tr w:rsidR="00995863" w:rsidRPr="00177E37" w14:paraId="352DE299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62B86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數位科技發展科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0B708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曾國瑞副總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A716B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資訊單位主管</w:t>
            </w:r>
          </w:p>
        </w:tc>
      </w:tr>
      <w:tr w:rsidR="00995863" w:rsidRPr="00177E37" w14:paraId="601402B5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AE16C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數位科技發展科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6BDE9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游超能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046AC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資訊單位PM/SA/SD</w:t>
            </w:r>
          </w:p>
        </w:tc>
      </w:tr>
      <w:tr w:rsidR="00995863" w:rsidRPr="00177E37" w14:paraId="5AFABF01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8CBDE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lastRenderedPageBreak/>
              <w:t>數位科技發展科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71F5FE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</w:rPr>
              <w:t>吳維珉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F6CBF2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QA</w:t>
            </w:r>
          </w:p>
        </w:tc>
      </w:tr>
      <w:tr w:rsidR="00995863" w:rsidRPr="00177E37" w14:paraId="1F2631DA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7E7D20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數位科技發展科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9326D0" w14:textId="77777777" w:rsidR="00995863" w:rsidRPr="00177E37" w:rsidRDefault="00995863" w:rsidP="00C554C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藍妮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4F2DE" w14:textId="77777777" w:rsidR="00995863" w:rsidRPr="00177E37" w:rsidRDefault="00995863" w:rsidP="00C554C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前端工程師</w:t>
            </w:r>
          </w:p>
        </w:tc>
      </w:tr>
      <w:tr w:rsidR="00995863" w:rsidRPr="00177E37" w14:paraId="30083BB7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532DC6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數位科技發展科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0FB388" w14:textId="77777777" w:rsidR="00995863" w:rsidRPr="00177E37" w:rsidRDefault="00995863" w:rsidP="00C554CF">
            <w:pPr>
              <w:rPr>
                <w:color w:val="000000"/>
              </w:rPr>
            </w:pPr>
            <w:r>
              <w:rPr>
                <w:rFonts w:hint="eastAsia"/>
              </w:rPr>
              <w:t>張世賢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767DD" w14:textId="77777777" w:rsidR="00995863" w:rsidRPr="00177E37" w:rsidRDefault="00995863" w:rsidP="00C554C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SD/PG</w:t>
            </w:r>
          </w:p>
        </w:tc>
      </w:tr>
      <w:tr w:rsidR="00995863" w:rsidRPr="00177E37" w14:paraId="0C9497BC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9852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移動應用科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B6E83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李匡民經理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B6092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資訊單位主管</w:t>
            </w:r>
          </w:p>
        </w:tc>
      </w:tr>
      <w:tr w:rsidR="00995863" w:rsidRPr="00177E37" w14:paraId="7E33F1E3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DC0D8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移動應用科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BE520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李孟彥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1E17A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UIUX PM</w:t>
            </w:r>
          </w:p>
        </w:tc>
      </w:tr>
      <w:tr w:rsidR="00995863" w:rsidRPr="00177E37" w14:paraId="5229506B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993D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消金核心系統科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A71BB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周慶敏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9F217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資訊單位PM</w:t>
            </w:r>
          </w:p>
        </w:tc>
      </w:tr>
      <w:tr w:rsidR="00995863" w:rsidRPr="00177E37" w14:paraId="67EE1ED0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F0093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消金核心系統科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5C9DC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陳煥文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018C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資訊單位SA/SD</w:t>
            </w:r>
            <w:r>
              <w:rPr>
                <w:color w:val="000000"/>
              </w:rPr>
              <w:t>/PG</w:t>
            </w:r>
          </w:p>
        </w:tc>
      </w:tr>
      <w:tr w:rsidR="00995863" w:rsidRPr="00177E37" w14:paraId="2155E5DA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1124A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企業流程分析科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77CF8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黎小彤協理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21901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BA主管</w:t>
            </w:r>
          </w:p>
        </w:tc>
      </w:tr>
      <w:tr w:rsidR="00995863" w:rsidRPr="00177E37" w14:paraId="3D92B8D1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F8F4B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企業流程分析科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2BCE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趙鳳儀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2458C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BA</w:t>
            </w:r>
          </w:p>
        </w:tc>
      </w:tr>
      <w:tr w:rsidR="00995863" w:rsidRPr="00177E37" w14:paraId="13A5E93E" w14:textId="77777777" w:rsidTr="00FA2A5F">
        <w:trPr>
          <w:trHeight w:val="33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9032B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企業流程分析科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5FE9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余菀婷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B5EEF" w14:textId="77777777" w:rsidR="00995863" w:rsidRPr="00177E37" w:rsidRDefault="00995863" w:rsidP="00C554CF">
            <w:pPr>
              <w:rPr>
                <w:color w:val="000000"/>
              </w:rPr>
            </w:pPr>
            <w:r w:rsidRPr="00177E37">
              <w:rPr>
                <w:rFonts w:hint="eastAsia"/>
                <w:color w:val="000000"/>
              </w:rPr>
              <w:t>BA</w:t>
            </w:r>
          </w:p>
        </w:tc>
      </w:tr>
    </w:tbl>
    <w:p w14:paraId="5A0C22CD" w14:textId="0C67CF1A" w:rsidR="00F66DD1" w:rsidRDefault="009960A0" w:rsidP="00F66DD1">
      <w:pPr>
        <w:pStyle w:val="21"/>
      </w:pPr>
      <w:bookmarkStart w:id="22" w:name="_Toc46930833"/>
      <w:r w:rsidRPr="009960A0">
        <w:rPr>
          <w:rFonts w:hint="eastAsia"/>
          <w:lang w:eastAsia="zh-HK"/>
        </w:rPr>
        <w:t>角色與權責</w:t>
      </w:r>
      <w:bookmarkEnd w:id="22"/>
    </w:p>
    <w:p w14:paraId="4609BE18" w14:textId="5EACDA89" w:rsidR="00F66DD1" w:rsidRDefault="00F66DD1" w:rsidP="00F66DD1">
      <w:pPr>
        <w:pStyle w:val="affb"/>
      </w:pPr>
    </w:p>
    <w:p w14:paraId="34E5A21A" w14:textId="77777777" w:rsidR="00995863" w:rsidRDefault="00995863" w:rsidP="00995863">
      <w:pPr>
        <w:pStyle w:val="afc"/>
        <w:rPr>
          <w:rFonts w:ascii="標楷體" w:hAnsi="標楷體"/>
        </w:rPr>
      </w:pPr>
      <w:r w:rsidRPr="008E39CD">
        <w:rPr>
          <w:rFonts w:ascii="標楷體" w:hAnsi="標楷體" w:hint="eastAsia"/>
        </w:rPr>
        <w:t>說明專案中各種角色與成員之責任與工作項目</w:t>
      </w:r>
    </w:p>
    <w:p w14:paraId="6888808E" w14:textId="02E71B3A" w:rsidR="00995863" w:rsidRDefault="00995863" w:rsidP="00995863"/>
    <w:p w14:paraId="770C2741" w14:textId="2F7E5ADE" w:rsidR="00FA2A5F" w:rsidRDefault="00FA2A5F" w:rsidP="00995863">
      <w:r w:rsidRPr="00FA2A5F">
        <w:rPr>
          <w:rFonts w:hint="eastAsia"/>
          <w:color w:val="0070C0"/>
        </w:rPr>
        <w:t>(表例)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995863" w14:paraId="592F3A76" w14:textId="77777777" w:rsidTr="00C554CF">
        <w:tc>
          <w:tcPr>
            <w:tcW w:w="1951" w:type="dxa"/>
          </w:tcPr>
          <w:p w14:paraId="57B8C1DE" w14:textId="77777777" w:rsidR="00995863" w:rsidRDefault="00995863" w:rsidP="00C554CF">
            <w:pPr>
              <w:widowControl/>
            </w:pPr>
            <w:r>
              <w:rPr>
                <w:rFonts w:hint="eastAsia"/>
              </w:rPr>
              <w:t>規劃單位PM</w:t>
            </w:r>
          </w:p>
        </w:tc>
        <w:tc>
          <w:tcPr>
            <w:tcW w:w="7743" w:type="dxa"/>
          </w:tcPr>
          <w:p w14:paraId="65F24C45" w14:textId="77777777" w:rsidR="00995863" w:rsidRDefault="00995863" w:rsidP="00C554CF">
            <w:pPr>
              <w:widowControl/>
            </w:pPr>
            <w:r>
              <w:rPr>
                <w:rFonts w:hint="eastAsia"/>
              </w:rPr>
              <w:t>提供調整與新增功能說明與流程</w:t>
            </w:r>
          </w:p>
          <w:p w14:paraId="1B64DF1E" w14:textId="77777777" w:rsidR="00995863" w:rsidRDefault="00995863" w:rsidP="00C554CF">
            <w:pPr>
              <w:widowControl/>
            </w:pPr>
            <w:r>
              <w:rPr>
                <w:rFonts w:hint="eastAsia"/>
              </w:rPr>
              <w:t>提供版型建議與決定相關版型</w:t>
            </w:r>
          </w:p>
          <w:p w14:paraId="07D03288" w14:textId="77777777" w:rsidR="00995863" w:rsidRPr="00493D1B" w:rsidRDefault="00995863" w:rsidP="00C554CF">
            <w:pPr>
              <w:widowControl/>
            </w:pPr>
          </w:p>
        </w:tc>
      </w:tr>
      <w:tr w:rsidR="00995863" w14:paraId="1051B8C1" w14:textId="77777777" w:rsidTr="00C554CF">
        <w:tc>
          <w:tcPr>
            <w:tcW w:w="1951" w:type="dxa"/>
          </w:tcPr>
          <w:p w14:paraId="03E29D68" w14:textId="77777777" w:rsidR="00995863" w:rsidRDefault="00995863" w:rsidP="00C554CF">
            <w:pPr>
              <w:widowControl/>
            </w:pPr>
            <w:r w:rsidRPr="00313FF3">
              <w:rPr>
                <w:rFonts w:ascii="新細明體" w:eastAsia="新細明體" w:hAnsi="新細明體" w:hint="eastAsia"/>
                <w:color w:val="000000"/>
              </w:rPr>
              <w:t>資訊單位PM</w:t>
            </w:r>
          </w:p>
        </w:tc>
        <w:tc>
          <w:tcPr>
            <w:tcW w:w="7743" w:type="dxa"/>
          </w:tcPr>
          <w:p w14:paraId="27BD5EC6" w14:textId="77777777" w:rsidR="00995863" w:rsidRDefault="00995863" w:rsidP="00C554CF">
            <w:pPr>
              <w:widowControl/>
            </w:pPr>
            <w:r>
              <w:rPr>
                <w:rFonts w:hint="eastAsia"/>
              </w:rPr>
              <w:t>需求訪談與分析</w:t>
            </w:r>
          </w:p>
          <w:p w14:paraId="26E98A0E" w14:textId="77777777" w:rsidR="00995863" w:rsidRDefault="00995863" w:rsidP="00C554CF">
            <w:pPr>
              <w:widowControl/>
            </w:pPr>
            <w:r>
              <w:rPr>
                <w:rFonts w:hint="eastAsia"/>
              </w:rPr>
              <w:t>會議討論與會議紀錄寄送</w:t>
            </w:r>
          </w:p>
          <w:p w14:paraId="6861F06F" w14:textId="77777777" w:rsidR="00995863" w:rsidRDefault="00995863" w:rsidP="00C554CF">
            <w:pPr>
              <w:widowControl/>
            </w:pPr>
            <w:r>
              <w:rPr>
                <w:rFonts w:hint="eastAsia"/>
              </w:rPr>
              <w:t>相關開發時程控管</w:t>
            </w:r>
          </w:p>
        </w:tc>
      </w:tr>
      <w:tr w:rsidR="00995863" w14:paraId="331418FB" w14:textId="77777777" w:rsidTr="00C554CF">
        <w:tc>
          <w:tcPr>
            <w:tcW w:w="1951" w:type="dxa"/>
          </w:tcPr>
          <w:p w14:paraId="2A298334" w14:textId="77777777" w:rsidR="00995863" w:rsidRDefault="00995863" w:rsidP="00C554CF">
            <w:pPr>
              <w:widowControl/>
            </w:pPr>
            <w:r w:rsidRPr="00313FF3">
              <w:rPr>
                <w:rFonts w:ascii="新細明體" w:eastAsia="新細明體" w:hAnsi="新細明體" w:hint="eastAsia"/>
                <w:color w:val="000000"/>
              </w:rPr>
              <w:t>UIUX</w:t>
            </w:r>
            <w:r>
              <w:rPr>
                <w:rFonts w:ascii="新細明體" w:eastAsia="新細明體" w:hAnsi="新細明體" w:hint="eastAsia"/>
                <w:color w:val="000000"/>
              </w:rPr>
              <w:t xml:space="preserve"> PM</w:t>
            </w:r>
          </w:p>
        </w:tc>
        <w:tc>
          <w:tcPr>
            <w:tcW w:w="7743" w:type="dxa"/>
          </w:tcPr>
          <w:p w14:paraId="159B397C" w14:textId="77777777" w:rsidR="00995863" w:rsidRDefault="00995863" w:rsidP="00C554CF">
            <w:pPr>
              <w:widowControl/>
            </w:pPr>
            <w:r>
              <w:rPr>
                <w:rFonts w:hint="eastAsia"/>
              </w:rPr>
              <w:t>網站UIUX建議、新增畫面與調整</w:t>
            </w:r>
          </w:p>
          <w:p w14:paraId="7EF90A7B" w14:textId="77777777" w:rsidR="00995863" w:rsidRDefault="00995863" w:rsidP="00C554CF">
            <w:pPr>
              <w:widowControl/>
            </w:pPr>
          </w:p>
        </w:tc>
      </w:tr>
      <w:tr w:rsidR="00995863" w14:paraId="645427D2" w14:textId="77777777" w:rsidTr="00C554CF">
        <w:tc>
          <w:tcPr>
            <w:tcW w:w="1951" w:type="dxa"/>
          </w:tcPr>
          <w:p w14:paraId="250F183F" w14:textId="77777777" w:rsidR="00995863" w:rsidRPr="00313FF3" w:rsidRDefault="00995863" w:rsidP="00C554CF">
            <w:pPr>
              <w:widowControl/>
              <w:rPr>
                <w:rFonts w:ascii="新細明體" w:eastAsia="新細明體" w:hAnsi="新細明體"/>
                <w:color w:val="000000"/>
              </w:rPr>
            </w:pPr>
            <w:r w:rsidRPr="00313FF3">
              <w:rPr>
                <w:rFonts w:ascii="新細明體" w:eastAsia="新細明體" w:hAnsi="新細明體" w:hint="eastAsia"/>
                <w:color w:val="000000"/>
              </w:rPr>
              <w:t>資訊單位SA/SD</w:t>
            </w:r>
          </w:p>
        </w:tc>
        <w:tc>
          <w:tcPr>
            <w:tcW w:w="7743" w:type="dxa"/>
          </w:tcPr>
          <w:p w14:paraId="4F21F22A" w14:textId="77777777" w:rsidR="00995863" w:rsidRPr="00493D1B" w:rsidRDefault="00995863" w:rsidP="00C554CF">
            <w:pPr>
              <w:widowControl/>
            </w:pPr>
            <w:r>
              <w:rPr>
                <w:rFonts w:hint="eastAsia"/>
              </w:rPr>
              <w:t>需求分析與設計</w:t>
            </w:r>
            <w:r>
              <w:br/>
            </w:r>
          </w:p>
        </w:tc>
      </w:tr>
      <w:tr w:rsidR="00995863" w14:paraId="2DFD50E1" w14:textId="77777777" w:rsidTr="00C554CF">
        <w:tc>
          <w:tcPr>
            <w:tcW w:w="1951" w:type="dxa"/>
          </w:tcPr>
          <w:p w14:paraId="0B889914" w14:textId="77777777" w:rsidR="00995863" w:rsidRPr="00313FF3" w:rsidRDefault="00995863" w:rsidP="00C554CF">
            <w:pPr>
              <w:widowControl/>
              <w:rPr>
                <w:rFonts w:ascii="新細明體" w:eastAsia="新細明體" w:hAnsi="新細明體"/>
                <w:color w:val="000000"/>
              </w:rPr>
            </w:pPr>
            <w:r w:rsidRPr="00313FF3">
              <w:rPr>
                <w:rFonts w:ascii="新細明體" w:eastAsia="新細明體" w:hAnsi="新細明體" w:hint="eastAsia"/>
                <w:color w:val="000000"/>
              </w:rPr>
              <w:t>資訊單位</w:t>
            </w:r>
            <w:r>
              <w:rPr>
                <w:rFonts w:ascii="新細明體" w:eastAsia="新細明體" w:hAnsi="新細明體" w:hint="eastAsia"/>
                <w:color w:val="000000"/>
              </w:rPr>
              <w:t>PG</w:t>
            </w:r>
          </w:p>
        </w:tc>
        <w:tc>
          <w:tcPr>
            <w:tcW w:w="7743" w:type="dxa"/>
          </w:tcPr>
          <w:p w14:paraId="12655C6D" w14:textId="77777777" w:rsidR="00995863" w:rsidRDefault="00995863" w:rsidP="00C554CF">
            <w:pPr>
              <w:widowControl/>
            </w:pPr>
            <w:r>
              <w:rPr>
                <w:rFonts w:hint="eastAsia"/>
              </w:rPr>
              <w:t>程式撰寫</w:t>
            </w:r>
          </w:p>
          <w:p w14:paraId="55977200" w14:textId="77777777" w:rsidR="00995863" w:rsidRDefault="00995863" w:rsidP="00C554CF">
            <w:pPr>
              <w:widowControl/>
            </w:pPr>
          </w:p>
        </w:tc>
      </w:tr>
      <w:tr w:rsidR="00995863" w14:paraId="55330A14" w14:textId="77777777" w:rsidTr="00C554CF">
        <w:tc>
          <w:tcPr>
            <w:tcW w:w="1951" w:type="dxa"/>
          </w:tcPr>
          <w:p w14:paraId="6A148A46" w14:textId="77777777" w:rsidR="00995863" w:rsidRPr="00313FF3" w:rsidRDefault="00995863" w:rsidP="00C554CF">
            <w:pPr>
              <w:widowControl/>
              <w:rPr>
                <w:rFonts w:ascii="新細明體" w:eastAsia="新細明體" w:hAnsi="新細明體"/>
                <w:color w:val="000000"/>
              </w:rPr>
            </w:pPr>
            <w:r w:rsidRPr="00177E37">
              <w:rPr>
                <w:rFonts w:hint="eastAsia"/>
                <w:color w:val="000000"/>
              </w:rPr>
              <w:t>QA</w:t>
            </w:r>
          </w:p>
        </w:tc>
        <w:tc>
          <w:tcPr>
            <w:tcW w:w="7743" w:type="dxa"/>
          </w:tcPr>
          <w:p w14:paraId="310984A9" w14:textId="77777777" w:rsidR="00995863" w:rsidRDefault="00995863" w:rsidP="00C554CF">
            <w:pPr>
              <w:widowControl/>
            </w:pPr>
            <w:r>
              <w:rPr>
                <w:rFonts w:hint="eastAsia"/>
              </w:rPr>
              <w:t>功能</w:t>
            </w:r>
            <w:r>
              <w:t>QA</w:t>
            </w:r>
            <w:r>
              <w:rPr>
                <w:rFonts w:hint="eastAsia"/>
              </w:rPr>
              <w:t>測試</w:t>
            </w:r>
          </w:p>
        </w:tc>
      </w:tr>
    </w:tbl>
    <w:p w14:paraId="2216946F" w14:textId="77777777" w:rsidR="00995863" w:rsidRPr="00526796" w:rsidRDefault="00995863" w:rsidP="00995863"/>
    <w:p w14:paraId="2848AE5C" w14:textId="77777777" w:rsidR="00995863" w:rsidRDefault="00995863" w:rsidP="00995863"/>
    <w:p w14:paraId="48E1C056" w14:textId="051934D9" w:rsidR="00B54B85" w:rsidRPr="00A9565C" w:rsidRDefault="00F95A4E" w:rsidP="00A67D33">
      <w:pPr>
        <w:pStyle w:val="21"/>
      </w:pPr>
      <w:bookmarkStart w:id="23" w:name="_Toc46930834"/>
      <w:r w:rsidRPr="00A9565C">
        <w:rPr>
          <w:rFonts w:hint="eastAsia"/>
        </w:rPr>
        <w:t>專案時程與里程碑</w:t>
      </w:r>
      <w:bookmarkEnd w:id="23"/>
    </w:p>
    <w:p w14:paraId="179C857A" w14:textId="2BFC30FF" w:rsidR="006A2CAC" w:rsidRDefault="006A2CAC" w:rsidP="00A67D33">
      <w:pPr>
        <w:pStyle w:val="afffb"/>
      </w:pPr>
      <w:r w:rsidRPr="00A9565C">
        <w:rPr>
          <w:rFonts w:hint="eastAsia"/>
        </w:rPr>
        <w:t>功能模組包含</w:t>
      </w:r>
      <w:r w:rsidR="00FB3B9D" w:rsidRPr="00A9565C">
        <w:rPr>
          <w:rFonts w:hint="eastAsia"/>
        </w:rPr>
        <w:t>登入流程及會員功能整併、新增生物辨識功能、導入新手教學畫面、交易功能流程調整</w:t>
      </w:r>
      <w:r w:rsidRPr="00A9565C">
        <w:rPr>
          <w:rFonts w:hint="eastAsia"/>
        </w:rPr>
        <w:t>…等等功能，專案里程碑請參考下表：</w:t>
      </w:r>
    </w:p>
    <w:p w14:paraId="2932AD0D" w14:textId="77777777" w:rsidR="00FA2A5F" w:rsidRDefault="00FA2A5F" w:rsidP="00A67D33">
      <w:pPr>
        <w:pStyle w:val="afffb"/>
        <w:rPr>
          <w:color w:val="0070C0"/>
        </w:rPr>
      </w:pPr>
    </w:p>
    <w:p w14:paraId="04F05ED6" w14:textId="0CDD848C" w:rsidR="00FA2A5F" w:rsidRPr="00A9565C" w:rsidRDefault="00FA2A5F" w:rsidP="00A67D33">
      <w:pPr>
        <w:pStyle w:val="afffb"/>
      </w:pPr>
      <w:r w:rsidRPr="00FA2A5F">
        <w:rPr>
          <w:rFonts w:hint="eastAsia"/>
          <w:color w:val="0070C0"/>
        </w:rPr>
        <w:lastRenderedPageBreak/>
        <w:t>(表例)</w:t>
      </w:r>
    </w:p>
    <w:tbl>
      <w:tblPr>
        <w:tblStyle w:val="aff5"/>
        <w:tblW w:w="0" w:type="auto"/>
        <w:jc w:val="center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4252"/>
        <w:gridCol w:w="2281"/>
        <w:gridCol w:w="2282"/>
      </w:tblGrid>
      <w:tr w:rsidR="00F85283" w:rsidRPr="00A9565C" w14:paraId="68E8192B" w14:textId="77777777" w:rsidTr="00535AF8">
        <w:trPr>
          <w:trHeight w:val="509"/>
          <w:jc w:val="center"/>
        </w:trPr>
        <w:tc>
          <w:tcPr>
            <w:tcW w:w="4252" w:type="dxa"/>
            <w:tcBorders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6AB951D0" w14:textId="77777777" w:rsidR="00F85283" w:rsidRPr="00A9565C" w:rsidRDefault="00F85283" w:rsidP="00A67D33">
            <w:pPr>
              <w:pStyle w:val="affff0"/>
            </w:pPr>
            <w:r w:rsidRPr="00A9565C">
              <w:rPr>
                <w:rFonts w:hint="eastAsia"/>
              </w:rPr>
              <w:t>里程碑</w:t>
            </w:r>
          </w:p>
        </w:tc>
        <w:tc>
          <w:tcPr>
            <w:tcW w:w="2281" w:type="dxa"/>
            <w:tcBorders>
              <w:left w:val="single" w:sz="12" w:space="0" w:color="FFFFFF" w:themeColor="background1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6284971D" w14:textId="77777777" w:rsidR="00F85283" w:rsidRPr="00A9565C" w:rsidRDefault="00F85283" w:rsidP="00A67D33">
            <w:pPr>
              <w:pStyle w:val="afffe"/>
            </w:pPr>
            <w:r w:rsidRPr="00A9565C">
              <w:rPr>
                <w:rFonts w:hint="eastAsia"/>
              </w:rPr>
              <w:t>起始日</w:t>
            </w:r>
          </w:p>
        </w:tc>
        <w:tc>
          <w:tcPr>
            <w:tcW w:w="2282" w:type="dxa"/>
            <w:tcBorders>
              <w:left w:val="single" w:sz="12" w:space="0" w:color="FFFFFF" w:themeColor="background1"/>
            </w:tcBorders>
            <w:shd w:val="clear" w:color="auto" w:fill="002060"/>
            <w:vAlign w:val="center"/>
          </w:tcPr>
          <w:p w14:paraId="13A62BB9" w14:textId="77777777" w:rsidR="00F85283" w:rsidRPr="00A9565C" w:rsidRDefault="00F85283" w:rsidP="00A67D33">
            <w:pPr>
              <w:pStyle w:val="afffe"/>
            </w:pPr>
            <w:r w:rsidRPr="00A9565C">
              <w:rPr>
                <w:rFonts w:hint="eastAsia"/>
              </w:rPr>
              <w:t>完成日</w:t>
            </w:r>
          </w:p>
        </w:tc>
      </w:tr>
      <w:tr w:rsidR="00F85283" w:rsidRPr="00A9565C" w14:paraId="00F0AFFE" w14:textId="77777777" w:rsidTr="00535AF8">
        <w:trPr>
          <w:trHeight w:val="453"/>
          <w:jc w:val="center"/>
        </w:trPr>
        <w:tc>
          <w:tcPr>
            <w:tcW w:w="4252" w:type="dxa"/>
            <w:vAlign w:val="center"/>
          </w:tcPr>
          <w:p w14:paraId="2B1A72F8" w14:textId="77777777" w:rsidR="00F85283" w:rsidRPr="00A9565C" w:rsidRDefault="008F3A19" w:rsidP="00A67D33">
            <w:pPr>
              <w:pStyle w:val="affff0"/>
            </w:pPr>
            <w:r w:rsidRPr="00A9565C">
              <w:rPr>
                <w:rFonts w:hint="eastAsia"/>
              </w:rPr>
              <w:t>專案啟動</w:t>
            </w:r>
          </w:p>
        </w:tc>
        <w:tc>
          <w:tcPr>
            <w:tcW w:w="2281" w:type="dxa"/>
            <w:vAlign w:val="center"/>
          </w:tcPr>
          <w:p w14:paraId="30B96099" w14:textId="77777777" w:rsidR="00F85283" w:rsidRPr="00A9565C" w:rsidRDefault="008F3A19" w:rsidP="00A67D33">
            <w:pPr>
              <w:pStyle w:val="afffe"/>
            </w:pPr>
            <w:r w:rsidRPr="00A9565C">
              <w:rPr>
                <w:rFonts w:hint="eastAsia"/>
              </w:rPr>
              <w:t>2020/04</w:t>
            </w:r>
            <w:r w:rsidRPr="00A9565C">
              <w:t>/</w:t>
            </w:r>
            <w:r w:rsidRPr="00A9565C">
              <w:rPr>
                <w:rFonts w:hint="eastAsia"/>
              </w:rPr>
              <w:t>28</w:t>
            </w:r>
          </w:p>
        </w:tc>
        <w:tc>
          <w:tcPr>
            <w:tcW w:w="2282" w:type="dxa"/>
            <w:vAlign w:val="center"/>
          </w:tcPr>
          <w:p w14:paraId="52BB9284" w14:textId="77777777" w:rsidR="00F85283" w:rsidRPr="00A9565C" w:rsidRDefault="008F3A19" w:rsidP="00A67D33">
            <w:pPr>
              <w:pStyle w:val="afffe"/>
            </w:pPr>
            <w:r w:rsidRPr="00A9565C">
              <w:rPr>
                <w:rFonts w:hint="eastAsia"/>
              </w:rPr>
              <w:t>2020/04</w:t>
            </w:r>
            <w:r w:rsidRPr="00A9565C">
              <w:t>/</w:t>
            </w:r>
            <w:r w:rsidRPr="00A9565C">
              <w:rPr>
                <w:rFonts w:hint="eastAsia"/>
              </w:rPr>
              <w:t>28</w:t>
            </w:r>
          </w:p>
        </w:tc>
      </w:tr>
      <w:tr w:rsidR="00F85283" w:rsidRPr="00A9565C" w14:paraId="15B7953E" w14:textId="77777777" w:rsidTr="00535AF8">
        <w:trPr>
          <w:trHeight w:val="453"/>
          <w:jc w:val="center"/>
        </w:trPr>
        <w:tc>
          <w:tcPr>
            <w:tcW w:w="4252" w:type="dxa"/>
            <w:vAlign w:val="center"/>
          </w:tcPr>
          <w:p w14:paraId="2C9C552D" w14:textId="77777777" w:rsidR="00F85283" w:rsidRPr="00A9565C" w:rsidRDefault="008F3A19" w:rsidP="00A67D33">
            <w:pPr>
              <w:pStyle w:val="affff0"/>
            </w:pPr>
            <w:r w:rsidRPr="00A9565C">
              <w:rPr>
                <w:rFonts w:hint="eastAsia"/>
              </w:rPr>
              <w:t>需求訪談</w:t>
            </w:r>
          </w:p>
        </w:tc>
        <w:tc>
          <w:tcPr>
            <w:tcW w:w="2281" w:type="dxa"/>
            <w:vAlign w:val="center"/>
          </w:tcPr>
          <w:p w14:paraId="047C7825" w14:textId="77777777" w:rsidR="00F85283" w:rsidRPr="00A9565C" w:rsidRDefault="008F3A19" w:rsidP="00A67D33">
            <w:pPr>
              <w:pStyle w:val="afffe"/>
            </w:pPr>
            <w:r w:rsidRPr="00A9565C">
              <w:rPr>
                <w:rFonts w:hint="eastAsia"/>
              </w:rPr>
              <w:t>2020/05/12</w:t>
            </w:r>
          </w:p>
        </w:tc>
        <w:tc>
          <w:tcPr>
            <w:tcW w:w="2282" w:type="dxa"/>
            <w:vAlign w:val="center"/>
          </w:tcPr>
          <w:p w14:paraId="3619C56C" w14:textId="77777777" w:rsidR="00F85283" w:rsidRPr="00A9565C" w:rsidRDefault="008F3A19" w:rsidP="00A67D33">
            <w:pPr>
              <w:pStyle w:val="afffe"/>
            </w:pPr>
            <w:r w:rsidRPr="00A9565C">
              <w:rPr>
                <w:rFonts w:hint="eastAsia"/>
              </w:rPr>
              <w:t>2020</w:t>
            </w:r>
            <w:r w:rsidRPr="00A9565C">
              <w:t>/06/02</w:t>
            </w:r>
          </w:p>
        </w:tc>
      </w:tr>
      <w:tr w:rsidR="00FB3B9D" w:rsidRPr="00A9565C" w14:paraId="6436A229" w14:textId="77777777" w:rsidTr="00535AF8">
        <w:trPr>
          <w:trHeight w:val="453"/>
          <w:jc w:val="center"/>
        </w:trPr>
        <w:tc>
          <w:tcPr>
            <w:tcW w:w="4252" w:type="dxa"/>
            <w:vAlign w:val="center"/>
          </w:tcPr>
          <w:p w14:paraId="3EE534F4" w14:textId="77777777" w:rsidR="00FB3B9D" w:rsidRPr="00A9565C" w:rsidRDefault="00FB3B9D" w:rsidP="00A67D33">
            <w:pPr>
              <w:pStyle w:val="affff0"/>
            </w:pPr>
            <w:r w:rsidRPr="00A9565C">
              <w:rPr>
                <w:rFonts w:hint="eastAsia"/>
              </w:rPr>
              <w:t>介面與使用者體驗設（UI / UX）</w:t>
            </w:r>
          </w:p>
        </w:tc>
        <w:tc>
          <w:tcPr>
            <w:tcW w:w="2281" w:type="dxa"/>
            <w:vAlign w:val="center"/>
          </w:tcPr>
          <w:p w14:paraId="7A2D4EC7" w14:textId="77777777" w:rsidR="00FB3B9D" w:rsidRPr="00A9565C" w:rsidRDefault="00FB3B9D" w:rsidP="00A67D33">
            <w:pPr>
              <w:pStyle w:val="afffe"/>
            </w:pPr>
            <w:r w:rsidRPr="00A9565C">
              <w:t>2020</w:t>
            </w:r>
            <w:r w:rsidRPr="00A9565C">
              <w:rPr>
                <w:rFonts w:hint="eastAsia"/>
              </w:rPr>
              <w:t>/05/13</w:t>
            </w:r>
          </w:p>
        </w:tc>
        <w:tc>
          <w:tcPr>
            <w:tcW w:w="2282" w:type="dxa"/>
            <w:vAlign w:val="center"/>
          </w:tcPr>
          <w:p w14:paraId="373415D7" w14:textId="77777777" w:rsidR="00FB3B9D" w:rsidRPr="00A9565C" w:rsidRDefault="00FB3B9D" w:rsidP="00A67D33">
            <w:pPr>
              <w:pStyle w:val="afffe"/>
            </w:pPr>
            <w:r w:rsidRPr="00A9565C">
              <w:t>2020</w:t>
            </w:r>
            <w:r w:rsidRPr="00A9565C">
              <w:rPr>
                <w:rFonts w:hint="eastAsia"/>
              </w:rPr>
              <w:t>/06/3</w:t>
            </w:r>
            <w:r w:rsidRPr="00A9565C">
              <w:t>0</w:t>
            </w:r>
          </w:p>
        </w:tc>
      </w:tr>
      <w:tr w:rsidR="00FB3B9D" w:rsidRPr="00A9565C" w14:paraId="2D7F519D" w14:textId="77777777" w:rsidTr="00535AF8">
        <w:trPr>
          <w:trHeight w:val="453"/>
          <w:jc w:val="center"/>
        </w:trPr>
        <w:tc>
          <w:tcPr>
            <w:tcW w:w="4252" w:type="dxa"/>
            <w:vAlign w:val="center"/>
          </w:tcPr>
          <w:p w14:paraId="1EF7DC8F" w14:textId="77777777" w:rsidR="00FB3B9D" w:rsidRPr="00A9565C" w:rsidRDefault="00FB3B9D" w:rsidP="00A67D33">
            <w:pPr>
              <w:pStyle w:val="affff0"/>
            </w:pPr>
            <w:r w:rsidRPr="00A9565C">
              <w:rPr>
                <w:rFonts w:hint="eastAsia"/>
              </w:rPr>
              <w:t>系統分析、系統設計（SA / SD）</w:t>
            </w:r>
          </w:p>
        </w:tc>
        <w:tc>
          <w:tcPr>
            <w:tcW w:w="2281" w:type="dxa"/>
            <w:vAlign w:val="center"/>
          </w:tcPr>
          <w:p w14:paraId="25D50F60" w14:textId="77777777" w:rsidR="00FB3B9D" w:rsidRPr="00A9565C" w:rsidRDefault="00FB3B9D" w:rsidP="00A67D33">
            <w:pPr>
              <w:pStyle w:val="afffe"/>
            </w:pPr>
            <w:r w:rsidRPr="00A9565C">
              <w:rPr>
                <w:rFonts w:hint="eastAsia"/>
              </w:rPr>
              <w:t>2020/06/17</w:t>
            </w:r>
          </w:p>
        </w:tc>
        <w:tc>
          <w:tcPr>
            <w:tcW w:w="2282" w:type="dxa"/>
            <w:vAlign w:val="center"/>
          </w:tcPr>
          <w:p w14:paraId="79BB9CE7" w14:textId="77777777" w:rsidR="00FB3B9D" w:rsidRPr="00A9565C" w:rsidRDefault="00FB3B9D" w:rsidP="00A67D33">
            <w:pPr>
              <w:pStyle w:val="afffe"/>
            </w:pPr>
            <w:r w:rsidRPr="00A9565C">
              <w:rPr>
                <w:rFonts w:hint="eastAsia"/>
              </w:rPr>
              <w:t>2020/07</w:t>
            </w:r>
            <w:r w:rsidRPr="00A9565C">
              <w:t>/</w:t>
            </w:r>
            <w:r w:rsidRPr="00A9565C">
              <w:rPr>
                <w:rFonts w:hint="eastAsia"/>
              </w:rPr>
              <w:t>17</w:t>
            </w:r>
          </w:p>
        </w:tc>
      </w:tr>
      <w:tr w:rsidR="00FB3B9D" w:rsidRPr="00A9565C" w14:paraId="5192BC1C" w14:textId="77777777" w:rsidTr="00535AF8">
        <w:trPr>
          <w:trHeight w:val="453"/>
          <w:jc w:val="center"/>
        </w:trPr>
        <w:tc>
          <w:tcPr>
            <w:tcW w:w="4252" w:type="dxa"/>
            <w:vAlign w:val="center"/>
          </w:tcPr>
          <w:p w14:paraId="086ACC14" w14:textId="77777777" w:rsidR="00FB3B9D" w:rsidRPr="00A9565C" w:rsidRDefault="00FB3B9D" w:rsidP="00A67D33">
            <w:pPr>
              <w:pStyle w:val="affff0"/>
            </w:pPr>
            <w:r w:rsidRPr="00A9565C">
              <w:rPr>
                <w:rFonts w:hint="eastAsia"/>
              </w:rPr>
              <w:t>程式開發（DEV）</w:t>
            </w:r>
          </w:p>
        </w:tc>
        <w:tc>
          <w:tcPr>
            <w:tcW w:w="2281" w:type="dxa"/>
            <w:vAlign w:val="center"/>
          </w:tcPr>
          <w:p w14:paraId="0423DF28" w14:textId="77777777" w:rsidR="00FB3B9D" w:rsidRPr="00A9565C" w:rsidRDefault="00FB3B9D" w:rsidP="00A67D33">
            <w:pPr>
              <w:pStyle w:val="afffe"/>
            </w:pPr>
            <w:r w:rsidRPr="00A9565C">
              <w:rPr>
                <w:rFonts w:hint="eastAsia"/>
              </w:rPr>
              <w:t>2020/07/20</w:t>
            </w:r>
          </w:p>
        </w:tc>
        <w:tc>
          <w:tcPr>
            <w:tcW w:w="2282" w:type="dxa"/>
            <w:vAlign w:val="center"/>
          </w:tcPr>
          <w:p w14:paraId="6F34A45F" w14:textId="77777777" w:rsidR="00FB3B9D" w:rsidRPr="00A9565C" w:rsidRDefault="00FB3B9D" w:rsidP="00A67D33">
            <w:pPr>
              <w:pStyle w:val="afffe"/>
            </w:pPr>
            <w:r w:rsidRPr="00A9565C">
              <w:rPr>
                <w:rFonts w:hint="eastAsia"/>
              </w:rPr>
              <w:t>2020/08/21</w:t>
            </w:r>
          </w:p>
        </w:tc>
      </w:tr>
      <w:tr w:rsidR="00FB3B9D" w:rsidRPr="00A9565C" w14:paraId="46C2FAA0" w14:textId="77777777" w:rsidTr="00535AF8">
        <w:trPr>
          <w:trHeight w:val="453"/>
          <w:jc w:val="center"/>
        </w:trPr>
        <w:tc>
          <w:tcPr>
            <w:tcW w:w="4252" w:type="dxa"/>
            <w:vAlign w:val="center"/>
          </w:tcPr>
          <w:p w14:paraId="054751B9" w14:textId="77777777" w:rsidR="00FB3B9D" w:rsidRPr="00A9565C" w:rsidRDefault="00FB3B9D" w:rsidP="00A67D33">
            <w:pPr>
              <w:pStyle w:val="affff0"/>
            </w:pPr>
            <w:r w:rsidRPr="00A9565C">
              <w:rPr>
                <w:rFonts w:hint="eastAsia"/>
              </w:rPr>
              <w:t>系統整合測試（SIT）</w:t>
            </w:r>
          </w:p>
        </w:tc>
        <w:tc>
          <w:tcPr>
            <w:tcW w:w="2281" w:type="dxa"/>
            <w:vAlign w:val="center"/>
          </w:tcPr>
          <w:p w14:paraId="1C16C7A1" w14:textId="77777777" w:rsidR="00FB3B9D" w:rsidRPr="00A9565C" w:rsidRDefault="00FB3B9D" w:rsidP="00A67D33">
            <w:pPr>
              <w:pStyle w:val="afffe"/>
            </w:pPr>
            <w:r w:rsidRPr="00A9565C">
              <w:rPr>
                <w:rFonts w:hint="eastAsia"/>
              </w:rPr>
              <w:t>20</w:t>
            </w:r>
            <w:r w:rsidRPr="00A9565C">
              <w:t>20</w:t>
            </w:r>
            <w:r w:rsidRPr="00A9565C">
              <w:rPr>
                <w:rFonts w:hint="eastAsia"/>
              </w:rPr>
              <w:t>/08/24</w:t>
            </w:r>
          </w:p>
        </w:tc>
        <w:tc>
          <w:tcPr>
            <w:tcW w:w="2282" w:type="dxa"/>
            <w:vAlign w:val="center"/>
          </w:tcPr>
          <w:p w14:paraId="30F51F6A" w14:textId="77777777" w:rsidR="00FB3B9D" w:rsidRPr="00A9565C" w:rsidRDefault="00FB3B9D" w:rsidP="00A67D33">
            <w:pPr>
              <w:pStyle w:val="afffe"/>
            </w:pPr>
            <w:r w:rsidRPr="00A9565C">
              <w:rPr>
                <w:rFonts w:hint="eastAsia"/>
              </w:rPr>
              <w:t>2020/09/11</w:t>
            </w:r>
          </w:p>
        </w:tc>
      </w:tr>
      <w:tr w:rsidR="00FB3B9D" w:rsidRPr="00A9565C" w14:paraId="284E9530" w14:textId="77777777" w:rsidTr="00535AF8">
        <w:trPr>
          <w:trHeight w:val="453"/>
          <w:jc w:val="center"/>
        </w:trPr>
        <w:tc>
          <w:tcPr>
            <w:tcW w:w="4252" w:type="dxa"/>
            <w:vAlign w:val="center"/>
          </w:tcPr>
          <w:p w14:paraId="4115B327" w14:textId="77777777" w:rsidR="00FB3B9D" w:rsidRPr="00A9565C" w:rsidRDefault="00FB3B9D" w:rsidP="00A67D33">
            <w:pPr>
              <w:pStyle w:val="affff0"/>
            </w:pPr>
            <w:r w:rsidRPr="00A9565C">
              <w:rPr>
                <w:rFonts w:hint="eastAsia"/>
              </w:rPr>
              <w:t>使用者驗收測試（UAT）</w:t>
            </w:r>
          </w:p>
        </w:tc>
        <w:tc>
          <w:tcPr>
            <w:tcW w:w="2281" w:type="dxa"/>
            <w:vAlign w:val="center"/>
          </w:tcPr>
          <w:p w14:paraId="7886AFA3" w14:textId="77777777" w:rsidR="00FB3B9D" w:rsidRPr="00A9565C" w:rsidRDefault="00FB3B9D" w:rsidP="00A67D33">
            <w:pPr>
              <w:pStyle w:val="afffe"/>
            </w:pPr>
            <w:r w:rsidRPr="00A9565C">
              <w:rPr>
                <w:rFonts w:hint="eastAsia"/>
              </w:rPr>
              <w:t>2020/09/14</w:t>
            </w:r>
          </w:p>
        </w:tc>
        <w:tc>
          <w:tcPr>
            <w:tcW w:w="2282" w:type="dxa"/>
            <w:vAlign w:val="center"/>
          </w:tcPr>
          <w:p w14:paraId="620D0390" w14:textId="77777777" w:rsidR="00FB3B9D" w:rsidRPr="00A9565C" w:rsidRDefault="00FB3B9D" w:rsidP="00A67D33">
            <w:pPr>
              <w:pStyle w:val="afffe"/>
            </w:pPr>
            <w:r w:rsidRPr="00A9565C">
              <w:rPr>
                <w:rFonts w:hint="eastAsia"/>
              </w:rPr>
              <w:t>2020/09/26</w:t>
            </w:r>
          </w:p>
        </w:tc>
      </w:tr>
      <w:tr w:rsidR="00FB3B9D" w:rsidRPr="00A9565C" w14:paraId="0AD5BD82" w14:textId="77777777" w:rsidTr="00535AF8">
        <w:trPr>
          <w:trHeight w:val="453"/>
          <w:jc w:val="center"/>
        </w:trPr>
        <w:tc>
          <w:tcPr>
            <w:tcW w:w="4252" w:type="dxa"/>
            <w:vAlign w:val="center"/>
          </w:tcPr>
          <w:p w14:paraId="69BE1F29" w14:textId="77777777" w:rsidR="00FB3B9D" w:rsidRPr="00A9565C" w:rsidRDefault="00FB3B9D" w:rsidP="00A67D33">
            <w:pPr>
              <w:pStyle w:val="affff0"/>
            </w:pPr>
            <w:r w:rsidRPr="00A9565C">
              <w:rPr>
                <w:rFonts w:hint="eastAsia"/>
              </w:rPr>
              <w:t>上線</w:t>
            </w:r>
          </w:p>
        </w:tc>
        <w:tc>
          <w:tcPr>
            <w:tcW w:w="2281" w:type="dxa"/>
            <w:vAlign w:val="center"/>
          </w:tcPr>
          <w:p w14:paraId="3DBE6819" w14:textId="77777777" w:rsidR="00FB3B9D" w:rsidRPr="00A9565C" w:rsidRDefault="00FB3B9D" w:rsidP="00A67D33">
            <w:pPr>
              <w:pStyle w:val="afffe"/>
            </w:pPr>
            <w:r w:rsidRPr="00A9565C">
              <w:rPr>
                <w:rFonts w:hint="eastAsia"/>
              </w:rPr>
              <w:t>2020/10/07</w:t>
            </w:r>
          </w:p>
        </w:tc>
        <w:tc>
          <w:tcPr>
            <w:tcW w:w="2282" w:type="dxa"/>
            <w:vAlign w:val="center"/>
          </w:tcPr>
          <w:p w14:paraId="4CAC58C1" w14:textId="77777777" w:rsidR="00FB3B9D" w:rsidRPr="00A9565C" w:rsidRDefault="00FB3B9D" w:rsidP="00A67D33">
            <w:pPr>
              <w:pStyle w:val="afffe"/>
            </w:pPr>
            <w:r w:rsidRPr="00A9565C">
              <w:rPr>
                <w:rFonts w:hint="eastAsia"/>
              </w:rPr>
              <w:t>2020/10/07</w:t>
            </w:r>
          </w:p>
        </w:tc>
      </w:tr>
    </w:tbl>
    <w:p w14:paraId="2B9B5B98" w14:textId="53B2EA17" w:rsidR="00F66DD1" w:rsidRDefault="00B54B85" w:rsidP="00F66DD1">
      <w:pPr>
        <w:pStyle w:val="21"/>
      </w:pPr>
      <w:bookmarkStart w:id="24" w:name="_Toc46930835"/>
      <w:r w:rsidRPr="00A9565C">
        <w:rPr>
          <w:rFonts w:hint="eastAsia"/>
        </w:rPr>
        <w:t>專案溝通</w:t>
      </w:r>
      <w:bookmarkEnd w:id="24"/>
    </w:p>
    <w:p w14:paraId="11CB4415" w14:textId="035BD5FC" w:rsidR="00F66DD1" w:rsidRDefault="00F66DD1" w:rsidP="00F66DD1">
      <w:pPr>
        <w:pStyle w:val="afffb"/>
        <w:rPr>
          <w:color w:val="0070C0"/>
        </w:rPr>
      </w:pPr>
      <w:r w:rsidRPr="00F66DD1">
        <w:rPr>
          <w:rFonts w:hint="eastAsia"/>
          <w:color w:val="0070C0"/>
        </w:rPr>
        <w:t>（說明專案</w:t>
      </w:r>
      <w:r>
        <w:rPr>
          <w:rFonts w:hint="eastAsia"/>
          <w:color w:val="0070C0"/>
          <w:lang w:eastAsia="zh-HK"/>
        </w:rPr>
        <w:t>執行過程中，規劃進行的進度會議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進度報告方式及時間</w:t>
      </w:r>
      <w:r w:rsidRPr="00F66DD1">
        <w:rPr>
          <w:color w:val="0070C0"/>
        </w:rPr>
        <w:t>)</w:t>
      </w:r>
    </w:p>
    <w:tbl>
      <w:tblPr>
        <w:tblStyle w:val="4-1"/>
        <w:tblW w:w="9628" w:type="dxa"/>
        <w:jc w:val="center"/>
        <w:tblLook w:val="04A0" w:firstRow="1" w:lastRow="0" w:firstColumn="1" w:lastColumn="0" w:noHBand="0" w:noVBand="1"/>
      </w:tblPr>
      <w:tblGrid>
        <w:gridCol w:w="581"/>
        <w:gridCol w:w="2736"/>
        <w:gridCol w:w="2231"/>
        <w:gridCol w:w="2521"/>
        <w:gridCol w:w="1559"/>
      </w:tblGrid>
      <w:tr w:rsidR="000F2CE4" w:rsidRPr="0003642E" w14:paraId="3B267B0E" w14:textId="2C77BF63" w:rsidTr="000F2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" w:type="dxa"/>
            <w:vAlign w:val="center"/>
          </w:tcPr>
          <w:p w14:paraId="7D530A8D" w14:textId="0E484FB9" w:rsidR="000F2CE4" w:rsidRPr="0003642E" w:rsidRDefault="009B56E0" w:rsidP="00993A05">
            <w:pPr>
              <w:jc w:val="center"/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項次</w:t>
            </w:r>
          </w:p>
        </w:tc>
        <w:tc>
          <w:tcPr>
            <w:tcW w:w="1340" w:type="dxa"/>
            <w:vAlign w:val="center"/>
          </w:tcPr>
          <w:p w14:paraId="75C8D03C" w14:textId="0B8DD889" w:rsidR="000F2CE4" w:rsidRPr="0003642E" w:rsidRDefault="000F2CE4" w:rsidP="00993A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時間</w:t>
            </w:r>
          </w:p>
        </w:tc>
        <w:tc>
          <w:tcPr>
            <w:tcW w:w="2848" w:type="dxa"/>
            <w:vAlign w:val="center"/>
          </w:tcPr>
          <w:p w14:paraId="33E9884E" w14:textId="77777777" w:rsidR="000F2CE4" w:rsidRPr="0003642E" w:rsidRDefault="000F2CE4" w:rsidP="00993A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642E">
              <w:rPr>
                <w:rFonts w:hint="eastAsia"/>
              </w:rPr>
              <w:t>主題</w:t>
            </w:r>
          </w:p>
        </w:tc>
        <w:tc>
          <w:tcPr>
            <w:tcW w:w="2977" w:type="dxa"/>
            <w:vAlign w:val="center"/>
          </w:tcPr>
          <w:p w14:paraId="211EF194" w14:textId="5C3DD2F1" w:rsidR="000F2CE4" w:rsidRPr="0003642E" w:rsidRDefault="000F2CE4" w:rsidP="00993A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利</w:t>
            </w:r>
            <w:r>
              <w:rPr>
                <w:rFonts w:hint="eastAsia"/>
              </w:rPr>
              <w:t>害</w:t>
            </w:r>
            <w:r>
              <w:rPr>
                <w:rFonts w:hint="eastAsia"/>
                <w:lang w:eastAsia="zh-HK"/>
              </w:rPr>
              <w:t>關係人</w:t>
            </w:r>
          </w:p>
        </w:tc>
        <w:tc>
          <w:tcPr>
            <w:tcW w:w="1836" w:type="dxa"/>
          </w:tcPr>
          <w:p w14:paraId="08F60253" w14:textId="5961CE4E" w:rsidR="000F2CE4" w:rsidRPr="0003642E" w:rsidRDefault="000F2CE4" w:rsidP="00993A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備註</w:t>
            </w:r>
          </w:p>
        </w:tc>
      </w:tr>
      <w:tr w:rsidR="000F2CE4" w:rsidRPr="0003642E" w14:paraId="61583D8D" w14:textId="60C3D6F5" w:rsidTr="000F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" w:type="dxa"/>
            <w:vAlign w:val="center"/>
          </w:tcPr>
          <w:p w14:paraId="4E4B9C14" w14:textId="77777777" w:rsidR="000F2CE4" w:rsidRPr="0003642E" w:rsidRDefault="000F2CE4" w:rsidP="00993A05">
            <w:pPr>
              <w:jc w:val="center"/>
            </w:pPr>
            <w:r w:rsidRPr="0003642E">
              <w:t>1</w:t>
            </w:r>
          </w:p>
        </w:tc>
        <w:tc>
          <w:tcPr>
            <w:tcW w:w="1340" w:type="dxa"/>
            <w:vAlign w:val="center"/>
          </w:tcPr>
          <w:p w14:paraId="45AF9CDB" w14:textId="7BA61B73" w:rsidR="000F2CE4" w:rsidRPr="0003642E" w:rsidRDefault="000F2CE4" w:rsidP="000F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02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04</w:t>
            </w:r>
          </w:p>
        </w:tc>
        <w:tc>
          <w:tcPr>
            <w:tcW w:w="2848" w:type="dxa"/>
            <w:vAlign w:val="center"/>
          </w:tcPr>
          <w:p w14:paraId="7D21657B" w14:textId="5025BCCD" w:rsidR="000F2CE4" w:rsidRPr="0003642E" w:rsidRDefault="000F2CE4" w:rsidP="00993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9565C">
              <w:rPr>
                <w:rFonts w:hint="eastAsia"/>
              </w:rPr>
              <w:t>啟動</w:t>
            </w:r>
            <w:r>
              <w:rPr>
                <w:rFonts w:hint="eastAsia"/>
                <w:lang w:eastAsia="zh-HK"/>
              </w:rPr>
              <w:t>會議</w:t>
            </w:r>
          </w:p>
        </w:tc>
        <w:tc>
          <w:tcPr>
            <w:tcW w:w="2977" w:type="dxa"/>
            <w:vAlign w:val="center"/>
          </w:tcPr>
          <w:p w14:paraId="4A97A2FE" w14:textId="4A53634B" w:rsidR="000F2CE4" w:rsidRDefault="000F2CE4" w:rsidP="000F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HK"/>
              </w:rPr>
            </w:pPr>
            <w:r>
              <w:rPr>
                <w:rFonts w:hint="eastAsia"/>
              </w:rPr>
              <w:t>S</w:t>
            </w:r>
            <w:r>
              <w:rPr>
                <w:lang w:eastAsia="zh-HK"/>
              </w:rPr>
              <w:t>ponser</w:t>
            </w:r>
          </w:p>
          <w:p w14:paraId="7C15132D" w14:textId="31861DFE" w:rsidR="000F2CE4" w:rsidRPr="000F2CE4" w:rsidRDefault="000F2CE4" w:rsidP="000F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algun Gothic" w:eastAsia="Malgun Gothic" w:hAnsi="Malgun Gothic" w:hint="eastAsia"/>
                <w:lang w:eastAsia="zh-HK"/>
              </w:rPr>
            </w:pPr>
            <w:r>
              <w:rPr>
                <w:rFonts w:ascii="Malgun Gothic" w:eastAsia="Malgun Gothic" w:hAnsi="Malgun Gothic"/>
                <w:lang w:eastAsia="zh-HK"/>
              </w:rPr>
              <w:t>BA</w:t>
            </w:r>
          </w:p>
          <w:p w14:paraId="053F1D6B" w14:textId="7157CC17" w:rsidR="000F2CE4" w:rsidRPr="0003642E" w:rsidRDefault="000F2CE4" w:rsidP="000F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專案團隊</w:t>
            </w:r>
          </w:p>
        </w:tc>
        <w:tc>
          <w:tcPr>
            <w:tcW w:w="1836" w:type="dxa"/>
          </w:tcPr>
          <w:p w14:paraId="541A66AB" w14:textId="705E1C1A" w:rsidR="000F2CE4" w:rsidRDefault="000F2CE4" w:rsidP="00993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會議</w:t>
            </w:r>
          </w:p>
        </w:tc>
      </w:tr>
      <w:tr w:rsidR="000F2CE4" w:rsidRPr="0003642E" w14:paraId="20F45622" w14:textId="13E19D05" w:rsidTr="000F2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" w:type="dxa"/>
            <w:vAlign w:val="center"/>
          </w:tcPr>
          <w:p w14:paraId="113E4675" w14:textId="77777777" w:rsidR="000F2CE4" w:rsidRPr="0003642E" w:rsidRDefault="000F2CE4" w:rsidP="00993A05">
            <w:pPr>
              <w:jc w:val="center"/>
            </w:pPr>
            <w:r w:rsidRPr="0003642E">
              <w:t>2</w:t>
            </w:r>
          </w:p>
        </w:tc>
        <w:tc>
          <w:tcPr>
            <w:tcW w:w="1340" w:type="dxa"/>
            <w:vAlign w:val="center"/>
          </w:tcPr>
          <w:p w14:paraId="1D21B020" w14:textId="37B92671" w:rsidR="000F2CE4" w:rsidRPr="0003642E" w:rsidRDefault="000F2CE4" w:rsidP="000F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2020</w:t>
            </w:r>
            <w:r>
              <w:rPr>
                <w:rFonts w:hint="eastAsia"/>
              </w:rPr>
              <w:t>/</w:t>
            </w:r>
            <w:r>
              <w:t>02</w:t>
            </w:r>
            <w:r>
              <w:rPr>
                <w:rFonts w:hint="eastAsia"/>
              </w:rPr>
              <w:t>/</w:t>
            </w:r>
            <w:r>
              <w:t>25</w:t>
            </w:r>
          </w:p>
        </w:tc>
        <w:tc>
          <w:tcPr>
            <w:tcW w:w="2848" w:type="dxa"/>
            <w:vAlign w:val="center"/>
          </w:tcPr>
          <w:p w14:paraId="306E8941" w14:textId="022044C5" w:rsidR="000F2CE4" w:rsidRPr="0003642E" w:rsidRDefault="000F2CE4" w:rsidP="00993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需求導讀</w:t>
            </w:r>
          </w:p>
        </w:tc>
        <w:tc>
          <w:tcPr>
            <w:tcW w:w="2977" w:type="dxa"/>
            <w:vAlign w:val="center"/>
          </w:tcPr>
          <w:p w14:paraId="18EE1113" w14:textId="6620826D" w:rsidR="000F2CE4" w:rsidRDefault="000F2CE4" w:rsidP="00993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專案團隊</w:t>
            </w:r>
          </w:p>
          <w:p w14:paraId="1B943CFC" w14:textId="370A15AB" w:rsidR="000F2CE4" w:rsidRPr="0003642E" w:rsidRDefault="000F2CE4" w:rsidP="00993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需求單位及使用單位</w:t>
            </w:r>
          </w:p>
        </w:tc>
        <w:tc>
          <w:tcPr>
            <w:tcW w:w="1836" w:type="dxa"/>
          </w:tcPr>
          <w:p w14:paraId="515175B3" w14:textId="36DA4DBA" w:rsidR="000F2CE4" w:rsidRPr="0003642E" w:rsidRDefault="000F2CE4" w:rsidP="00993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會議</w:t>
            </w:r>
          </w:p>
        </w:tc>
      </w:tr>
      <w:tr w:rsidR="000F2CE4" w:rsidRPr="0003642E" w14:paraId="72A725B4" w14:textId="3D1D264D" w:rsidTr="000F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" w:type="dxa"/>
            <w:vAlign w:val="center"/>
          </w:tcPr>
          <w:p w14:paraId="58990DDF" w14:textId="77777777" w:rsidR="000F2CE4" w:rsidRPr="0003642E" w:rsidRDefault="000F2CE4" w:rsidP="00993A05">
            <w:pPr>
              <w:jc w:val="center"/>
            </w:pPr>
            <w:r w:rsidRPr="0003642E">
              <w:t>3</w:t>
            </w:r>
          </w:p>
        </w:tc>
        <w:tc>
          <w:tcPr>
            <w:tcW w:w="1340" w:type="dxa"/>
            <w:vAlign w:val="center"/>
          </w:tcPr>
          <w:p w14:paraId="3F550878" w14:textId="7644F16B" w:rsidR="000F2CE4" w:rsidRDefault="000F2CE4" w:rsidP="000F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HK"/>
              </w:rPr>
            </w:pPr>
            <w:r>
              <w:rPr>
                <w:rFonts w:hint="eastAsia"/>
              </w:rPr>
              <w:t>2020/03/01~2020/05/31</w:t>
            </w:r>
          </w:p>
          <w:p w14:paraId="02B614B5" w14:textId="49D30434" w:rsidR="000F2CE4" w:rsidRPr="0003642E" w:rsidRDefault="000F2CE4" w:rsidP="000F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每周一</w:t>
            </w:r>
          </w:p>
        </w:tc>
        <w:tc>
          <w:tcPr>
            <w:tcW w:w="2848" w:type="dxa"/>
            <w:vAlign w:val="center"/>
          </w:tcPr>
          <w:p w14:paraId="1E451E6D" w14:textId="6E00769A" w:rsidR="000F2CE4" w:rsidRPr="0003642E" w:rsidRDefault="000F2CE4" w:rsidP="00993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開發進度報告</w:t>
            </w:r>
          </w:p>
        </w:tc>
        <w:tc>
          <w:tcPr>
            <w:tcW w:w="2977" w:type="dxa"/>
            <w:vAlign w:val="center"/>
          </w:tcPr>
          <w:p w14:paraId="0E8DB1FE" w14:textId="77777777" w:rsidR="000F2CE4" w:rsidRDefault="000F2CE4" w:rsidP="000F2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HK"/>
              </w:rPr>
            </w:pPr>
            <w:r>
              <w:t>Sponser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eastAsia="zh-HK"/>
              </w:rPr>
              <w:t>專案團隊</w:t>
            </w:r>
          </w:p>
          <w:p w14:paraId="5CACF7B1" w14:textId="11DBE406" w:rsidR="000F2CE4" w:rsidRPr="0003642E" w:rsidRDefault="000F2CE4" w:rsidP="00993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、BA、</w:t>
            </w:r>
            <w:r>
              <w:rPr>
                <w:rFonts w:hint="eastAsia"/>
                <w:lang w:eastAsia="zh-HK"/>
              </w:rPr>
              <w:t>需求單位</w:t>
            </w:r>
          </w:p>
        </w:tc>
        <w:tc>
          <w:tcPr>
            <w:tcW w:w="1836" w:type="dxa"/>
          </w:tcPr>
          <w:p w14:paraId="22531C62" w14:textId="7AC47686" w:rsidR="000F2CE4" w:rsidRPr="0003642E" w:rsidRDefault="000F2CE4" w:rsidP="00993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email</w:t>
            </w:r>
          </w:p>
        </w:tc>
      </w:tr>
      <w:tr w:rsidR="000F2CE4" w:rsidRPr="0003642E" w14:paraId="3415AF59" w14:textId="6974AF38" w:rsidTr="000F2CE4">
        <w:trPr>
          <w:trHeight w:val="11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" w:type="dxa"/>
            <w:vAlign w:val="center"/>
          </w:tcPr>
          <w:p w14:paraId="115E5385" w14:textId="77777777" w:rsidR="000F2CE4" w:rsidRPr="0003642E" w:rsidRDefault="000F2CE4" w:rsidP="00993A05">
            <w:pPr>
              <w:jc w:val="center"/>
            </w:pPr>
            <w:r>
              <w:t>4</w:t>
            </w:r>
          </w:p>
        </w:tc>
        <w:tc>
          <w:tcPr>
            <w:tcW w:w="1340" w:type="dxa"/>
            <w:vAlign w:val="center"/>
          </w:tcPr>
          <w:p w14:paraId="6AB6C2CC" w14:textId="08DA2EB5" w:rsidR="000F2CE4" w:rsidRPr="0003642E" w:rsidRDefault="000F2CE4" w:rsidP="000F2C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2020/06/01</w:t>
            </w:r>
          </w:p>
        </w:tc>
        <w:tc>
          <w:tcPr>
            <w:tcW w:w="2848" w:type="dxa"/>
            <w:vAlign w:val="center"/>
          </w:tcPr>
          <w:p w14:paraId="005BEFC5" w14:textId="17DDC33B" w:rsidR="000F2CE4" w:rsidRPr="0003642E" w:rsidRDefault="000F2CE4" w:rsidP="00993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UAT</w:t>
            </w:r>
            <w:r w:rsidRPr="00A9565C">
              <w:rPr>
                <w:rFonts w:hint="eastAsia"/>
              </w:rPr>
              <w:t>啟動</w:t>
            </w:r>
            <w:r>
              <w:rPr>
                <w:rFonts w:hint="eastAsia"/>
                <w:lang w:eastAsia="zh-HK"/>
              </w:rPr>
              <w:t>及說明</w:t>
            </w:r>
            <w:r>
              <w:rPr>
                <w:rFonts w:hint="eastAsia"/>
                <w:lang w:eastAsia="zh-HK"/>
              </w:rPr>
              <w:t>會議</w:t>
            </w:r>
          </w:p>
        </w:tc>
        <w:tc>
          <w:tcPr>
            <w:tcW w:w="2977" w:type="dxa"/>
            <w:vAlign w:val="center"/>
          </w:tcPr>
          <w:p w14:paraId="6209FC01" w14:textId="616CB65A" w:rsidR="000F2CE4" w:rsidRPr="0003642E" w:rsidRDefault="000F2CE4" w:rsidP="00993A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專案團隊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eastAsia="zh-HK"/>
              </w:rPr>
              <w:t>需求單位種子</w:t>
            </w:r>
          </w:p>
        </w:tc>
        <w:tc>
          <w:tcPr>
            <w:tcW w:w="1836" w:type="dxa"/>
          </w:tcPr>
          <w:p w14:paraId="3C72EC75" w14:textId="00477D5D" w:rsidR="000F2CE4" w:rsidRPr="0003642E" w:rsidRDefault="000F2CE4" w:rsidP="00993A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會議</w:t>
            </w:r>
          </w:p>
        </w:tc>
      </w:tr>
      <w:tr w:rsidR="000F2CE4" w:rsidRPr="0003642E" w14:paraId="249BE736" w14:textId="77777777" w:rsidTr="000F2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" w:type="dxa"/>
            <w:vAlign w:val="center"/>
          </w:tcPr>
          <w:p w14:paraId="19067127" w14:textId="20A641F2" w:rsidR="000F2CE4" w:rsidRDefault="000F2CE4" w:rsidP="00993A0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340" w:type="dxa"/>
            <w:vAlign w:val="center"/>
          </w:tcPr>
          <w:p w14:paraId="649B24B0" w14:textId="2D721114" w:rsidR="000F2CE4" w:rsidRDefault="000F2CE4" w:rsidP="00993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2020/06/01~2020/0</w:t>
            </w:r>
            <w:r w:rsidR="00BD54BD">
              <w:rPr>
                <w:rFonts w:hint="eastAsia"/>
              </w:rPr>
              <w:t>7</w:t>
            </w:r>
            <w:r>
              <w:rPr>
                <w:rFonts w:hint="eastAsia"/>
              </w:rPr>
              <w:t>/3</w:t>
            </w:r>
            <w:r w:rsidR="00BD54BD">
              <w:rPr>
                <w:rFonts w:hint="eastAsia"/>
              </w:rPr>
              <w:t>1</w:t>
            </w:r>
          </w:p>
          <w:p w14:paraId="272FA156" w14:textId="581E1709" w:rsidR="000F2CE4" w:rsidRPr="000F2CE4" w:rsidRDefault="000F2CE4" w:rsidP="00993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icrosoft New Tai Lue" w:hAnsi="Microsoft New Tai Lue" w:cs="Microsoft New Tai Lue" w:hint="eastAsia"/>
              </w:rPr>
            </w:pPr>
            <w:r>
              <w:rPr>
                <w:rFonts w:hint="eastAsia"/>
                <w:lang w:eastAsia="zh-HK"/>
              </w:rPr>
              <w:t>每周</w:t>
            </w:r>
            <w:r w:rsidR="00BD54BD">
              <w:rPr>
                <w:rFonts w:hint="eastAsia"/>
                <w:lang w:eastAsia="zh-HK"/>
              </w:rPr>
              <w:t>五</w:t>
            </w:r>
          </w:p>
        </w:tc>
        <w:tc>
          <w:tcPr>
            <w:tcW w:w="2848" w:type="dxa"/>
            <w:vAlign w:val="center"/>
          </w:tcPr>
          <w:p w14:paraId="694D349C" w14:textId="49E5E689" w:rsidR="000F2CE4" w:rsidRDefault="00BD54BD" w:rsidP="00993A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UAT</w:t>
            </w:r>
            <w:r>
              <w:rPr>
                <w:rFonts w:hint="eastAsia"/>
                <w:lang w:eastAsia="zh-HK"/>
              </w:rPr>
              <w:t>進度報告</w:t>
            </w:r>
          </w:p>
        </w:tc>
        <w:tc>
          <w:tcPr>
            <w:tcW w:w="2977" w:type="dxa"/>
            <w:vAlign w:val="center"/>
          </w:tcPr>
          <w:p w14:paraId="51E832BE" w14:textId="2F74C8F1" w:rsidR="000F2CE4" w:rsidRPr="0003642E" w:rsidRDefault="00BD54BD" w:rsidP="00993A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專案團隊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eastAsia="zh-HK"/>
              </w:rPr>
              <w:t>需求單位種子</w:t>
            </w:r>
          </w:p>
        </w:tc>
        <w:tc>
          <w:tcPr>
            <w:tcW w:w="1836" w:type="dxa"/>
          </w:tcPr>
          <w:p w14:paraId="53EF7658" w14:textId="6B59E267" w:rsidR="000F2CE4" w:rsidRPr="0003642E" w:rsidRDefault="00BD54BD" w:rsidP="00993A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mail</w:t>
            </w:r>
          </w:p>
        </w:tc>
      </w:tr>
      <w:tr w:rsidR="00BD54BD" w:rsidRPr="0003642E" w14:paraId="63F8C723" w14:textId="77777777" w:rsidTr="000F2CE4">
        <w:trPr>
          <w:trHeight w:val="11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7" w:type="dxa"/>
            <w:vAlign w:val="center"/>
          </w:tcPr>
          <w:p w14:paraId="6423FE59" w14:textId="590537CE" w:rsidR="00BD54BD" w:rsidRDefault="00BD54BD" w:rsidP="00993A0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340" w:type="dxa"/>
            <w:vAlign w:val="center"/>
          </w:tcPr>
          <w:p w14:paraId="32FA7E91" w14:textId="77777777" w:rsidR="00BD54BD" w:rsidRDefault="00BD54BD" w:rsidP="00993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2020/6/15</w:t>
            </w:r>
          </w:p>
          <w:p w14:paraId="5FAC7BC4" w14:textId="77777777" w:rsidR="00BD54BD" w:rsidRDefault="00BD54BD" w:rsidP="00993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2020/6/30</w:t>
            </w:r>
          </w:p>
          <w:p w14:paraId="19F63769" w14:textId="77777777" w:rsidR="00BD54BD" w:rsidRDefault="00BD54BD" w:rsidP="00993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2020/7/1</w:t>
            </w:r>
          </w:p>
          <w:p w14:paraId="53E19078" w14:textId="33294599" w:rsidR="00BD54BD" w:rsidRDefault="00BD54BD" w:rsidP="00993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2020/7/15</w:t>
            </w:r>
          </w:p>
        </w:tc>
        <w:tc>
          <w:tcPr>
            <w:tcW w:w="2848" w:type="dxa"/>
            <w:vAlign w:val="center"/>
          </w:tcPr>
          <w:p w14:paraId="0F703A44" w14:textId="758BD92D" w:rsidR="00BD54BD" w:rsidRDefault="00BD54BD" w:rsidP="00993A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UAT</w:t>
            </w:r>
            <w:r>
              <w:rPr>
                <w:rFonts w:hint="eastAsia"/>
                <w:lang w:eastAsia="zh-HK"/>
              </w:rPr>
              <w:t>進度會議</w:t>
            </w:r>
          </w:p>
        </w:tc>
        <w:tc>
          <w:tcPr>
            <w:tcW w:w="2977" w:type="dxa"/>
            <w:vAlign w:val="center"/>
          </w:tcPr>
          <w:p w14:paraId="5F78010B" w14:textId="34A283D2" w:rsidR="00BD54BD" w:rsidRDefault="00BD54BD" w:rsidP="00993A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eastAsia="zh-HK"/>
              </w:rPr>
            </w:pPr>
            <w:r>
              <w:rPr>
                <w:rFonts w:hint="eastAsia"/>
                <w:lang w:eastAsia="zh-HK"/>
              </w:rPr>
              <w:t>專案團隊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lang w:eastAsia="zh-HK"/>
              </w:rPr>
              <w:t>需求單位種子</w:t>
            </w:r>
          </w:p>
        </w:tc>
        <w:tc>
          <w:tcPr>
            <w:tcW w:w="1836" w:type="dxa"/>
          </w:tcPr>
          <w:p w14:paraId="19CCE1A2" w14:textId="09A4B96D" w:rsidR="00BD54BD" w:rsidRDefault="00BD54BD" w:rsidP="00993A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eastAsia="zh-HK"/>
              </w:rPr>
              <w:t>會議</w:t>
            </w:r>
          </w:p>
        </w:tc>
      </w:tr>
    </w:tbl>
    <w:p w14:paraId="752CE941" w14:textId="5AF979A1" w:rsidR="007B39E9" w:rsidRDefault="007B39E9" w:rsidP="00F66DD1">
      <w:pPr>
        <w:pStyle w:val="afffb"/>
        <w:rPr>
          <w:color w:val="0070C0"/>
        </w:rPr>
      </w:pPr>
    </w:p>
    <w:p w14:paraId="2FBC001D" w14:textId="3B0600E8" w:rsidR="00327A2A" w:rsidRDefault="00327A2A" w:rsidP="00F66DD1">
      <w:pPr>
        <w:pStyle w:val="afffb"/>
        <w:rPr>
          <w:color w:val="0070C0"/>
        </w:rPr>
      </w:pPr>
      <w:r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範例)</w:t>
      </w:r>
    </w:p>
    <w:p w14:paraId="3DD2EEB9" w14:textId="2E4D872A" w:rsidR="00327A2A" w:rsidRPr="002958AC" w:rsidRDefault="00327A2A" w:rsidP="00327A2A">
      <w:pPr>
        <w:pStyle w:val="32"/>
        <w:numPr>
          <w:ilvl w:val="0"/>
          <w:numId w:val="0"/>
        </w:numPr>
        <w:tabs>
          <w:tab w:val="left" w:pos="900"/>
        </w:tabs>
        <w:snapToGrid/>
        <w:spacing w:before="0" w:afterLines="50" w:after="166"/>
        <w:ind w:leftChars="100" w:left="240" w:firstLineChars="100" w:firstLine="320"/>
      </w:pPr>
      <w:bookmarkStart w:id="25" w:name="_Toc12571090"/>
      <w:bookmarkStart w:id="26" w:name="_Toc41031254"/>
      <w:r>
        <w:rPr>
          <w:rFonts w:hint="eastAsia"/>
        </w:rPr>
        <w:t>2.8.x</w:t>
      </w:r>
      <w:r w:rsidRPr="002958AC">
        <w:rPr>
          <w:rFonts w:hint="eastAsia"/>
        </w:rPr>
        <w:t>專案定期會議</w:t>
      </w:r>
      <w:bookmarkEnd w:id="25"/>
      <w:bookmarkEnd w:id="26"/>
    </w:p>
    <w:p w14:paraId="601D0EAA" w14:textId="5351056D" w:rsidR="00327A2A" w:rsidRDefault="00327A2A" w:rsidP="00327A2A">
      <w:r>
        <w:tab/>
      </w:r>
      <w:r>
        <w:tab/>
        <w:t xml:space="preserve">i. </w:t>
      </w:r>
      <w:r>
        <w:rPr>
          <w:rFonts w:hint="eastAsia"/>
          <w:lang w:eastAsia="zh-HK"/>
        </w:rPr>
        <w:t>開發進度</w:t>
      </w:r>
      <w:r>
        <w:rPr>
          <w:rFonts w:hint="eastAsia"/>
          <w:lang w:eastAsia="zh-HK"/>
        </w:rPr>
        <w:t>報告</w:t>
      </w:r>
      <w:r>
        <w:rPr>
          <w:rFonts w:hint="eastAsia"/>
          <w:lang w:eastAsia="zh-HK"/>
        </w:rPr>
        <w:t>及會議</w:t>
      </w:r>
    </w:p>
    <w:p w14:paraId="01CE3E89" w14:textId="2220C54D" w:rsidR="00327A2A" w:rsidRDefault="00327A2A" w:rsidP="00327A2A">
      <w:pPr>
        <w:rPr>
          <w:lang w:eastAsia="zh-HK"/>
        </w:rPr>
      </w:pPr>
      <w:r>
        <w:tab/>
      </w:r>
      <w:r>
        <w:tab/>
        <w:t xml:space="preserve">j. </w:t>
      </w:r>
      <w:r>
        <w:rPr>
          <w:rFonts w:hint="eastAsia"/>
          <w:lang w:eastAsia="zh-HK"/>
        </w:rPr>
        <w:t>專案進度報告</w:t>
      </w:r>
      <w:r>
        <w:rPr>
          <w:rFonts w:hint="eastAsia"/>
          <w:lang w:eastAsia="zh-HK"/>
        </w:rPr>
        <w:t>及會議</w:t>
      </w:r>
    </w:p>
    <w:p w14:paraId="5E3DCCB9" w14:textId="52463000" w:rsidR="00327A2A" w:rsidRPr="002958AC" w:rsidRDefault="00327A2A" w:rsidP="00327A2A">
      <w:pPr>
        <w:rPr>
          <w:rFonts w:hint="eastAsia"/>
        </w:rPr>
      </w:pPr>
      <w:r>
        <w:rPr>
          <w:lang w:eastAsia="zh-HK"/>
        </w:rPr>
        <w:tab/>
      </w:r>
      <w:r>
        <w:rPr>
          <w:lang w:eastAsia="zh-HK"/>
        </w:rPr>
        <w:tab/>
      </w:r>
      <w:r>
        <w:rPr>
          <w:rFonts w:hint="eastAsia"/>
          <w:lang w:eastAsia="zh-HK"/>
        </w:rPr>
        <w:t xml:space="preserve">k. </w:t>
      </w:r>
      <w:r>
        <w:rPr>
          <w:lang w:eastAsia="zh-HK"/>
        </w:rPr>
        <w:t>UAT</w:t>
      </w:r>
      <w:r>
        <w:rPr>
          <w:rFonts w:hint="eastAsia"/>
          <w:lang w:eastAsia="zh-HK"/>
        </w:rPr>
        <w:t>進度報告及會議</w:t>
      </w:r>
    </w:p>
    <w:p w14:paraId="0ABB6123" w14:textId="77777777" w:rsidR="00327A2A" w:rsidRDefault="00327A2A" w:rsidP="00327A2A">
      <w:pPr>
        <w:pStyle w:val="32"/>
        <w:numPr>
          <w:ilvl w:val="0"/>
          <w:numId w:val="0"/>
        </w:numPr>
        <w:tabs>
          <w:tab w:val="left" w:pos="900"/>
        </w:tabs>
        <w:snapToGrid/>
        <w:spacing w:before="0" w:afterLines="50" w:after="166"/>
        <w:rPr>
          <w:sz w:val="24"/>
        </w:rPr>
      </w:pPr>
      <w:bookmarkStart w:id="27" w:name="_Toc12571091"/>
      <w:bookmarkStart w:id="28" w:name="_Toc41031255"/>
      <w:r>
        <w:rPr>
          <w:sz w:val="24"/>
        </w:rPr>
        <w:tab/>
      </w:r>
    </w:p>
    <w:p w14:paraId="06E38919" w14:textId="50E97FC3" w:rsidR="00327A2A" w:rsidRPr="002958AC" w:rsidRDefault="00327A2A" w:rsidP="00327A2A">
      <w:pPr>
        <w:pStyle w:val="32"/>
        <w:numPr>
          <w:ilvl w:val="0"/>
          <w:numId w:val="0"/>
        </w:numPr>
        <w:tabs>
          <w:tab w:val="left" w:pos="660"/>
        </w:tabs>
        <w:snapToGrid/>
        <w:spacing w:before="0" w:afterLines="50" w:after="166"/>
      </w:pPr>
      <w:r>
        <w:rPr>
          <w:sz w:val="24"/>
        </w:rPr>
        <w:tab/>
      </w:r>
      <w:r>
        <w:rPr>
          <w:rFonts w:hint="eastAsia"/>
        </w:rPr>
        <w:t>2.8.</w:t>
      </w:r>
      <w:r>
        <w:rPr>
          <w:rFonts w:hint="eastAsia"/>
        </w:rPr>
        <w:t>y</w:t>
      </w:r>
      <w:r w:rsidRPr="002958AC">
        <w:rPr>
          <w:rFonts w:hint="eastAsia"/>
        </w:rPr>
        <w:t>專案不定期會議</w:t>
      </w:r>
      <w:bookmarkEnd w:id="27"/>
      <w:bookmarkEnd w:id="28"/>
    </w:p>
    <w:p w14:paraId="620F480A" w14:textId="6BE0700F" w:rsidR="00327A2A" w:rsidRDefault="00327A2A" w:rsidP="00327A2A">
      <w:pPr>
        <w:rPr>
          <w:lang w:eastAsia="zh-HK"/>
        </w:rPr>
      </w:pPr>
      <w:r>
        <w:tab/>
      </w:r>
      <w:r>
        <w:tab/>
      </w:r>
      <w:r>
        <w:rPr>
          <w:rFonts w:hint="eastAsia"/>
        </w:rPr>
        <w:t xml:space="preserve">i. </w:t>
      </w:r>
      <w:r>
        <w:t>UAT</w:t>
      </w:r>
      <w:r w:rsidR="00430D4E">
        <w:rPr>
          <w:rFonts w:hint="eastAsia"/>
          <w:lang w:eastAsia="zh-HK"/>
        </w:rPr>
        <w:t>準備及說明會</w:t>
      </w:r>
    </w:p>
    <w:p w14:paraId="1C37D2F5" w14:textId="06088598" w:rsidR="00430D4E" w:rsidRPr="002958AC" w:rsidRDefault="00430D4E" w:rsidP="00327A2A">
      <w:pPr>
        <w:rPr>
          <w:rFonts w:hint="eastAsia"/>
        </w:rPr>
      </w:pPr>
      <w:r>
        <w:rPr>
          <w:rFonts w:hint="eastAsia"/>
          <w:lang w:eastAsia="zh-HK"/>
        </w:rPr>
        <w:t xml:space="preserve">        </w:t>
      </w:r>
    </w:p>
    <w:p w14:paraId="4A893A4A" w14:textId="77777777" w:rsidR="00327A2A" w:rsidRPr="00F66DD1" w:rsidRDefault="00327A2A" w:rsidP="00F66DD1">
      <w:pPr>
        <w:pStyle w:val="afffb"/>
        <w:rPr>
          <w:rFonts w:hint="eastAsia"/>
          <w:color w:val="0070C0"/>
        </w:rPr>
      </w:pPr>
    </w:p>
    <w:p w14:paraId="0ABFC18A" w14:textId="4CBEEA9D" w:rsidR="00E608B2" w:rsidRDefault="00E608B2" w:rsidP="00A67D33">
      <w:pPr>
        <w:pStyle w:val="21"/>
      </w:pPr>
      <w:bookmarkStart w:id="29" w:name="_Toc46930836"/>
      <w:r w:rsidRPr="00A9565C">
        <w:rPr>
          <w:rFonts w:hint="eastAsia"/>
        </w:rPr>
        <w:t>專案風險</w:t>
      </w:r>
      <w:bookmarkEnd w:id="29"/>
    </w:p>
    <w:p w14:paraId="533B6C2A" w14:textId="664A7623" w:rsidR="00F66DD1" w:rsidRDefault="00995863" w:rsidP="00995863">
      <w:pPr>
        <w:pStyle w:val="afffb"/>
        <w:rPr>
          <w:color w:val="0070C0"/>
        </w:rPr>
      </w:pPr>
      <w:r w:rsidRPr="00995863">
        <w:rPr>
          <w:rFonts w:hint="eastAsia"/>
          <w:color w:val="0070C0"/>
        </w:rPr>
        <w:t>（說明專案</w:t>
      </w:r>
      <w:r w:rsidR="00255350">
        <w:rPr>
          <w:rFonts w:hint="eastAsia"/>
          <w:color w:val="0070C0"/>
          <w:lang w:eastAsia="zh-HK"/>
        </w:rPr>
        <w:t>執</w:t>
      </w:r>
      <w:r>
        <w:rPr>
          <w:rFonts w:hint="eastAsia"/>
          <w:color w:val="0070C0"/>
          <w:lang w:eastAsia="zh-HK"/>
        </w:rPr>
        <w:t>預期可知等風險</w:t>
      </w:r>
      <w:r>
        <w:rPr>
          <w:rFonts w:hint="eastAsia"/>
          <w:color w:val="0070C0"/>
        </w:rPr>
        <w:t>，</w:t>
      </w:r>
      <w:r>
        <w:rPr>
          <w:rFonts w:hint="eastAsia"/>
          <w:color w:val="0070C0"/>
          <w:lang w:eastAsia="zh-HK"/>
        </w:rPr>
        <w:t>及各風險的應該對策</w:t>
      </w:r>
      <w:r w:rsidRPr="00995863">
        <w:rPr>
          <w:color w:val="0070C0"/>
        </w:rPr>
        <w:t>)</w:t>
      </w:r>
    </w:p>
    <w:p w14:paraId="51A301A5" w14:textId="5F13372B" w:rsidR="00A40BED" w:rsidRPr="00995863" w:rsidRDefault="00A40BED" w:rsidP="00995863">
      <w:pPr>
        <w:pStyle w:val="afffb"/>
        <w:rPr>
          <w:color w:val="0070C0"/>
        </w:rPr>
      </w:pPr>
      <w:r>
        <w:rPr>
          <w:rFonts w:hint="eastAsia"/>
          <w:color w:val="0070C0"/>
        </w:rPr>
        <w:t>(</w:t>
      </w:r>
      <w:r w:rsidR="00C86217">
        <w:rPr>
          <w:rFonts w:hint="eastAsia"/>
          <w:color w:val="0070C0"/>
          <w:lang w:eastAsia="zh-HK"/>
        </w:rPr>
        <w:t>內容項目</w:t>
      </w:r>
      <w:r>
        <w:rPr>
          <w:rFonts w:hint="eastAsia"/>
          <w:color w:val="0070C0"/>
          <w:lang w:eastAsia="zh-HK"/>
        </w:rPr>
        <w:t>範例</w:t>
      </w:r>
      <w:r>
        <w:rPr>
          <w:rFonts w:hint="eastAsia"/>
          <w:color w:val="0070C0"/>
        </w:rPr>
        <w:t>)</w:t>
      </w:r>
    </w:p>
    <w:p w14:paraId="455B68BE" w14:textId="2D3336F4" w:rsidR="00FE493B" w:rsidRDefault="00DD7CBC" w:rsidP="00560A56">
      <w:pPr>
        <w:pStyle w:val="afffb"/>
        <w:ind w:firstLineChars="0"/>
        <w:rPr>
          <w:lang w:eastAsia="zh-HK"/>
        </w:rPr>
      </w:pPr>
      <w:r>
        <w:rPr>
          <w:rFonts w:hint="eastAsia"/>
        </w:rPr>
        <w:t xml:space="preserve">2.9.x </w:t>
      </w:r>
      <w:r>
        <w:rPr>
          <w:rFonts w:hint="eastAsia"/>
        </w:rPr>
        <w:t>XXX</w:t>
      </w:r>
      <w:r>
        <w:rPr>
          <w:rFonts w:hint="eastAsia"/>
        </w:rPr>
        <w:t>風險</w:t>
      </w:r>
      <w:r>
        <w:rPr>
          <w:rFonts w:hint="eastAsia"/>
          <w:lang w:eastAsia="zh-HK"/>
        </w:rPr>
        <w:t>及應對</w:t>
      </w:r>
    </w:p>
    <w:p w14:paraId="20D00BC7" w14:textId="3908D796" w:rsidR="00DD7CBC" w:rsidRDefault="00DD7CBC" w:rsidP="00560A56">
      <w:pPr>
        <w:pStyle w:val="afffb"/>
        <w:ind w:firstLineChars="0"/>
      </w:pPr>
      <w:r>
        <w:rPr>
          <w:lang w:eastAsia="zh-HK"/>
        </w:rPr>
        <w:tab/>
      </w:r>
      <w:r w:rsidRPr="009D0091">
        <w:rPr>
          <w:shd w:val="pct15" w:color="auto" w:fill="FFFFFF"/>
        </w:rPr>
        <w:t xml:space="preserve">i. </w:t>
      </w:r>
      <w:r w:rsidRPr="009D0091">
        <w:rPr>
          <w:rFonts w:hint="eastAsia"/>
          <w:shd w:val="pct15" w:color="auto" w:fill="FFFFFF"/>
        </w:rPr>
        <w:t>風險</w:t>
      </w:r>
      <w:r w:rsidR="009D0091">
        <w:rPr>
          <w:rFonts w:hint="eastAsia"/>
          <w:shd w:val="pct15" w:color="auto" w:fill="FFFFFF"/>
          <w:lang w:eastAsia="zh-HK"/>
        </w:rPr>
        <w:t>內容及</w:t>
      </w:r>
      <w:r w:rsidRPr="009D0091">
        <w:rPr>
          <w:rFonts w:hint="eastAsia"/>
          <w:shd w:val="pct15" w:color="auto" w:fill="FFFFFF"/>
          <w:lang w:eastAsia="zh-HK"/>
        </w:rPr>
        <w:t>說明</w:t>
      </w:r>
    </w:p>
    <w:p w14:paraId="16EE012A" w14:textId="17BA5B81" w:rsidR="00DD7CBC" w:rsidRDefault="00DD7CBC" w:rsidP="00560A56">
      <w:pPr>
        <w:pStyle w:val="afffb"/>
        <w:ind w:firstLineChars="0"/>
        <w:rPr>
          <w:lang w:eastAsia="zh-HK"/>
        </w:rPr>
      </w:pPr>
      <w:r>
        <w:rPr>
          <w:rFonts w:hint="eastAsia"/>
        </w:rPr>
        <w:t xml:space="preserve">   </w:t>
      </w:r>
      <w:r w:rsidRPr="009D0091">
        <w:rPr>
          <w:rFonts w:hint="eastAsia"/>
          <w:shd w:val="pct15" w:color="auto" w:fill="FFFFFF"/>
        </w:rPr>
        <w:t xml:space="preserve">j. </w:t>
      </w:r>
      <w:r w:rsidRPr="009D0091">
        <w:rPr>
          <w:rFonts w:hint="eastAsia"/>
          <w:shd w:val="pct15" w:color="auto" w:fill="FFFFFF"/>
        </w:rPr>
        <w:t>風險</w:t>
      </w:r>
      <w:r w:rsidRPr="009D0091">
        <w:rPr>
          <w:rFonts w:hint="eastAsia"/>
          <w:shd w:val="pct15" w:color="auto" w:fill="FFFFFF"/>
        </w:rPr>
        <w:t>影響</w:t>
      </w:r>
      <w:r w:rsidRPr="009D0091">
        <w:rPr>
          <w:rFonts w:hint="eastAsia"/>
          <w:shd w:val="pct15" w:color="auto" w:fill="FFFFFF"/>
          <w:lang w:eastAsia="zh-HK"/>
        </w:rPr>
        <w:t>或</w:t>
      </w:r>
      <w:r w:rsidRPr="009D0091">
        <w:rPr>
          <w:rFonts w:hint="eastAsia"/>
          <w:shd w:val="pct15" w:color="auto" w:fill="FFFFFF"/>
        </w:rPr>
        <w:t>衝擊</w:t>
      </w:r>
    </w:p>
    <w:p w14:paraId="0ABA6A20" w14:textId="19D6DA3E" w:rsidR="00DD7CBC" w:rsidRDefault="00DD7CBC" w:rsidP="00560A56">
      <w:pPr>
        <w:pStyle w:val="afffb"/>
        <w:ind w:firstLineChars="0"/>
        <w:rPr>
          <w:lang w:eastAsia="zh-HK"/>
        </w:rPr>
      </w:pPr>
      <w:r>
        <w:rPr>
          <w:rFonts w:hint="eastAsia"/>
        </w:rPr>
        <w:t xml:space="preserve">   </w:t>
      </w:r>
      <w:r w:rsidRPr="009D0091">
        <w:rPr>
          <w:rFonts w:hint="eastAsia"/>
          <w:shd w:val="pct15" w:color="auto" w:fill="FFFFFF"/>
          <w:lang w:eastAsia="zh-HK"/>
        </w:rPr>
        <w:t>k. 因應策略及回應計劃</w:t>
      </w:r>
    </w:p>
    <w:p w14:paraId="627F44C1" w14:textId="31AAF593" w:rsidR="00DD7CBC" w:rsidRPr="00FC500D" w:rsidRDefault="00DD7CBC" w:rsidP="00FC500D">
      <w:pPr>
        <w:pStyle w:val="afffb"/>
        <w:rPr>
          <w:rFonts w:hint="eastAsia"/>
          <w:color w:val="0070C0"/>
          <w:lang w:eastAsia="zh-HK"/>
        </w:rPr>
      </w:pPr>
      <w:r w:rsidRPr="00FC500D">
        <w:rPr>
          <w:rFonts w:hint="eastAsia"/>
          <w:color w:val="0070C0"/>
          <w:lang w:eastAsia="zh-HK"/>
        </w:rPr>
        <w:t>(表例)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1559"/>
        <w:gridCol w:w="1418"/>
        <w:gridCol w:w="4246"/>
      </w:tblGrid>
      <w:tr w:rsidR="00DD7CBC" w14:paraId="1DCCCF21" w14:textId="77777777" w:rsidTr="00DD7CBC">
        <w:tc>
          <w:tcPr>
            <w:tcW w:w="846" w:type="dxa"/>
          </w:tcPr>
          <w:p w14:paraId="0EF1EE4D" w14:textId="763D8E8D" w:rsidR="00DD7CBC" w:rsidRDefault="00DD7CBC" w:rsidP="00560A56">
            <w:pPr>
              <w:pStyle w:val="afffb"/>
              <w:ind w:firstLineChars="0" w:firstLine="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編號</w:t>
            </w:r>
          </w:p>
        </w:tc>
        <w:tc>
          <w:tcPr>
            <w:tcW w:w="1559" w:type="dxa"/>
          </w:tcPr>
          <w:p w14:paraId="724FAE5A" w14:textId="59062E99" w:rsidR="00DD7CBC" w:rsidRDefault="00DD7CBC" w:rsidP="00560A56">
            <w:pPr>
              <w:pStyle w:val="afffb"/>
              <w:ind w:firstLineChars="0" w:firstLine="0"/>
              <w:rPr>
                <w:lang w:eastAsia="zh-HK"/>
              </w:rPr>
            </w:pPr>
            <w:r>
              <w:rPr>
                <w:rFonts w:hint="eastAsia"/>
              </w:rPr>
              <w:t>風險</w:t>
            </w:r>
            <w:r>
              <w:rPr>
                <w:rFonts w:hint="eastAsia"/>
                <w:lang w:eastAsia="zh-HK"/>
              </w:rPr>
              <w:t>項目</w:t>
            </w:r>
          </w:p>
        </w:tc>
        <w:tc>
          <w:tcPr>
            <w:tcW w:w="1559" w:type="dxa"/>
          </w:tcPr>
          <w:p w14:paraId="75E09D3E" w14:textId="18297641" w:rsidR="00DD7CBC" w:rsidRDefault="00DD7CBC" w:rsidP="00560A56">
            <w:pPr>
              <w:pStyle w:val="afffb"/>
              <w:ind w:firstLineChars="0" w:firstLine="0"/>
              <w:rPr>
                <w:lang w:eastAsia="zh-HK"/>
              </w:rPr>
            </w:pPr>
            <w:r>
              <w:rPr>
                <w:rFonts w:hint="eastAsia"/>
              </w:rPr>
              <w:t>影響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衝擊</w:t>
            </w:r>
          </w:p>
        </w:tc>
        <w:tc>
          <w:tcPr>
            <w:tcW w:w="1418" w:type="dxa"/>
          </w:tcPr>
          <w:p w14:paraId="44FD38C0" w14:textId="1781D652" w:rsidR="00DD7CBC" w:rsidRDefault="00DD7CBC" w:rsidP="00560A56">
            <w:pPr>
              <w:pStyle w:val="afffb"/>
              <w:ind w:firstLineChars="0" w:firstLine="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因應策略</w:t>
            </w:r>
          </w:p>
        </w:tc>
        <w:tc>
          <w:tcPr>
            <w:tcW w:w="4246" w:type="dxa"/>
          </w:tcPr>
          <w:p w14:paraId="0E4F9326" w14:textId="41922B1A" w:rsidR="00DD7CBC" w:rsidRDefault="00DD7CBC" w:rsidP="00560A56">
            <w:pPr>
              <w:pStyle w:val="afffb"/>
              <w:ind w:firstLineChars="0" w:firstLine="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回應計劃</w:t>
            </w:r>
          </w:p>
        </w:tc>
      </w:tr>
      <w:tr w:rsidR="00DD7CBC" w14:paraId="68F8B2C4" w14:textId="77777777" w:rsidTr="00DD7CBC">
        <w:tc>
          <w:tcPr>
            <w:tcW w:w="846" w:type="dxa"/>
          </w:tcPr>
          <w:p w14:paraId="6791D813" w14:textId="43B3040D" w:rsidR="00DD7CBC" w:rsidRDefault="00DD7CBC" w:rsidP="00560A56">
            <w:pPr>
              <w:pStyle w:val="afffb"/>
              <w:ind w:firstLineChars="0" w:firstLine="0"/>
              <w:rPr>
                <w:rFonts w:hint="eastAsia"/>
                <w:lang w:eastAsia="zh-HK"/>
              </w:rPr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559" w:type="dxa"/>
          </w:tcPr>
          <w:p w14:paraId="611B395A" w14:textId="373FD1F3" w:rsidR="00DD7CBC" w:rsidRDefault="00DD7CBC" w:rsidP="00560A56">
            <w:pPr>
              <w:pStyle w:val="afffb"/>
              <w:ind w:firstLineChars="0" w:firstLine="0"/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對外自動查詢功能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eastAsia="zh-HK"/>
              </w:rPr>
              <w:t>官網改版或故障</w:t>
            </w:r>
          </w:p>
        </w:tc>
        <w:tc>
          <w:tcPr>
            <w:tcW w:w="1559" w:type="dxa"/>
          </w:tcPr>
          <w:p w14:paraId="6C741379" w14:textId="20BF684B" w:rsidR="00DD7CBC" w:rsidRDefault="00DD7CBC" w:rsidP="00560A56">
            <w:pPr>
              <w:pStyle w:val="afffb"/>
              <w:ind w:firstLineChars="0" w:firstLine="0"/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功能無法進行自動化查詢</w:t>
            </w:r>
          </w:p>
        </w:tc>
        <w:tc>
          <w:tcPr>
            <w:tcW w:w="1418" w:type="dxa"/>
          </w:tcPr>
          <w:p w14:paraId="3C1C0ABC" w14:textId="16175CB4" w:rsidR="00DD7CBC" w:rsidRDefault="00DD7CBC" w:rsidP="00560A56">
            <w:pPr>
              <w:pStyle w:val="afffb"/>
              <w:ind w:firstLineChars="0" w:firstLine="0"/>
              <w:rPr>
                <w:rFonts w:hint="eastAsia"/>
                <w:lang w:eastAsia="zh-HK"/>
              </w:rPr>
            </w:pPr>
            <w:r>
              <w:rPr>
                <w:rFonts w:hint="eastAsia"/>
                <w:lang w:eastAsia="zh-HK"/>
              </w:rPr>
              <w:t>接受</w:t>
            </w:r>
          </w:p>
        </w:tc>
        <w:tc>
          <w:tcPr>
            <w:tcW w:w="4246" w:type="dxa"/>
          </w:tcPr>
          <w:p w14:paraId="1AD498DA" w14:textId="1A2688A0" w:rsidR="00DD7CBC" w:rsidRDefault="00DD7CBC" w:rsidP="00560A56">
            <w:pPr>
              <w:pStyle w:val="afffb"/>
              <w:ind w:firstLineChars="0" w:firstLine="0"/>
              <w:rPr>
                <w:rFonts w:hint="eastAsia"/>
                <w:lang w:eastAsia="zh-HK"/>
              </w:rPr>
            </w:pPr>
            <w:r>
              <w:rPr>
                <w:rFonts w:hint="eastAsia"/>
                <w:lang w:eastAsia="zh-HK"/>
              </w:rPr>
              <w:t>改線使用者上線作業與上傳資料</w:t>
            </w:r>
          </w:p>
        </w:tc>
      </w:tr>
      <w:tr w:rsidR="00DD7CBC" w14:paraId="14E1ABE5" w14:textId="77777777" w:rsidTr="00DD7CBC">
        <w:tc>
          <w:tcPr>
            <w:tcW w:w="846" w:type="dxa"/>
          </w:tcPr>
          <w:p w14:paraId="133609F7" w14:textId="34F96AB4" w:rsidR="00DD7CBC" w:rsidRDefault="00DD7CBC" w:rsidP="00560A56">
            <w:pPr>
              <w:pStyle w:val="afffb"/>
              <w:ind w:firstLineChars="0" w:firstLine="0"/>
              <w:rPr>
                <w:rFonts w:hint="eastAsia"/>
                <w:lang w:eastAsia="zh-HK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 w14:paraId="1B2909EC" w14:textId="77777777" w:rsidR="00DD7CBC" w:rsidRDefault="00DD7CBC" w:rsidP="00560A56">
            <w:pPr>
              <w:pStyle w:val="afffb"/>
              <w:ind w:firstLineChars="0" w:firstLine="0"/>
              <w:rPr>
                <w:rFonts w:hint="eastAsia"/>
              </w:rPr>
            </w:pPr>
          </w:p>
        </w:tc>
        <w:tc>
          <w:tcPr>
            <w:tcW w:w="1559" w:type="dxa"/>
          </w:tcPr>
          <w:p w14:paraId="106E6E44" w14:textId="77777777" w:rsidR="00DD7CBC" w:rsidRDefault="00DD7CBC" w:rsidP="00560A56">
            <w:pPr>
              <w:pStyle w:val="afffb"/>
              <w:ind w:firstLineChars="0" w:firstLine="0"/>
              <w:rPr>
                <w:rFonts w:hint="eastAsia"/>
              </w:rPr>
            </w:pPr>
          </w:p>
        </w:tc>
        <w:tc>
          <w:tcPr>
            <w:tcW w:w="1418" w:type="dxa"/>
          </w:tcPr>
          <w:p w14:paraId="7788DDC6" w14:textId="77777777" w:rsidR="00DD7CBC" w:rsidRDefault="00DD7CBC" w:rsidP="00560A56">
            <w:pPr>
              <w:pStyle w:val="afffb"/>
              <w:ind w:firstLineChars="0" w:firstLine="0"/>
              <w:rPr>
                <w:rFonts w:hint="eastAsia"/>
                <w:lang w:eastAsia="zh-HK"/>
              </w:rPr>
            </w:pPr>
          </w:p>
        </w:tc>
        <w:tc>
          <w:tcPr>
            <w:tcW w:w="4246" w:type="dxa"/>
          </w:tcPr>
          <w:p w14:paraId="58B0E22D" w14:textId="77777777" w:rsidR="00DD7CBC" w:rsidRDefault="00DD7CBC" w:rsidP="00560A56">
            <w:pPr>
              <w:pStyle w:val="afffb"/>
              <w:ind w:firstLineChars="0" w:firstLine="0"/>
              <w:rPr>
                <w:rFonts w:hint="eastAsia"/>
                <w:lang w:eastAsia="zh-HK"/>
              </w:rPr>
            </w:pPr>
          </w:p>
        </w:tc>
      </w:tr>
    </w:tbl>
    <w:p w14:paraId="069BCE20" w14:textId="77777777" w:rsidR="00DD7CBC" w:rsidRDefault="00DD7CBC" w:rsidP="00560A56">
      <w:pPr>
        <w:pStyle w:val="afffb"/>
        <w:ind w:firstLineChars="0"/>
        <w:rPr>
          <w:lang w:eastAsia="zh-HK"/>
        </w:rPr>
      </w:pPr>
    </w:p>
    <w:p w14:paraId="6B24369E" w14:textId="77777777" w:rsidR="00DD7CBC" w:rsidRPr="00A9565C" w:rsidRDefault="00DD7CBC" w:rsidP="00560A56">
      <w:pPr>
        <w:pStyle w:val="afffb"/>
        <w:ind w:firstLineChars="0"/>
        <w:rPr>
          <w:rFonts w:hint="eastAsia"/>
        </w:rPr>
      </w:pPr>
    </w:p>
    <w:p w14:paraId="5ECE0CC6" w14:textId="77777777" w:rsidR="002D59EA" w:rsidRPr="00A9565C" w:rsidRDefault="002D59EA" w:rsidP="00A67D33">
      <w:pPr>
        <w:rPr>
          <w:sz w:val="28"/>
        </w:rPr>
      </w:pPr>
      <w:r w:rsidRPr="00A9565C">
        <w:br w:type="page"/>
      </w:r>
    </w:p>
    <w:p w14:paraId="7FDDFB61" w14:textId="77777777" w:rsidR="003C4268" w:rsidRDefault="003C4268" w:rsidP="003C4268">
      <w:pPr>
        <w:pStyle w:val="11"/>
      </w:pPr>
      <w:bookmarkStart w:id="30" w:name="_Toc46930837"/>
      <w:r w:rsidRPr="003C4268">
        <w:rPr>
          <w:rFonts w:hint="eastAsia"/>
        </w:rPr>
        <w:lastRenderedPageBreak/>
        <w:t>系統架構</w:t>
      </w:r>
      <w:r w:rsidRPr="003C4268">
        <w:t>(SYSTEM ARCHITECTURE)</w:t>
      </w:r>
      <w:bookmarkEnd w:id="30"/>
    </w:p>
    <w:p w14:paraId="4FAA09F3" w14:textId="34E86D48" w:rsidR="00B54B85" w:rsidRDefault="003C4268" w:rsidP="00A67D33">
      <w:pPr>
        <w:pStyle w:val="21"/>
      </w:pPr>
      <w:bookmarkStart w:id="31" w:name="_Toc46930838"/>
      <w:r w:rsidRPr="003C4268">
        <w:rPr>
          <w:rFonts w:hint="eastAsia"/>
        </w:rPr>
        <w:t>應用架構圖</w:t>
      </w:r>
      <w:r>
        <w:rPr>
          <w:rFonts w:hint="eastAsia"/>
        </w:rPr>
        <w:t>(</w:t>
      </w:r>
      <w:r w:rsidR="00B54B85" w:rsidRPr="00A9565C">
        <w:t>Application Architecture Diagram</w:t>
      </w:r>
      <w:r>
        <w:rPr>
          <w:rFonts w:hint="eastAsia"/>
        </w:rPr>
        <w:t>)</w:t>
      </w:r>
      <w:bookmarkEnd w:id="31"/>
    </w:p>
    <w:p w14:paraId="5B62B330" w14:textId="4A56F6FE" w:rsidR="003C4268" w:rsidRDefault="003C4268" w:rsidP="003C4268">
      <w:pPr>
        <w:pStyle w:val="afffb"/>
        <w:rPr>
          <w:color w:val="0070C0"/>
        </w:rPr>
      </w:pPr>
      <w:r>
        <w:rPr>
          <w:rFonts w:hint="eastAsia"/>
          <w:color w:val="0070C0"/>
        </w:rPr>
        <w:t>"</w:t>
      </w:r>
      <w:r w:rsidRPr="003C4268">
        <w:rPr>
          <w:color w:val="0070C0"/>
        </w:rPr>
        <w:t>Describes the position of this application in relation to other peripheral (upstream/downstream) applications</w:t>
      </w:r>
      <w:r>
        <w:rPr>
          <w:rFonts w:hint="eastAsia"/>
          <w:color w:val="0070C0"/>
        </w:rPr>
        <w:t>."</w:t>
      </w:r>
    </w:p>
    <w:p w14:paraId="054E3FB9" w14:textId="28A6B7BA" w:rsidR="00FA2A5F" w:rsidRPr="003C4268" w:rsidRDefault="00FA2A5F" w:rsidP="003C4268">
      <w:pPr>
        <w:pStyle w:val="afffb"/>
        <w:rPr>
          <w:color w:val="0070C0"/>
        </w:rPr>
      </w:pPr>
      <w:r w:rsidRPr="00FA2A5F"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圖</w:t>
      </w:r>
      <w:r w:rsidRPr="00FA2A5F">
        <w:rPr>
          <w:rFonts w:hint="eastAsia"/>
          <w:color w:val="0070C0"/>
        </w:rPr>
        <w:t>例)</w:t>
      </w:r>
    </w:p>
    <w:p w14:paraId="494C83CC" w14:textId="77777777" w:rsidR="00FC0A19" w:rsidRPr="00A9565C" w:rsidRDefault="000B3595" w:rsidP="00A67D33">
      <w:pPr>
        <w:pStyle w:val="afffd"/>
        <w:spacing w:before="166" w:after="166"/>
      </w:pPr>
      <w:r w:rsidRPr="00A9565C">
        <w:drawing>
          <wp:inline distT="0" distB="0" distL="0" distR="0" wp14:anchorId="53546EBA" wp14:editId="6928C92F">
            <wp:extent cx="5765911" cy="4076700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gicArch_派工Ap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11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FEC1" w14:textId="070E781D" w:rsidR="00B54B85" w:rsidRPr="00A9565C" w:rsidRDefault="003C4268" w:rsidP="00A67D33">
      <w:pPr>
        <w:pStyle w:val="21"/>
      </w:pPr>
      <w:bookmarkStart w:id="32" w:name="_Toc46930839"/>
      <w:r w:rsidRPr="003C4268">
        <w:rPr>
          <w:rFonts w:hint="eastAsia"/>
        </w:rPr>
        <w:t>邏輯架構圖</w:t>
      </w:r>
      <w:r>
        <w:rPr>
          <w:rFonts w:hint="eastAsia"/>
        </w:rPr>
        <w:t>(</w:t>
      </w:r>
      <w:r w:rsidR="00B54B85" w:rsidRPr="00A9565C">
        <w:t>Logical Architecture</w:t>
      </w:r>
      <w:r>
        <w:t xml:space="preserve"> </w:t>
      </w:r>
      <w:r w:rsidRPr="00A9565C">
        <w:t>Diagram</w:t>
      </w:r>
      <w:r>
        <w:rPr>
          <w:rFonts w:hint="eastAsia"/>
        </w:rPr>
        <w:t>)</w:t>
      </w:r>
      <w:bookmarkEnd w:id="32"/>
    </w:p>
    <w:p w14:paraId="534ADF51" w14:textId="77777777" w:rsidR="00FA2A5F" w:rsidRDefault="00FA2A5F" w:rsidP="00A67D33">
      <w:pPr>
        <w:pStyle w:val="afffd"/>
        <w:spacing w:before="166" w:after="166"/>
      </w:pPr>
    </w:p>
    <w:p w14:paraId="690FA858" w14:textId="77777777" w:rsidR="00FA2A5F" w:rsidRDefault="00FA2A5F" w:rsidP="00FA2A5F">
      <w:pPr>
        <w:pStyle w:val="afffb"/>
        <w:rPr>
          <w:color w:val="0070C0"/>
        </w:rPr>
      </w:pPr>
    </w:p>
    <w:p w14:paraId="5F55D3CE" w14:textId="77777777" w:rsidR="00FA2A5F" w:rsidRDefault="00FA2A5F" w:rsidP="00FA2A5F">
      <w:pPr>
        <w:pStyle w:val="afffb"/>
        <w:rPr>
          <w:color w:val="0070C0"/>
        </w:rPr>
      </w:pPr>
    </w:p>
    <w:p w14:paraId="6DF1705C" w14:textId="693F743D" w:rsidR="00FA2A5F" w:rsidRPr="003C4268" w:rsidRDefault="00FA2A5F" w:rsidP="00FA2A5F">
      <w:pPr>
        <w:pStyle w:val="afffb"/>
        <w:rPr>
          <w:color w:val="0070C0"/>
        </w:rPr>
      </w:pPr>
      <w:r w:rsidRPr="00FA2A5F">
        <w:rPr>
          <w:rFonts w:hint="eastAsia"/>
          <w:color w:val="0070C0"/>
        </w:rPr>
        <w:lastRenderedPageBreak/>
        <w:t>(</w:t>
      </w:r>
      <w:r>
        <w:rPr>
          <w:rFonts w:hint="eastAsia"/>
          <w:color w:val="0070C0"/>
          <w:lang w:eastAsia="zh-HK"/>
        </w:rPr>
        <w:t>圖</w:t>
      </w:r>
      <w:r w:rsidRPr="00FA2A5F">
        <w:rPr>
          <w:rFonts w:hint="eastAsia"/>
          <w:color w:val="0070C0"/>
        </w:rPr>
        <w:t>例)</w:t>
      </w:r>
    </w:p>
    <w:p w14:paraId="3201FD31" w14:textId="17B3442B" w:rsidR="00FC0A19" w:rsidRPr="00A9565C" w:rsidRDefault="000B3595" w:rsidP="00A67D33">
      <w:pPr>
        <w:pStyle w:val="afffd"/>
        <w:spacing w:before="166" w:after="166"/>
      </w:pPr>
      <w:r w:rsidRPr="00A9565C">
        <w:drawing>
          <wp:inline distT="0" distB="0" distL="0" distR="0" wp14:anchorId="5CBAF454" wp14:editId="0B3C15B5">
            <wp:extent cx="5765911" cy="407670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gicArch_派工Ap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11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1ACB" w14:textId="64D8DBCC" w:rsidR="00B54B85" w:rsidRDefault="003C4268" w:rsidP="00A67D33">
      <w:pPr>
        <w:pStyle w:val="21"/>
      </w:pPr>
      <w:bookmarkStart w:id="33" w:name="_Toc46930840"/>
      <w:r w:rsidRPr="003C4268">
        <w:rPr>
          <w:rFonts w:hint="eastAsia"/>
        </w:rPr>
        <w:t>實體架構圖</w:t>
      </w:r>
      <w:r>
        <w:rPr>
          <w:rFonts w:hint="eastAsia"/>
        </w:rPr>
        <w:t>(</w:t>
      </w:r>
      <w:r w:rsidR="00B54B85" w:rsidRPr="00A9565C">
        <w:t>Physical Architecture</w:t>
      </w:r>
      <w:r>
        <w:rPr>
          <w:rFonts w:hint="eastAsia"/>
        </w:rPr>
        <w:t>)</w:t>
      </w:r>
      <w:bookmarkEnd w:id="33"/>
    </w:p>
    <w:p w14:paraId="6E74FC72" w14:textId="0D37568B" w:rsidR="003C4268" w:rsidRPr="003C4268" w:rsidRDefault="003C4268" w:rsidP="003C4268">
      <w:pPr>
        <w:pStyle w:val="afffb"/>
        <w:rPr>
          <w:color w:val="0070C0"/>
        </w:rPr>
      </w:pPr>
      <w:r w:rsidRPr="003C4268">
        <w:rPr>
          <w:rFonts w:hint="eastAsia"/>
          <w:color w:val="0070C0"/>
        </w:rPr>
        <w:t>"</w:t>
      </w:r>
      <w:r w:rsidRPr="003C4268">
        <w:rPr>
          <w:color w:val="0070C0"/>
        </w:rPr>
        <w:t>Lays out the physical architecture required to deploy this application</w:t>
      </w:r>
      <w:r w:rsidRPr="003C4268">
        <w:rPr>
          <w:rFonts w:hint="eastAsia"/>
          <w:color w:val="0070C0"/>
        </w:rPr>
        <w:t>"</w:t>
      </w:r>
    </w:p>
    <w:p w14:paraId="269903CF" w14:textId="575E2A23" w:rsidR="00FA2A5F" w:rsidRDefault="00FA2A5F" w:rsidP="00FA2A5F">
      <w:pPr>
        <w:pStyle w:val="afffb"/>
      </w:pPr>
      <w:r w:rsidRPr="00FA2A5F"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圖</w:t>
      </w:r>
      <w:r w:rsidRPr="00FA2A5F">
        <w:rPr>
          <w:rFonts w:hint="eastAsia"/>
          <w:color w:val="0070C0"/>
        </w:rPr>
        <w:t>例)</w:t>
      </w:r>
    </w:p>
    <w:p w14:paraId="6F1F96FD" w14:textId="77777777" w:rsidR="002D59EA" w:rsidRPr="00A9565C" w:rsidRDefault="00FC0A19" w:rsidP="00A67D33">
      <w:pPr>
        <w:pStyle w:val="afffd"/>
        <w:spacing w:before="166" w:after="166"/>
      </w:pPr>
      <w:r w:rsidRPr="00A9565C">
        <w:lastRenderedPageBreak/>
        <w:drawing>
          <wp:inline distT="0" distB="0" distL="0" distR="0" wp14:anchorId="1B197668" wp14:editId="3AE0295B">
            <wp:extent cx="5975365" cy="4224993"/>
            <wp:effectExtent l="19050" t="19050" r="25400" b="23495"/>
            <wp:docPr id="3" name="圖片 3" descr="201907-LocalArchitecture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907-LocalArchitecture%20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22" cy="4226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F05F6C" w14:textId="6DE48843" w:rsidR="002D59EA" w:rsidRDefault="002D59EA" w:rsidP="00A67D33"/>
    <w:p w14:paraId="2EF6A62E" w14:textId="28606CEE" w:rsidR="00E72BA5" w:rsidRDefault="00E72BA5" w:rsidP="00E72BA5">
      <w:pPr>
        <w:pStyle w:val="21"/>
      </w:pPr>
      <w:bookmarkStart w:id="34" w:name="_Toc46930841"/>
      <w:r w:rsidRPr="00E72BA5">
        <w:rPr>
          <w:rFonts w:hint="eastAsia"/>
        </w:rPr>
        <w:t>現行系統說明</w:t>
      </w:r>
      <w:bookmarkEnd w:id="34"/>
    </w:p>
    <w:p w14:paraId="734C5C6F" w14:textId="074248A6" w:rsidR="00E72BA5" w:rsidRDefault="007172F6" w:rsidP="007172F6">
      <w:pPr>
        <w:pStyle w:val="afffb"/>
        <w:rPr>
          <w:color w:val="0070C0"/>
        </w:rPr>
      </w:pPr>
      <w:r w:rsidRPr="00ED4745">
        <w:rPr>
          <w:rFonts w:hint="eastAsia"/>
          <w:color w:val="0070C0"/>
        </w:rPr>
        <w:t>(</w:t>
      </w:r>
      <w:r w:rsidRPr="00ED4745">
        <w:rPr>
          <w:rFonts w:hint="eastAsia"/>
          <w:color w:val="0070C0"/>
          <w:lang w:eastAsia="zh-HK"/>
        </w:rPr>
        <w:t>說明現存環境下</w:t>
      </w:r>
      <w:r w:rsidRPr="00ED4745">
        <w:rPr>
          <w:rFonts w:hint="eastAsia"/>
          <w:color w:val="0070C0"/>
        </w:rPr>
        <w:t>，</w:t>
      </w:r>
      <w:r w:rsidRPr="00ED4745">
        <w:rPr>
          <w:rFonts w:hint="eastAsia"/>
          <w:color w:val="0070C0"/>
          <w:lang w:eastAsia="zh-HK"/>
        </w:rPr>
        <w:t>相關影</w:t>
      </w:r>
      <w:r w:rsidRPr="00ED4745">
        <w:rPr>
          <w:rFonts w:hint="eastAsia"/>
          <w:color w:val="0070C0"/>
        </w:rPr>
        <w:t>響</w:t>
      </w:r>
      <w:r w:rsidRPr="00ED4745">
        <w:rPr>
          <w:rFonts w:hint="eastAsia"/>
          <w:color w:val="0070C0"/>
          <w:lang w:eastAsia="zh-HK"/>
        </w:rPr>
        <w:t>的系統</w:t>
      </w:r>
      <w:r w:rsidR="00ED4745" w:rsidRPr="00ED4745">
        <w:rPr>
          <w:rFonts w:hint="eastAsia"/>
          <w:color w:val="0070C0"/>
          <w:lang w:eastAsia="zh-HK"/>
        </w:rPr>
        <w:t>及各</w:t>
      </w:r>
      <w:r w:rsidR="00ED4745" w:rsidRPr="00ED4745">
        <w:rPr>
          <w:rFonts w:hint="eastAsia"/>
          <w:color w:val="0070C0"/>
        </w:rPr>
        <w:t>互動</w:t>
      </w:r>
      <w:r w:rsidR="00ED4745" w:rsidRPr="00ED4745">
        <w:rPr>
          <w:rFonts w:hint="eastAsia"/>
          <w:color w:val="0070C0"/>
          <w:lang w:eastAsia="zh-HK"/>
        </w:rPr>
        <w:t>行為</w:t>
      </w:r>
      <w:r w:rsidR="00ED4745">
        <w:rPr>
          <w:rFonts w:hint="eastAsia"/>
          <w:color w:val="0070C0"/>
        </w:rPr>
        <w:t>，</w:t>
      </w:r>
      <w:r w:rsidR="00ED4745">
        <w:rPr>
          <w:rFonts w:hint="eastAsia"/>
          <w:color w:val="0070C0"/>
          <w:lang w:eastAsia="zh-HK"/>
        </w:rPr>
        <w:t>如影</w:t>
      </w:r>
      <w:r w:rsidR="00ED4745">
        <w:rPr>
          <w:rFonts w:hint="eastAsia"/>
          <w:color w:val="0070C0"/>
        </w:rPr>
        <w:t>響</w:t>
      </w:r>
      <w:r w:rsidR="00ED4745">
        <w:rPr>
          <w:rFonts w:hint="eastAsia"/>
          <w:color w:val="0070C0"/>
          <w:lang w:eastAsia="zh-HK"/>
        </w:rPr>
        <w:t>應用系統</w:t>
      </w:r>
      <w:r w:rsidR="00ED4745">
        <w:rPr>
          <w:rFonts w:hint="eastAsia"/>
          <w:color w:val="0070C0"/>
        </w:rPr>
        <w:t>、</w:t>
      </w:r>
      <w:r w:rsidR="00ED4745">
        <w:rPr>
          <w:rFonts w:hint="eastAsia"/>
          <w:color w:val="0070C0"/>
          <w:lang w:eastAsia="zh-HK"/>
        </w:rPr>
        <w:t>背影排程</w:t>
      </w:r>
      <w:r w:rsidR="00ED4745">
        <w:rPr>
          <w:rFonts w:hint="eastAsia"/>
          <w:color w:val="0070C0"/>
        </w:rPr>
        <w:t>、</w:t>
      </w:r>
      <w:r w:rsidR="00ED4745">
        <w:rPr>
          <w:rFonts w:hint="eastAsia"/>
          <w:color w:val="0070C0"/>
          <w:lang w:eastAsia="zh-HK"/>
        </w:rPr>
        <w:t>外部服務整合等</w:t>
      </w:r>
      <w:r w:rsidRPr="00ED4745">
        <w:rPr>
          <w:rFonts w:hint="eastAsia"/>
          <w:color w:val="0070C0"/>
        </w:rPr>
        <w:t>)</w:t>
      </w:r>
    </w:p>
    <w:p w14:paraId="14E9B4E4" w14:textId="760672CC" w:rsidR="0087506F" w:rsidRDefault="0087506F" w:rsidP="007172F6">
      <w:pPr>
        <w:pStyle w:val="afffb"/>
        <w:rPr>
          <w:color w:val="0070C0"/>
        </w:rPr>
      </w:pPr>
      <w:r>
        <w:rPr>
          <w:color w:val="0070C0"/>
        </w:rPr>
        <w:t xml:space="preserve">1. </w:t>
      </w:r>
      <w:r>
        <w:rPr>
          <w:rFonts w:hint="eastAsia"/>
          <w:color w:val="0070C0"/>
        </w:rPr>
        <w:t>XXX</w:t>
      </w:r>
      <w:r>
        <w:rPr>
          <w:rFonts w:hint="eastAsia"/>
          <w:color w:val="0070C0"/>
          <w:lang w:eastAsia="zh-HK"/>
        </w:rPr>
        <w:t>對外網站</w:t>
      </w:r>
    </w:p>
    <w:p w14:paraId="1668E2FB" w14:textId="67FC5A0E" w:rsidR="0087506F" w:rsidRDefault="0087506F" w:rsidP="007172F6">
      <w:pPr>
        <w:pStyle w:val="afffb"/>
        <w:rPr>
          <w:color w:val="0070C0"/>
        </w:rPr>
      </w:pPr>
      <w:r>
        <w:rPr>
          <w:rFonts w:hint="eastAsia"/>
          <w:color w:val="0070C0"/>
        </w:rPr>
        <w:t>2.</w:t>
      </w:r>
      <w:r>
        <w:rPr>
          <w:color w:val="0070C0"/>
        </w:rPr>
        <w:t xml:space="preserve"> </w:t>
      </w:r>
      <w:r>
        <w:rPr>
          <w:rFonts w:hint="eastAsia"/>
          <w:color w:val="0070C0"/>
          <w:lang w:eastAsia="zh-HK"/>
        </w:rPr>
        <w:t>中介系統</w:t>
      </w:r>
      <w:r>
        <w:rPr>
          <w:rFonts w:hint="eastAsia"/>
          <w:color w:val="0070C0"/>
        </w:rPr>
        <w:t>-XXXAPI</w:t>
      </w:r>
    </w:p>
    <w:p w14:paraId="45B0F95E" w14:textId="690B7D26" w:rsidR="0087506F" w:rsidRDefault="0087506F" w:rsidP="0087506F">
      <w:pPr>
        <w:pStyle w:val="afffb"/>
        <w:rPr>
          <w:color w:val="0070C0"/>
          <w:lang w:eastAsia="zh-HK"/>
        </w:rPr>
      </w:pPr>
      <w:r>
        <w:rPr>
          <w:rFonts w:hint="eastAsia"/>
          <w:color w:val="0070C0"/>
        </w:rPr>
        <w:t>3.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XXX</w:t>
      </w:r>
      <w:r>
        <w:rPr>
          <w:rFonts w:hint="eastAsia"/>
          <w:color w:val="0070C0"/>
          <w:lang w:eastAsia="zh-HK"/>
        </w:rPr>
        <w:t>排程系統</w:t>
      </w:r>
      <w:r>
        <w:rPr>
          <w:rFonts w:hint="eastAsia"/>
          <w:color w:val="0070C0"/>
        </w:rPr>
        <w:t>-</w:t>
      </w:r>
      <w:r>
        <w:rPr>
          <w:color w:val="0070C0"/>
          <w:lang w:eastAsia="zh-HK"/>
        </w:rPr>
        <w:t xml:space="preserve"> </w:t>
      </w:r>
      <w:r>
        <w:rPr>
          <w:rFonts w:hint="eastAsia"/>
          <w:color w:val="0070C0"/>
          <w:lang w:eastAsia="zh-HK"/>
        </w:rPr>
        <w:t>包括</w:t>
      </w:r>
      <w:r>
        <w:rPr>
          <w:rFonts w:hint="eastAsia"/>
          <w:color w:val="0070C0"/>
        </w:rPr>
        <w:t>4</w:t>
      </w:r>
      <w:r>
        <w:rPr>
          <w:rFonts w:hint="eastAsia"/>
          <w:color w:val="0070C0"/>
          <w:lang w:eastAsia="zh-HK"/>
        </w:rPr>
        <w:t xml:space="preserve">支排程 </w:t>
      </w:r>
      <w:r>
        <w:rPr>
          <w:rFonts w:hint="eastAsia"/>
          <w:color w:val="0070C0"/>
        </w:rPr>
        <w:t>:</w:t>
      </w:r>
      <w:r>
        <w:rPr>
          <w:color w:val="0070C0"/>
          <w:lang w:eastAsia="zh-HK"/>
        </w:rPr>
        <w:t xml:space="preserve"> </w:t>
      </w:r>
      <w:r>
        <w:rPr>
          <w:rFonts w:hint="eastAsia"/>
          <w:color w:val="0070C0"/>
        </w:rPr>
        <w:t>OOO、XXX、OOX</w:t>
      </w:r>
    </w:p>
    <w:p w14:paraId="78CD159C" w14:textId="2132CE20" w:rsidR="002567D3" w:rsidRPr="0087506F" w:rsidRDefault="002567D3" w:rsidP="0087506F">
      <w:pPr>
        <w:pStyle w:val="afffb"/>
        <w:rPr>
          <w:rFonts w:hint="eastAsia"/>
          <w:color w:val="0070C0"/>
          <w:lang w:eastAsia="zh-HK"/>
        </w:rPr>
      </w:pPr>
      <w:r>
        <w:rPr>
          <w:rFonts w:hint="eastAsia"/>
          <w:color w:val="0070C0"/>
        </w:rPr>
        <w:t>4.</w:t>
      </w:r>
      <w:r>
        <w:rPr>
          <w:color w:val="0070C0"/>
          <w:lang w:eastAsia="zh-HK"/>
        </w:rPr>
        <w:t xml:space="preserve"> </w:t>
      </w:r>
      <w:r>
        <w:rPr>
          <w:rFonts w:hint="eastAsia"/>
          <w:color w:val="0070C0"/>
          <w:lang w:eastAsia="zh-HK"/>
        </w:rPr>
        <w:t>整合</w:t>
      </w:r>
      <w:r>
        <w:rPr>
          <w:rFonts w:hint="eastAsia"/>
          <w:color w:val="0070C0"/>
        </w:rPr>
        <w:t xml:space="preserve"> FOCBIN、</w:t>
      </w:r>
      <w:r>
        <w:rPr>
          <w:rFonts w:hint="eastAsia"/>
          <w:color w:val="0070C0"/>
          <w:lang w:eastAsia="zh-HK"/>
        </w:rPr>
        <w:t>電子公文系統</w:t>
      </w:r>
      <w:r>
        <w:rPr>
          <w:rFonts w:hint="eastAsia"/>
          <w:color w:val="0070C0"/>
        </w:rPr>
        <w:t>、e</w:t>
      </w:r>
      <w:r>
        <w:rPr>
          <w:rFonts w:hint="eastAsia"/>
          <w:color w:val="0070C0"/>
          <w:lang w:eastAsia="zh-HK"/>
        </w:rPr>
        <w:t>查詢</w:t>
      </w:r>
    </w:p>
    <w:p w14:paraId="157C2FD0" w14:textId="536F2A1B" w:rsidR="00E72BA5" w:rsidRDefault="00E72BA5" w:rsidP="00E72BA5">
      <w:pPr>
        <w:pStyle w:val="21"/>
      </w:pPr>
      <w:bookmarkStart w:id="35" w:name="_Toc46930842"/>
      <w:r w:rsidRPr="00E72BA5">
        <w:rPr>
          <w:rFonts w:hint="eastAsia"/>
        </w:rPr>
        <w:t>硬體環境說明</w:t>
      </w:r>
      <w:bookmarkEnd w:id="35"/>
    </w:p>
    <w:p w14:paraId="4BF0BF09" w14:textId="66BB0722" w:rsidR="00E72BA5" w:rsidRDefault="007172F6" w:rsidP="007172F6">
      <w:pPr>
        <w:pStyle w:val="afffb"/>
      </w:pPr>
      <w:r w:rsidRPr="007172F6">
        <w:rPr>
          <w:rFonts w:hint="eastAsia"/>
          <w:color w:val="0070C0"/>
        </w:rPr>
        <w:lastRenderedPageBreak/>
        <w:t>(</w:t>
      </w:r>
      <w:r w:rsidRPr="007172F6">
        <w:rPr>
          <w:rFonts w:hint="eastAsia"/>
          <w:color w:val="0070C0"/>
          <w:lang w:eastAsia="zh-HK"/>
        </w:rPr>
        <w:t>說明執行環境的規格</w:t>
      </w:r>
      <w:r w:rsidRPr="007172F6">
        <w:rPr>
          <w:rFonts w:hint="eastAsia"/>
          <w:color w:val="0070C0"/>
        </w:rPr>
        <w:t>、</w:t>
      </w:r>
      <w:r w:rsidRPr="007172F6">
        <w:rPr>
          <w:rFonts w:hint="eastAsia"/>
          <w:color w:val="0070C0"/>
          <w:lang w:eastAsia="zh-HK"/>
        </w:rPr>
        <w:t>條件</w:t>
      </w:r>
      <w:r w:rsidRPr="007172F6">
        <w:rPr>
          <w:rFonts w:hint="eastAsia"/>
          <w:color w:val="0070C0"/>
        </w:rPr>
        <w:t>、</w:t>
      </w:r>
      <w:r w:rsidRPr="007172F6">
        <w:rPr>
          <w:rFonts w:hint="eastAsia"/>
          <w:color w:val="0070C0"/>
          <w:lang w:eastAsia="zh-HK"/>
        </w:rPr>
        <w:t>配置</w:t>
      </w:r>
      <w:r w:rsidR="00ED4745">
        <w:rPr>
          <w:rFonts w:hint="eastAsia"/>
          <w:color w:val="0070C0"/>
          <w:lang w:eastAsia="zh-HK"/>
        </w:rPr>
        <w:t>設定</w:t>
      </w:r>
      <w:r w:rsidRPr="007172F6">
        <w:rPr>
          <w:rFonts w:hint="eastAsia"/>
          <w:color w:val="0070C0"/>
        </w:rPr>
        <w:t>、</w:t>
      </w:r>
      <w:r w:rsidRPr="007172F6">
        <w:rPr>
          <w:rFonts w:hint="eastAsia"/>
          <w:color w:val="0070C0"/>
          <w:lang w:eastAsia="zh-HK"/>
        </w:rPr>
        <w:t>外部整合等資訊</w:t>
      </w:r>
      <w:r w:rsidR="00ED4745">
        <w:rPr>
          <w:rFonts w:hint="eastAsia"/>
          <w:color w:val="0070C0"/>
        </w:rPr>
        <w:t>，</w:t>
      </w:r>
      <w:r w:rsidR="00ED4745">
        <w:rPr>
          <w:rFonts w:hint="eastAsia"/>
          <w:color w:val="0070C0"/>
          <w:lang w:eastAsia="zh-HK"/>
        </w:rPr>
        <w:t>如雲端</w:t>
      </w:r>
      <w:r w:rsidR="00ED4745">
        <w:rPr>
          <w:rFonts w:hint="eastAsia"/>
          <w:color w:val="0070C0"/>
        </w:rPr>
        <w:t>、</w:t>
      </w:r>
      <w:r w:rsidR="00ED4745">
        <w:rPr>
          <w:rFonts w:hint="eastAsia"/>
          <w:color w:val="0070C0"/>
          <w:lang w:eastAsia="zh-HK"/>
        </w:rPr>
        <w:t>主機規格</w:t>
      </w:r>
      <w:r w:rsidR="00ED4745">
        <w:rPr>
          <w:rFonts w:hint="eastAsia"/>
          <w:color w:val="0070C0"/>
        </w:rPr>
        <w:t>、</w:t>
      </w:r>
      <w:r w:rsidR="00ED4745">
        <w:rPr>
          <w:rFonts w:hint="eastAsia"/>
          <w:color w:val="0070C0"/>
          <w:lang w:eastAsia="zh-HK"/>
        </w:rPr>
        <w:t>網路規格</w:t>
      </w:r>
      <w:r w:rsidRPr="007172F6">
        <w:rPr>
          <w:rFonts w:hint="eastAsia"/>
          <w:color w:val="0070C0"/>
        </w:rPr>
        <w:t>)</w:t>
      </w:r>
    </w:p>
    <w:p w14:paraId="7CE766B0" w14:textId="517D8EA8" w:rsidR="00E72BA5" w:rsidRDefault="00E72BA5" w:rsidP="00E72BA5">
      <w:pPr>
        <w:pStyle w:val="21"/>
      </w:pPr>
      <w:bookmarkStart w:id="36" w:name="_Toc46930843"/>
      <w:r w:rsidRPr="00E72BA5">
        <w:rPr>
          <w:rFonts w:hint="eastAsia"/>
        </w:rPr>
        <w:t>軟體環境說明</w:t>
      </w:r>
      <w:bookmarkEnd w:id="36"/>
    </w:p>
    <w:p w14:paraId="061AA306" w14:textId="5D1FAB12" w:rsidR="00E72BA5" w:rsidRDefault="00ED4745" w:rsidP="00ED4745">
      <w:pPr>
        <w:pStyle w:val="afffb"/>
      </w:pPr>
      <w:r w:rsidRPr="00ED4745">
        <w:rPr>
          <w:rFonts w:hint="eastAsia"/>
          <w:color w:val="0070C0"/>
        </w:rPr>
        <w:t>(</w:t>
      </w:r>
      <w:r w:rsidRPr="00ED4745">
        <w:rPr>
          <w:rFonts w:hint="eastAsia"/>
          <w:color w:val="0070C0"/>
          <w:lang w:eastAsia="zh-HK"/>
        </w:rPr>
        <w:t>說明</w:t>
      </w:r>
      <w:r>
        <w:rPr>
          <w:rFonts w:hint="eastAsia"/>
          <w:color w:val="0070C0"/>
          <w:lang w:eastAsia="zh-HK"/>
        </w:rPr>
        <w:t>執行環境</w:t>
      </w:r>
      <w:r w:rsidRPr="007172F6">
        <w:rPr>
          <w:rFonts w:hint="eastAsia"/>
          <w:color w:val="0070C0"/>
          <w:lang w:eastAsia="zh-HK"/>
        </w:rPr>
        <w:t>的規格</w:t>
      </w:r>
      <w:r w:rsidRPr="007172F6">
        <w:rPr>
          <w:rFonts w:hint="eastAsia"/>
          <w:color w:val="0070C0"/>
        </w:rPr>
        <w:t>、</w:t>
      </w:r>
      <w:r w:rsidRPr="007172F6">
        <w:rPr>
          <w:rFonts w:hint="eastAsia"/>
          <w:color w:val="0070C0"/>
          <w:lang w:eastAsia="zh-HK"/>
        </w:rPr>
        <w:t>條件</w:t>
      </w:r>
      <w:r w:rsidRPr="007172F6">
        <w:rPr>
          <w:rFonts w:hint="eastAsia"/>
          <w:color w:val="0070C0"/>
        </w:rPr>
        <w:t>、</w:t>
      </w:r>
      <w:r w:rsidRPr="007172F6">
        <w:rPr>
          <w:rFonts w:hint="eastAsia"/>
          <w:color w:val="0070C0"/>
          <w:lang w:eastAsia="zh-HK"/>
        </w:rPr>
        <w:t>配置</w:t>
      </w:r>
      <w:r>
        <w:rPr>
          <w:rFonts w:hint="eastAsia"/>
          <w:color w:val="0070C0"/>
          <w:lang w:eastAsia="zh-HK"/>
        </w:rPr>
        <w:t>及輔助應用系統安裝等</w:t>
      </w:r>
      <w:r w:rsidRPr="00ED4745">
        <w:rPr>
          <w:rFonts w:hint="eastAsia"/>
          <w:color w:val="0070C0"/>
        </w:rPr>
        <w:t>)</w:t>
      </w:r>
    </w:p>
    <w:p w14:paraId="5E436B5D" w14:textId="77777777" w:rsidR="00E72BA5" w:rsidRPr="00A9565C" w:rsidRDefault="00E72BA5" w:rsidP="00A67D33">
      <w:pPr>
        <w:rPr>
          <w:sz w:val="28"/>
        </w:rPr>
      </w:pPr>
    </w:p>
    <w:p w14:paraId="0589814A" w14:textId="70730D10" w:rsidR="00B54B85" w:rsidRPr="00A9565C" w:rsidRDefault="006175B7" w:rsidP="00A67D33">
      <w:pPr>
        <w:pStyle w:val="11"/>
      </w:pPr>
      <w:bookmarkStart w:id="37" w:name="_Toc46930844"/>
      <w:r w:rsidRPr="006175B7">
        <w:rPr>
          <w:rFonts w:hint="eastAsia"/>
        </w:rPr>
        <w:t>業務流程(BUSSINESS PROCESS)</w:t>
      </w:r>
      <w:bookmarkEnd w:id="37"/>
    </w:p>
    <w:p w14:paraId="07319933" w14:textId="127F005F" w:rsidR="00B54B85" w:rsidRPr="00A9565C" w:rsidRDefault="006175B7" w:rsidP="00A67D33">
      <w:pPr>
        <w:pStyle w:val="21"/>
      </w:pPr>
      <w:bookmarkStart w:id="38" w:name="_Toc46930845"/>
      <w:r w:rsidRPr="006175B7">
        <w:rPr>
          <w:rFonts w:hint="eastAsia"/>
        </w:rPr>
        <w:t>業務流程圖</w:t>
      </w:r>
      <w:bookmarkEnd w:id="38"/>
    </w:p>
    <w:p w14:paraId="6407B2C5" w14:textId="616EC970" w:rsidR="00D71DFE" w:rsidRDefault="00D20D47" w:rsidP="006175B7">
      <w:pPr>
        <w:pStyle w:val="afffb"/>
        <w:ind w:firstLineChars="0"/>
        <w:rPr>
          <w:color w:val="0070C0"/>
        </w:rPr>
      </w:pPr>
      <w:r w:rsidRPr="00ED4745"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說明</w:t>
      </w:r>
      <w:r w:rsidR="00B01D52">
        <w:rPr>
          <w:rFonts w:hint="eastAsia"/>
          <w:color w:val="0070C0"/>
          <w:lang w:eastAsia="zh-HK"/>
        </w:rPr>
        <w:t>於</w:t>
      </w:r>
      <w:r>
        <w:rPr>
          <w:rFonts w:hint="eastAsia"/>
          <w:color w:val="0070C0"/>
          <w:lang w:eastAsia="zh-HK"/>
        </w:rPr>
        <w:t>企業流程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作業流程</w:t>
      </w:r>
      <w:r w:rsidR="00B01D52">
        <w:rPr>
          <w:rFonts w:hint="eastAsia"/>
          <w:color w:val="0070C0"/>
          <w:lang w:eastAsia="zh-HK"/>
        </w:rPr>
        <w:t>中各角色</w:t>
      </w:r>
      <w:r w:rsidR="00B01D52">
        <w:rPr>
          <w:rFonts w:hint="eastAsia"/>
          <w:color w:val="0070C0"/>
        </w:rPr>
        <w:t>、</w:t>
      </w:r>
      <w:r w:rsidR="00B01D52">
        <w:rPr>
          <w:rFonts w:hint="eastAsia"/>
          <w:color w:val="0070C0"/>
          <w:lang w:eastAsia="zh-HK"/>
        </w:rPr>
        <w:t>組織及作業關係為</w:t>
      </w:r>
      <w:r>
        <w:rPr>
          <w:rFonts w:hint="eastAsia"/>
          <w:color w:val="0070C0"/>
          <w:lang w:eastAsia="zh-HK"/>
        </w:rPr>
        <w:t>觀點的流程全</w:t>
      </w:r>
      <w:r>
        <w:rPr>
          <w:rFonts w:hint="eastAsia"/>
          <w:color w:val="0070C0"/>
        </w:rPr>
        <w:t>貌</w:t>
      </w:r>
      <w:r w:rsidRPr="00ED4745">
        <w:rPr>
          <w:rFonts w:hint="eastAsia"/>
          <w:color w:val="0070C0"/>
        </w:rPr>
        <w:t>)</w:t>
      </w:r>
    </w:p>
    <w:p w14:paraId="66188BC5" w14:textId="75824EB2" w:rsidR="00BF34AC" w:rsidRPr="00FA2A5F" w:rsidRDefault="00BF34AC" w:rsidP="00BF34AC">
      <w:pPr>
        <w:rPr>
          <w:rStyle w:val="aff4"/>
          <w:color w:val="0070C0"/>
          <w:u w:val="none"/>
        </w:rPr>
      </w:pPr>
      <w:r w:rsidRPr="00FA2A5F">
        <w:rPr>
          <w:rStyle w:val="aff4"/>
          <w:rFonts w:hint="eastAsia"/>
          <w:color w:val="0070C0"/>
          <w:u w:val="none"/>
        </w:rPr>
        <w:t>(</w:t>
      </w:r>
      <w:r w:rsidRPr="00FA2A5F">
        <w:rPr>
          <w:rStyle w:val="aff4"/>
          <w:rFonts w:hint="eastAsia"/>
          <w:color w:val="0070C0"/>
          <w:u w:val="none"/>
          <w:lang w:eastAsia="zh-HK"/>
        </w:rPr>
        <w:t>圖例</w:t>
      </w:r>
      <w:r w:rsidR="004C0446" w:rsidRPr="00FA2A5F">
        <w:rPr>
          <w:rStyle w:val="aff4"/>
          <w:rFonts w:hint="eastAsia"/>
          <w:color w:val="0070C0"/>
          <w:u w:val="none"/>
        </w:rPr>
        <w:t>-</w:t>
      </w:r>
      <w:r w:rsidR="004C0446" w:rsidRPr="00FA2A5F">
        <w:rPr>
          <w:rStyle w:val="aff4"/>
          <w:rFonts w:hint="eastAsia"/>
          <w:color w:val="0070C0"/>
          <w:u w:val="none"/>
          <w:lang w:eastAsia="zh-HK"/>
        </w:rPr>
        <w:t>進件</w:t>
      </w:r>
      <w:r w:rsidRPr="00FA2A5F">
        <w:rPr>
          <w:rStyle w:val="aff4"/>
          <w:rFonts w:hint="eastAsia"/>
          <w:color w:val="0070C0"/>
          <w:u w:val="none"/>
          <w:lang w:eastAsia="zh-HK"/>
        </w:rPr>
        <w:t>)</w:t>
      </w:r>
    </w:p>
    <w:p w14:paraId="374B19F9" w14:textId="080E3576" w:rsidR="00D20D47" w:rsidRPr="00D6408F" w:rsidRDefault="00D20D47" w:rsidP="00D20D47">
      <w:pPr>
        <w:rPr>
          <w:rStyle w:val="aff4"/>
          <w:color w:val="auto"/>
          <w:u w:val="none"/>
        </w:rPr>
      </w:pPr>
      <w:r w:rsidRPr="00D20D47">
        <w:rPr>
          <w:rFonts w:hint="eastAsia"/>
          <w:noProof/>
        </w:rPr>
        <w:drawing>
          <wp:inline distT="0" distB="0" distL="0" distR="0" wp14:anchorId="242591E3" wp14:editId="15B8CAFC">
            <wp:extent cx="4794637" cy="3808864"/>
            <wp:effectExtent l="0" t="0" r="635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42" cy="381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CE3E" w14:textId="77777777" w:rsidR="00FA2A5F" w:rsidRDefault="00FA2A5F" w:rsidP="00BF34AC">
      <w:pPr>
        <w:rPr>
          <w:rStyle w:val="aff4"/>
          <w:color w:val="auto"/>
          <w:u w:val="none"/>
        </w:rPr>
      </w:pPr>
    </w:p>
    <w:p w14:paraId="560FF84D" w14:textId="19597A70" w:rsidR="00BF34AC" w:rsidRDefault="00BF34AC" w:rsidP="00BF34AC">
      <w:pPr>
        <w:rPr>
          <w:rStyle w:val="aff4"/>
          <w:color w:val="auto"/>
          <w:u w:val="none"/>
        </w:rPr>
      </w:pPr>
      <w:r w:rsidRPr="00FA2A5F">
        <w:rPr>
          <w:rStyle w:val="aff4"/>
          <w:rFonts w:hint="eastAsia"/>
          <w:color w:val="0070C0"/>
          <w:u w:val="none"/>
        </w:rPr>
        <w:t>(</w:t>
      </w:r>
      <w:r w:rsidRPr="00FA2A5F">
        <w:rPr>
          <w:rStyle w:val="aff4"/>
          <w:rFonts w:hint="eastAsia"/>
          <w:color w:val="0070C0"/>
          <w:u w:val="none"/>
          <w:lang w:eastAsia="zh-HK"/>
        </w:rPr>
        <w:t>圖例</w:t>
      </w:r>
      <w:r w:rsidR="007A37E4" w:rsidRPr="00FA2A5F">
        <w:rPr>
          <w:rStyle w:val="aff4"/>
          <w:rFonts w:hint="eastAsia"/>
          <w:color w:val="0070C0"/>
          <w:u w:val="none"/>
        </w:rPr>
        <w:t>-CIF</w:t>
      </w:r>
      <w:r w:rsidR="007A37E4" w:rsidRPr="00FA2A5F">
        <w:rPr>
          <w:rStyle w:val="aff4"/>
          <w:rFonts w:hint="eastAsia"/>
          <w:color w:val="0070C0"/>
          <w:u w:val="none"/>
          <w:lang w:eastAsia="zh-HK"/>
        </w:rPr>
        <w:t>作業</w:t>
      </w:r>
      <w:r w:rsidRPr="00FA2A5F">
        <w:rPr>
          <w:rStyle w:val="aff4"/>
          <w:rFonts w:hint="eastAsia"/>
          <w:color w:val="0070C0"/>
          <w:u w:val="none"/>
          <w:lang w:eastAsia="zh-HK"/>
        </w:rPr>
        <w:t>)</w:t>
      </w:r>
    </w:p>
    <w:p w14:paraId="1B2D66D0" w14:textId="60F8C67D" w:rsidR="00D6408F" w:rsidRDefault="007A37E4" w:rsidP="00BF34AC">
      <w:pPr>
        <w:pStyle w:val="afffe"/>
        <w:jc w:val="left"/>
      </w:pPr>
      <w:r>
        <w:rPr>
          <w:noProof/>
        </w:rPr>
        <w:lastRenderedPageBreak/>
        <w:drawing>
          <wp:inline distT="0" distB="0" distL="0" distR="0" wp14:anchorId="077C0D8C" wp14:editId="4C2156A2">
            <wp:extent cx="5144494" cy="369850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5909" cy="36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C51F" w14:textId="700C8844" w:rsidR="00363854" w:rsidRDefault="00363854" w:rsidP="00BF34AC">
      <w:pPr>
        <w:pStyle w:val="afffe"/>
        <w:jc w:val="left"/>
      </w:pPr>
    </w:p>
    <w:p w14:paraId="750DD47E" w14:textId="72C3C54C" w:rsidR="00363854" w:rsidRDefault="00363854" w:rsidP="00BF34AC">
      <w:pPr>
        <w:pStyle w:val="afffe"/>
        <w:jc w:val="left"/>
      </w:pPr>
      <w:r w:rsidRPr="00FA2A5F">
        <w:rPr>
          <w:rStyle w:val="aff4"/>
          <w:rFonts w:hint="eastAsia"/>
          <w:color w:val="0070C0"/>
          <w:u w:val="none"/>
        </w:rPr>
        <w:t>(</w:t>
      </w:r>
      <w:r w:rsidRPr="00FA2A5F">
        <w:rPr>
          <w:rStyle w:val="aff4"/>
          <w:rFonts w:hint="eastAsia"/>
          <w:color w:val="0070C0"/>
          <w:u w:val="none"/>
          <w:lang w:eastAsia="zh-HK"/>
        </w:rPr>
        <w:t>圖例</w:t>
      </w:r>
      <w:r w:rsidRPr="00FA2A5F">
        <w:rPr>
          <w:rStyle w:val="aff4"/>
          <w:rFonts w:hint="eastAsia"/>
          <w:color w:val="0070C0"/>
          <w:u w:val="none"/>
        </w:rPr>
        <w:t>-</w:t>
      </w:r>
      <w:r>
        <w:rPr>
          <w:rStyle w:val="aff4"/>
          <w:rFonts w:hint="eastAsia"/>
          <w:color w:val="0070C0"/>
          <w:u w:val="none"/>
          <w:lang w:eastAsia="zh-HK"/>
        </w:rPr>
        <w:t>C</w:t>
      </w:r>
      <w:r>
        <w:rPr>
          <w:rStyle w:val="aff4"/>
          <w:color w:val="0070C0"/>
          <w:u w:val="none"/>
          <w:lang w:eastAsia="zh-HK"/>
        </w:rPr>
        <w:t>BFC INSURANCE MANAGEMENT</w:t>
      </w:r>
      <w:r w:rsidRPr="00FA2A5F">
        <w:rPr>
          <w:rStyle w:val="aff4"/>
          <w:rFonts w:hint="eastAsia"/>
          <w:color w:val="0070C0"/>
          <w:u w:val="none"/>
          <w:lang w:eastAsia="zh-HK"/>
        </w:rPr>
        <w:t>)</w:t>
      </w:r>
    </w:p>
    <w:p w14:paraId="47345E39" w14:textId="6921922D" w:rsidR="00363854" w:rsidRDefault="00363854" w:rsidP="00BF34AC">
      <w:pPr>
        <w:pStyle w:val="afffe"/>
        <w:jc w:val="left"/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47F1B1EC" wp14:editId="62CBB35F">
            <wp:extent cx="6120130" cy="774192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 flow-保險管理_v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B8AD" w14:textId="77777777" w:rsidR="00BF34AC" w:rsidRDefault="00BF34AC" w:rsidP="00BF34AC">
      <w:pPr>
        <w:pStyle w:val="afffe"/>
        <w:jc w:val="left"/>
      </w:pPr>
    </w:p>
    <w:p w14:paraId="0C21A8E3" w14:textId="77777777" w:rsidR="00721B0F" w:rsidRDefault="00721B0F" w:rsidP="00721B0F">
      <w:pPr>
        <w:pStyle w:val="afffe"/>
        <w:jc w:val="left"/>
      </w:pPr>
    </w:p>
    <w:p w14:paraId="0258BC7F" w14:textId="77777777" w:rsidR="00721B0F" w:rsidRPr="00363854" w:rsidRDefault="00721B0F" w:rsidP="00721B0F">
      <w:pPr>
        <w:rPr>
          <w:b/>
          <w:color w:val="0070C0"/>
        </w:rPr>
      </w:pPr>
      <w:r w:rsidRPr="00363854">
        <w:rPr>
          <w:rStyle w:val="aff4"/>
          <w:rFonts w:hint="eastAsia"/>
          <w:b/>
          <w:color w:val="0070C0"/>
          <w:u w:val="none"/>
        </w:rPr>
        <w:t>(</w:t>
      </w:r>
      <w:r w:rsidRPr="00363854">
        <w:rPr>
          <w:rStyle w:val="aff4"/>
          <w:rFonts w:hint="eastAsia"/>
          <w:b/>
          <w:color w:val="0070C0"/>
          <w:u w:val="none"/>
          <w:lang w:eastAsia="zh-HK"/>
        </w:rPr>
        <w:t>圖例</w:t>
      </w:r>
      <w:r w:rsidRPr="00363854">
        <w:rPr>
          <w:rStyle w:val="aff4"/>
          <w:rFonts w:hint="eastAsia"/>
          <w:b/>
          <w:color w:val="0070C0"/>
          <w:u w:val="none"/>
        </w:rPr>
        <w:t>-</w:t>
      </w:r>
      <w:r w:rsidRPr="00363854">
        <w:rPr>
          <w:rStyle w:val="aff4"/>
          <w:rFonts w:hint="eastAsia"/>
          <w:b/>
          <w:color w:val="0070C0"/>
          <w:u w:val="none"/>
          <w:lang w:eastAsia="zh-HK"/>
        </w:rPr>
        <w:t>法務催收作業)</w:t>
      </w:r>
    </w:p>
    <w:p w14:paraId="2144182C" w14:textId="77777777" w:rsidR="00721B0F" w:rsidRDefault="00721B0F" w:rsidP="00721B0F">
      <w:pPr>
        <w:pStyle w:val="afffe"/>
        <w:jc w:val="left"/>
      </w:pPr>
      <w:r>
        <w:rPr>
          <w:noProof/>
        </w:rPr>
        <w:lastRenderedPageBreak/>
        <w:drawing>
          <wp:inline distT="0" distB="0" distL="0" distR="0" wp14:anchorId="1FC9F0FC" wp14:editId="212EBEC7">
            <wp:extent cx="4903559" cy="3530379"/>
            <wp:effectExtent l="0" t="0" r="0" b="0"/>
            <wp:docPr id="174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831" cy="353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C602721" w14:textId="77777777" w:rsidR="00721B0F" w:rsidRDefault="00721B0F" w:rsidP="00721B0F">
      <w:pPr>
        <w:pStyle w:val="afffe"/>
        <w:jc w:val="left"/>
      </w:pPr>
    </w:p>
    <w:p w14:paraId="5A579A9C" w14:textId="77777777" w:rsidR="00BF34AC" w:rsidRPr="00A67D33" w:rsidRDefault="00BF34AC" w:rsidP="00BF34AC">
      <w:pPr>
        <w:pStyle w:val="afffe"/>
        <w:jc w:val="left"/>
      </w:pPr>
    </w:p>
    <w:p w14:paraId="5A5EF018" w14:textId="19018E39" w:rsidR="00D20D47" w:rsidRPr="00A9565C" w:rsidRDefault="00D20D47" w:rsidP="00D20D47">
      <w:pPr>
        <w:pStyle w:val="21"/>
      </w:pPr>
      <w:bookmarkStart w:id="39" w:name="_Toc46930846"/>
      <w:r>
        <w:rPr>
          <w:rFonts w:hint="eastAsia"/>
          <w:lang w:eastAsia="zh-HK"/>
        </w:rPr>
        <w:t>各</w:t>
      </w:r>
      <w:r>
        <w:rPr>
          <w:rFonts w:hint="eastAsia"/>
        </w:rPr>
        <w:t>業務流程</w:t>
      </w:r>
      <w:bookmarkEnd w:id="39"/>
    </w:p>
    <w:p w14:paraId="16622A14" w14:textId="3CB86D0E" w:rsidR="002D59EA" w:rsidRDefault="000C6B21" w:rsidP="00A67D33">
      <w:pPr>
        <w:pStyle w:val="afffb"/>
      </w:pPr>
      <w:r w:rsidRPr="00ED4745"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說明於各子項業務流程</w:t>
      </w:r>
      <w:r w:rsidRPr="00ED4745">
        <w:rPr>
          <w:rFonts w:hint="eastAsia"/>
          <w:color w:val="0070C0"/>
        </w:rPr>
        <w:t>)</w:t>
      </w:r>
    </w:p>
    <w:p w14:paraId="14C861C0" w14:textId="6C149A50" w:rsidR="000C6B21" w:rsidRDefault="000C6B21" w:rsidP="00A67D33">
      <w:pPr>
        <w:pStyle w:val="afffb"/>
      </w:pPr>
    </w:p>
    <w:p w14:paraId="2215BF98" w14:textId="2C98E2CC" w:rsidR="005542C1" w:rsidRPr="00A9565C" w:rsidRDefault="005542C1" w:rsidP="005542C1">
      <w:pPr>
        <w:pStyle w:val="11"/>
      </w:pPr>
      <w:bookmarkStart w:id="40" w:name="_Toc46930847"/>
      <w:r w:rsidRPr="005542C1">
        <w:rPr>
          <w:rFonts w:hint="eastAsia"/>
        </w:rPr>
        <w:t>系統需求功能範疇(SYSTEM FUNCTION SCOPE)</w:t>
      </w:r>
      <w:bookmarkEnd w:id="40"/>
    </w:p>
    <w:p w14:paraId="3763F3E0" w14:textId="16A91847" w:rsidR="005542C1" w:rsidRPr="00A9565C" w:rsidRDefault="005542C1" w:rsidP="005542C1">
      <w:pPr>
        <w:pStyle w:val="21"/>
      </w:pPr>
      <w:bookmarkStart w:id="41" w:name="_Toc46930848"/>
      <w:r w:rsidRPr="005542C1">
        <w:rPr>
          <w:rFonts w:hint="eastAsia"/>
        </w:rPr>
        <w:t>功能範圍</w:t>
      </w:r>
      <w:bookmarkEnd w:id="41"/>
    </w:p>
    <w:p w14:paraId="6D70D616" w14:textId="539E56A1" w:rsidR="005542C1" w:rsidRDefault="005542C1" w:rsidP="00A67D33">
      <w:pPr>
        <w:pStyle w:val="afffb"/>
      </w:pPr>
      <w:r w:rsidRPr="00ED4745"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說明本專案所</w:t>
      </w:r>
      <w:r w:rsidR="00686F67">
        <w:rPr>
          <w:rFonts w:hint="eastAsia"/>
          <w:color w:val="0070C0"/>
        </w:rPr>
        <w:t>涵蓋</w:t>
      </w:r>
      <w:r w:rsidR="00686F67">
        <w:rPr>
          <w:rFonts w:hint="eastAsia"/>
          <w:color w:val="0070C0"/>
          <w:lang w:eastAsia="zh-HK"/>
        </w:rPr>
        <w:t>的</w:t>
      </w:r>
      <w:r>
        <w:rPr>
          <w:rFonts w:hint="eastAsia"/>
          <w:color w:val="0070C0"/>
          <w:lang w:eastAsia="zh-HK"/>
        </w:rPr>
        <w:t>服務或功能的清單</w:t>
      </w:r>
      <w:r>
        <w:rPr>
          <w:rFonts w:hint="eastAsia"/>
          <w:color w:val="0070C0"/>
        </w:rPr>
        <w:t>、S</w:t>
      </w:r>
      <w:r>
        <w:rPr>
          <w:color w:val="0070C0"/>
        </w:rPr>
        <w:t>ite</w:t>
      </w:r>
      <w:r>
        <w:rPr>
          <w:rFonts w:hint="eastAsia"/>
          <w:color w:val="0070C0"/>
        </w:rPr>
        <w:t>Ma</w:t>
      </w:r>
      <w:r>
        <w:rPr>
          <w:color w:val="0070C0"/>
        </w:rPr>
        <w:t>p</w:t>
      </w:r>
      <w:r>
        <w:rPr>
          <w:rFonts w:hint="eastAsia"/>
          <w:color w:val="0070C0"/>
          <w:lang w:eastAsia="zh-HK"/>
        </w:rPr>
        <w:t>等項目及簡述說明</w:t>
      </w:r>
      <w:r w:rsidRPr="00ED4745">
        <w:rPr>
          <w:rFonts w:hint="eastAsia"/>
          <w:color w:val="0070C0"/>
        </w:rPr>
        <w:t>)</w:t>
      </w:r>
    </w:p>
    <w:p w14:paraId="0D330E1A" w14:textId="13969F40" w:rsidR="007E1DA2" w:rsidRDefault="007E1DA2" w:rsidP="003A4F84">
      <w:pPr>
        <w:pStyle w:val="afffb"/>
        <w:rPr>
          <w:color w:val="0070C0"/>
        </w:rPr>
      </w:pPr>
      <w:r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範例</w:t>
      </w:r>
      <w:r>
        <w:rPr>
          <w:rFonts w:hint="eastAsia"/>
          <w:color w:val="0070C0"/>
        </w:rPr>
        <w:t>)</w:t>
      </w:r>
    </w:p>
    <w:p w14:paraId="661995DD" w14:textId="0D68EC04" w:rsidR="003B771E" w:rsidRPr="003A4F84" w:rsidRDefault="003B771E" w:rsidP="003A4F84">
      <w:pPr>
        <w:pStyle w:val="afffb"/>
        <w:rPr>
          <w:color w:val="0070C0"/>
        </w:rPr>
      </w:pPr>
      <w:r w:rsidRPr="003A4F84">
        <w:rPr>
          <w:color w:val="0070C0"/>
        </w:rPr>
        <w:t xml:space="preserve">4.1.1 </w:t>
      </w:r>
      <w:r w:rsidR="00340ED4" w:rsidRPr="003A4F84">
        <w:rPr>
          <w:rFonts w:hint="eastAsia"/>
          <w:color w:val="0070C0"/>
        </w:rPr>
        <w:t>XXX</w:t>
      </w:r>
      <w:r w:rsidR="00C84642" w:rsidRPr="003A4F84">
        <w:rPr>
          <w:rFonts w:hint="eastAsia"/>
          <w:color w:val="0070C0"/>
          <w:lang w:eastAsia="zh-HK"/>
        </w:rPr>
        <w:t>應用系統</w:t>
      </w:r>
    </w:p>
    <w:tbl>
      <w:tblPr>
        <w:tblStyle w:val="aff5"/>
        <w:tblW w:w="0" w:type="auto"/>
        <w:tblInd w:w="418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440"/>
        <w:gridCol w:w="1802"/>
        <w:gridCol w:w="6662"/>
      </w:tblGrid>
      <w:tr w:rsidR="003B771E" w:rsidRPr="00A9565C" w14:paraId="10C4D102" w14:textId="77777777" w:rsidTr="00C554CF">
        <w:trPr>
          <w:trHeight w:val="509"/>
        </w:trPr>
        <w:tc>
          <w:tcPr>
            <w:tcW w:w="440" w:type="dxa"/>
            <w:tcBorders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7E971C0B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#</w:t>
            </w:r>
          </w:p>
        </w:tc>
        <w:tc>
          <w:tcPr>
            <w:tcW w:w="1802" w:type="dxa"/>
            <w:tcBorders>
              <w:left w:val="single" w:sz="12" w:space="0" w:color="FFFFFF" w:themeColor="background1"/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061BCD42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項目</w:t>
            </w:r>
          </w:p>
        </w:tc>
        <w:tc>
          <w:tcPr>
            <w:tcW w:w="6662" w:type="dxa"/>
            <w:tcBorders>
              <w:left w:val="single" w:sz="12" w:space="0" w:color="FFFFFF" w:themeColor="background1"/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739E08CF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功能說明</w:t>
            </w:r>
          </w:p>
        </w:tc>
      </w:tr>
      <w:tr w:rsidR="003B771E" w:rsidRPr="00A9565C" w14:paraId="44DFB7F0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6992EB1A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lastRenderedPageBreak/>
              <w:t>1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4452392F" w14:textId="77777777" w:rsidR="003B771E" w:rsidRPr="00A9565C" w:rsidRDefault="003B771E" w:rsidP="00C554CF">
            <w:pPr>
              <w:pStyle w:val="afffe"/>
              <w:jc w:val="left"/>
            </w:pPr>
            <w:r w:rsidRPr="00A9565C">
              <w:rPr>
                <w:rFonts w:hint="eastAsia"/>
              </w:rPr>
              <w:t>調整登入/立即申請流程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216899C4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登入及立即申請流程，因應繳款戶、新受邀戶、A</w:t>
            </w:r>
            <w:r w:rsidRPr="00A9565C">
              <w:t>R</w:t>
            </w:r>
            <w:r w:rsidRPr="00A9565C">
              <w:rPr>
                <w:rFonts w:hint="eastAsia"/>
              </w:rPr>
              <w:t xml:space="preserve">用戶的整併進行對應的調整。 </w:t>
            </w:r>
          </w:p>
        </w:tc>
      </w:tr>
      <w:tr w:rsidR="003B771E" w:rsidRPr="00A9565C" w14:paraId="1279C4D4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55A053D1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2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02BC6CC5" w14:textId="77777777" w:rsidR="003B771E" w:rsidRPr="00A9565C" w:rsidRDefault="003B771E" w:rsidP="00C554CF">
            <w:pPr>
              <w:pStyle w:val="afffe"/>
              <w:jc w:val="left"/>
            </w:pPr>
            <w:r w:rsidRPr="00A9565C">
              <w:rPr>
                <w:rFonts w:hint="eastAsia"/>
              </w:rPr>
              <w:t>調整會員相關功能及流程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11A56E01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首頁、上下主功能列、我的、額度等與會員會有相關的頁面，因應繳款戶、新受邀戶、A</w:t>
            </w:r>
            <w:r w:rsidRPr="00A9565C">
              <w:t>R</w:t>
            </w:r>
            <w:r w:rsidRPr="00A9565C">
              <w:rPr>
                <w:rFonts w:hint="eastAsia"/>
              </w:rPr>
              <w:t>用戶的整併進行對應的調整。</w:t>
            </w:r>
          </w:p>
        </w:tc>
      </w:tr>
      <w:tr w:rsidR="003B771E" w:rsidRPr="00A9565C" w14:paraId="6CEF013B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6480C6CA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3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3B57220D" w14:textId="77777777" w:rsidR="003B771E" w:rsidRPr="00A9565C" w:rsidRDefault="003B771E" w:rsidP="00C554CF">
            <w:pPr>
              <w:pStyle w:val="afffe"/>
              <w:jc w:val="left"/>
            </w:pPr>
            <w:r w:rsidRPr="00A9565C">
              <w:rPr>
                <w:rFonts w:hint="eastAsia"/>
              </w:rPr>
              <w:t>追加快速登入功能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18C2316E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為了讓使用者能夠減少輸入密碼的次數，進而追加了指紋以及人臉識別的功能。</w:t>
            </w:r>
          </w:p>
        </w:tc>
      </w:tr>
      <w:tr w:rsidR="003B771E" w:rsidRPr="00A9565C" w14:paraId="01C42189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280F1E16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4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6701E9F6" w14:textId="77777777" w:rsidR="003B771E" w:rsidRPr="00A9565C" w:rsidRDefault="003B771E" w:rsidP="00C554CF">
            <w:pPr>
              <w:pStyle w:val="afffe"/>
              <w:jc w:val="left"/>
            </w:pPr>
            <w:r w:rsidRPr="00A9565C">
              <w:rPr>
                <w:rFonts w:hint="eastAsia"/>
              </w:rPr>
              <w:t>追加新手教學畫面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4F797681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由於先前的新手教學的成效不彰，進而改用新的教學呈現方式，讓使用者能夠更輕易的理解App的操作。</w:t>
            </w:r>
          </w:p>
        </w:tc>
      </w:tr>
      <w:tr w:rsidR="003B771E" w:rsidRPr="00A9565C" w14:paraId="791B7287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5C47431C" w14:textId="77777777" w:rsidR="003B771E" w:rsidRPr="00A67D33" w:rsidRDefault="003B771E" w:rsidP="00C554CF">
            <w:pPr>
              <w:pStyle w:val="afffe"/>
            </w:pPr>
            <w:r w:rsidRPr="00A67D33">
              <w:rPr>
                <w:rFonts w:hint="eastAsia"/>
              </w:rPr>
              <w:t>5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34E667CF" w14:textId="77777777" w:rsidR="003B771E" w:rsidRPr="00A67D33" w:rsidRDefault="003B771E" w:rsidP="00C554CF">
            <w:pPr>
              <w:pStyle w:val="afffe"/>
              <w:jc w:val="left"/>
            </w:pPr>
            <w:r w:rsidRPr="00A67D33">
              <w:rPr>
                <w:rFonts w:hint="eastAsia"/>
              </w:rPr>
              <w:t>調整相關授權時機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06294A7E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為了讓使用者有更好的體驗，統一改在App啟動的一開始便要求所有權限。</w:t>
            </w:r>
          </w:p>
        </w:tc>
      </w:tr>
      <w:tr w:rsidR="003B771E" w:rsidRPr="00A9565C" w14:paraId="616CD397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2D058C12" w14:textId="77777777" w:rsidR="003B771E" w:rsidRPr="00A67D33" w:rsidRDefault="003B771E" w:rsidP="00C554CF">
            <w:pPr>
              <w:pStyle w:val="afffe"/>
            </w:pPr>
            <w:r w:rsidRPr="00A67D33">
              <w:rPr>
                <w:rFonts w:hint="eastAsia"/>
              </w:rPr>
              <w:t>6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48DB5F16" w14:textId="77777777" w:rsidR="003B771E" w:rsidRPr="00A67D33" w:rsidRDefault="003B771E" w:rsidP="00C554CF">
            <w:pPr>
              <w:pStyle w:val="afffe"/>
              <w:jc w:val="left"/>
            </w:pPr>
            <w:r w:rsidRPr="00A67D33">
              <w:rPr>
                <w:rFonts w:hint="eastAsia"/>
              </w:rPr>
              <w:t>追加App評分機制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22DBB2F3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為了引導使用者給予好評，加入在交易成功時，提醒使用者至App Store</w:t>
            </w:r>
            <w:r w:rsidRPr="00A9565C">
              <w:t xml:space="preserve"> </w:t>
            </w:r>
            <w:r w:rsidRPr="00A9565C">
              <w:rPr>
                <w:rFonts w:hint="eastAsia"/>
              </w:rPr>
              <w:t>/</w:t>
            </w:r>
            <w:r w:rsidRPr="00A9565C">
              <w:t xml:space="preserve"> Google Play Store</w:t>
            </w:r>
            <w:r w:rsidRPr="00A9565C">
              <w:rPr>
                <w:rFonts w:hint="eastAsia"/>
              </w:rPr>
              <w:t>評分的機制。</w:t>
            </w:r>
          </w:p>
        </w:tc>
      </w:tr>
      <w:tr w:rsidR="003B771E" w:rsidRPr="00A9565C" w14:paraId="7666F690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26FE345A" w14:textId="77777777" w:rsidR="003B771E" w:rsidRPr="00A67D33" w:rsidRDefault="003B771E" w:rsidP="00C554CF">
            <w:pPr>
              <w:pStyle w:val="afffe"/>
            </w:pPr>
            <w:r w:rsidRPr="00A67D33">
              <w:rPr>
                <w:rFonts w:hint="eastAsia"/>
              </w:rPr>
              <w:t>7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012B3B23" w14:textId="77777777" w:rsidR="003B771E" w:rsidRPr="00A67D33" w:rsidRDefault="003B771E" w:rsidP="00C554CF">
            <w:pPr>
              <w:pStyle w:val="afffe"/>
              <w:jc w:val="left"/>
            </w:pPr>
            <w:r w:rsidRPr="00A67D33">
              <w:rPr>
                <w:rFonts w:hint="eastAsia"/>
              </w:rPr>
              <w:t>調整掃碼、</w:t>
            </w:r>
            <w:r w:rsidRPr="00A67D33">
              <w:t>POS、電商交易流程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72886A67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為了減少使用者在消費時，因不確定自己的會員身分及額度，進而針對交易流程進行視當的調整。</w:t>
            </w:r>
          </w:p>
        </w:tc>
      </w:tr>
      <w:tr w:rsidR="003B771E" w:rsidRPr="00A9565C" w14:paraId="43E90A2E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670DF583" w14:textId="77777777" w:rsidR="003B771E" w:rsidRPr="00A67D33" w:rsidRDefault="003B771E" w:rsidP="00C554CF">
            <w:pPr>
              <w:pStyle w:val="afffe"/>
            </w:pPr>
            <w:r w:rsidRPr="00A67D33">
              <w:rPr>
                <w:rFonts w:hint="eastAsia"/>
              </w:rPr>
              <w:t>8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1D907E87" w14:textId="77777777" w:rsidR="003B771E" w:rsidRPr="00A67D33" w:rsidRDefault="003B771E" w:rsidP="00C554CF">
            <w:pPr>
              <w:pStyle w:val="afffe"/>
              <w:jc w:val="left"/>
            </w:pPr>
            <w:r w:rsidRPr="00A67D33">
              <w:rPr>
                <w:rFonts w:hint="eastAsia"/>
              </w:rPr>
              <w:t>追加掃描功能能夠識別非交易的連結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4B52D603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原先的掃描僅能針對交易類型的連結進行掃描，改成能夠支援所有類型的超連結。</w:t>
            </w:r>
          </w:p>
        </w:tc>
      </w:tr>
      <w:tr w:rsidR="003B771E" w:rsidRPr="00A9565C" w14:paraId="37739350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5E385F6D" w14:textId="77777777" w:rsidR="003B771E" w:rsidRPr="00A67D33" w:rsidRDefault="003B771E" w:rsidP="00C554CF">
            <w:pPr>
              <w:pStyle w:val="afffe"/>
            </w:pPr>
            <w:r w:rsidRPr="00A67D33">
              <w:rPr>
                <w:rFonts w:hint="eastAsia"/>
              </w:rPr>
              <w:t>9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33B1B4D6" w14:textId="77777777" w:rsidR="003B771E" w:rsidRPr="00A67D33" w:rsidRDefault="003B771E" w:rsidP="00C554CF">
            <w:pPr>
              <w:pStyle w:val="afffe"/>
              <w:jc w:val="left"/>
            </w:pPr>
            <w:r w:rsidRPr="00A67D33">
              <w:rPr>
                <w:rFonts w:hint="eastAsia"/>
              </w:rPr>
              <w:t>追加前景的推播顯示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43734039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原先在App正在前景執行時，如果有推播訊息，不會出現任何的提示視窗，改成能夠彈出一個提示視窗的樣式。</w:t>
            </w:r>
          </w:p>
        </w:tc>
      </w:tr>
    </w:tbl>
    <w:p w14:paraId="1805127A" w14:textId="77777777" w:rsidR="003A4F84" w:rsidRDefault="003A4F84" w:rsidP="003A4F84">
      <w:pPr>
        <w:pStyle w:val="afffb"/>
        <w:rPr>
          <w:color w:val="0070C0"/>
        </w:rPr>
      </w:pPr>
    </w:p>
    <w:p w14:paraId="2D4CF7F2" w14:textId="47C6284E" w:rsidR="003B771E" w:rsidRPr="003A4F84" w:rsidRDefault="003B771E" w:rsidP="003A4F84">
      <w:pPr>
        <w:pStyle w:val="afffb"/>
        <w:rPr>
          <w:color w:val="0070C0"/>
        </w:rPr>
      </w:pPr>
      <w:r w:rsidRPr="003B771E">
        <w:rPr>
          <w:color w:val="0070C0"/>
        </w:rPr>
        <w:t>4.1.</w:t>
      </w:r>
      <w:r>
        <w:rPr>
          <w:color w:val="0070C0"/>
        </w:rPr>
        <w:t>2</w:t>
      </w:r>
      <w:r w:rsidRPr="003B771E">
        <w:rPr>
          <w:color w:val="0070C0"/>
        </w:rPr>
        <w:t xml:space="preserve"> </w:t>
      </w:r>
      <w:r w:rsidR="00340ED4">
        <w:rPr>
          <w:rFonts w:hint="eastAsia"/>
          <w:color w:val="0070C0"/>
        </w:rPr>
        <w:t>XXX</w:t>
      </w:r>
      <w:r w:rsidRPr="00C84642">
        <w:rPr>
          <w:rFonts w:hint="eastAsia"/>
          <w:color w:val="0070C0"/>
        </w:rPr>
        <w:t>中介系統</w:t>
      </w:r>
    </w:p>
    <w:tbl>
      <w:tblPr>
        <w:tblStyle w:val="aff5"/>
        <w:tblW w:w="0" w:type="auto"/>
        <w:tblInd w:w="418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440"/>
        <w:gridCol w:w="1802"/>
        <w:gridCol w:w="6662"/>
      </w:tblGrid>
      <w:tr w:rsidR="003B771E" w:rsidRPr="00A9565C" w14:paraId="03EA1658" w14:textId="77777777" w:rsidTr="00C554CF">
        <w:trPr>
          <w:trHeight w:val="509"/>
        </w:trPr>
        <w:tc>
          <w:tcPr>
            <w:tcW w:w="440" w:type="dxa"/>
            <w:tcBorders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7CD0C3B2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#</w:t>
            </w:r>
          </w:p>
        </w:tc>
        <w:tc>
          <w:tcPr>
            <w:tcW w:w="1802" w:type="dxa"/>
            <w:tcBorders>
              <w:left w:val="single" w:sz="12" w:space="0" w:color="FFFFFF" w:themeColor="background1"/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6FF07A20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項目</w:t>
            </w:r>
          </w:p>
        </w:tc>
        <w:tc>
          <w:tcPr>
            <w:tcW w:w="6662" w:type="dxa"/>
            <w:tcBorders>
              <w:left w:val="single" w:sz="12" w:space="0" w:color="FFFFFF" w:themeColor="background1"/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7789FE34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功能說明</w:t>
            </w:r>
          </w:p>
        </w:tc>
      </w:tr>
      <w:tr w:rsidR="003B771E" w:rsidRPr="00A9565C" w14:paraId="41941F53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4667CE6A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1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176684F0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驗證機制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5306A927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針對登入帳號與權限進行驗證並給予對應的存取權杖 （A</w:t>
            </w:r>
            <w:r w:rsidRPr="00A9565C">
              <w:t xml:space="preserve">ccess </w:t>
            </w:r>
            <w:r w:rsidRPr="00A9565C">
              <w:rPr>
                <w:rFonts w:hint="eastAsia"/>
              </w:rPr>
              <w:t>Token）；驗證方式分為一般帳號、密碼登入與網域服務（Active Directory）登入</w:t>
            </w:r>
          </w:p>
        </w:tc>
      </w:tr>
      <w:tr w:rsidR="003B771E" w:rsidRPr="00A9565C" w14:paraId="307A474A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6A828B0A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2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2D1D014F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版本控管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4CC80525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App系統版本校驗。</w:t>
            </w:r>
          </w:p>
        </w:tc>
      </w:tr>
      <w:tr w:rsidR="003B771E" w:rsidRPr="00A9565C" w14:paraId="6D90903D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5E0DBC78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3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50043896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API轉發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4CFBA909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轉發驗證合法的Request給對應的地端API站台，以避免有心人士的惡意攻擊，例如中間人攻擊。</w:t>
            </w:r>
          </w:p>
        </w:tc>
      </w:tr>
    </w:tbl>
    <w:p w14:paraId="7C4B32C2" w14:textId="77777777" w:rsidR="003A4F84" w:rsidRDefault="003A4F84" w:rsidP="003A4F84">
      <w:pPr>
        <w:pStyle w:val="afffb"/>
        <w:rPr>
          <w:color w:val="0070C0"/>
        </w:rPr>
      </w:pPr>
    </w:p>
    <w:p w14:paraId="6AAB3869" w14:textId="53D3B81E" w:rsidR="003B771E" w:rsidRPr="003A4F84" w:rsidRDefault="003B771E" w:rsidP="003A4F84">
      <w:pPr>
        <w:pStyle w:val="afffb"/>
        <w:rPr>
          <w:color w:val="0070C0"/>
        </w:rPr>
      </w:pPr>
      <w:r w:rsidRPr="003B771E">
        <w:rPr>
          <w:color w:val="0070C0"/>
        </w:rPr>
        <w:t>4.1.</w:t>
      </w:r>
      <w:r w:rsidRPr="003B771E">
        <w:rPr>
          <w:rFonts w:hint="eastAsia"/>
          <w:color w:val="0070C0"/>
        </w:rPr>
        <w:t>3</w:t>
      </w:r>
      <w:r w:rsidR="00022C3E">
        <w:rPr>
          <w:color w:val="0070C0"/>
        </w:rPr>
        <w:t xml:space="preserve"> </w:t>
      </w:r>
      <w:r w:rsidR="00340ED4">
        <w:rPr>
          <w:rFonts w:hint="eastAsia"/>
          <w:color w:val="0070C0"/>
        </w:rPr>
        <w:t>XXX</w:t>
      </w:r>
      <w:r w:rsidRPr="00C84642">
        <w:rPr>
          <w:rFonts w:hint="eastAsia"/>
          <w:color w:val="0070C0"/>
        </w:rPr>
        <w:t>登入中心</w:t>
      </w:r>
    </w:p>
    <w:tbl>
      <w:tblPr>
        <w:tblStyle w:val="aff5"/>
        <w:tblW w:w="0" w:type="auto"/>
        <w:tblInd w:w="418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440"/>
        <w:gridCol w:w="1802"/>
        <w:gridCol w:w="6662"/>
      </w:tblGrid>
      <w:tr w:rsidR="003B771E" w:rsidRPr="00A9565C" w14:paraId="3C32AA22" w14:textId="77777777" w:rsidTr="00C554CF">
        <w:trPr>
          <w:trHeight w:val="509"/>
        </w:trPr>
        <w:tc>
          <w:tcPr>
            <w:tcW w:w="440" w:type="dxa"/>
            <w:tcBorders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45A00EBA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#</w:t>
            </w:r>
          </w:p>
        </w:tc>
        <w:tc>
          <w:tcPr>
            <w:tcW w:w="1802" w:type="dxa"/>
            <w:tcBorders>
              <w:left w:val="single" w:sz="12" w:space="0" w:color="FFFFFF" w:themeColor="background1"/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2861D5B4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項目</w:t>
            </w:r>
          </w:p>
        </w:tc>
        <w:tc>
          <w:tcPr>
            <w:tcW w:w="6662" w:type="dxa"/>
            <w:tcBorders>
              <w:left w:val="single" w:sz="12" w:space="0" w:color="FFFFFF" w:themeColor="background1"/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4C5035F4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功能說明</w:t>
            </w:r>
          </w:p>
        </w:tc>
      </w:tr>
      <w:tr w:rsidR="003B771E" w:rsidRPr="00A9565C" w14:paraId="66448658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7EB5A1AE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1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19088D6B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授權機制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7826096D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根據中介系統給予的存取權杖（A</w:t>
            </w:r>
            <w:r w:rsidRPr="00A9565C">
              <w:t xml:space="preserve">ccess </w:t>
            </w:r>
            <w:r w:rsidRPr="00A9565C">
              <w:rPr>
                <w:rFonts w:hint="eastAsia"/>
              </w:rPr>
              <w:t>Token）進行功能授</w:t>
            </w:r>
            <w:r w:rsidRPr="00A9565C">
              <w:rPr>
                <w:rFonts w:hint="eastAsia"/>
              </w:rPr>
              <w:lastRenderedPageBreak/>
              <w:t>權。</w:t>
            </w:r>
          </w:p>
        </w:tc>
      </w:tr>
    </w:tbl>
    <w:p w14:paraId="6DE2BF99" w14:textId="77777777" w:rsidR="003B771E" w:rsidRPr="00A9565C" w:rsidRDefault="003B771E" w:rsidP="003B771E">
      <w:pPr>
        <w:pStyle w:val="21"/>
        <w:numPr>
          <w:ilvl w:val="0"/>
          <w:numId w:val="0"/>
        </w:numPr>
      </w:pPr>
    </w:p>
    <w:p w14:paraId="2EDD446C" w14:textId="2687EB99" w:rsidR="003B771E" w:rsidRPr="003A4F84" w:rsidRDefault="003B771E" w:rsidP="003A4F84">
      <w:pPr>
        <w:pStyle w:val="afffb"/>
        <w:rPr>
          <w:color w:val="0070C0"/>
        </w:rPr>
      </w:pPr>
      <w:r w:rsidRPr="003B771E">
        <w:rPr>
          <w:color w:val="0070C0"/>
        </w:rPr>
        <w:t>4.1.</w:t>
      </w:r>
      <w:r w:rsidRPr="003B771E">
        <w:rPr>
          <w:rFonts w:hint="eastAsia"/>
          <w:color w:val="0070C0"/>
        </w:rPr>
        <w:t>x</w:t>
      </w:r>
      <w:r w:rsidR="00022C3E">
        <w:rPr>
          <w:color w:val="0070C0"/>
        </w:rPr>
        <w:t xml:space="preserve"> </w:t>
      </w:r>
      <w:r w:rsidR="00340ED4">
        <w:rPr>
          <w:rFonts w:hint="eastAsia"/>
          <w:color w:val="0070C0"/>
        </w:rPr>
        <w:t>XXX</w:t>
      </w:r>
      <w:r w:rsidRPr="00C84642">
        <w:rPr>
          <w:rFonts w:hint="eastAsia"/>
          <w:color w:val="0070C0"/>
        </w:rPr>
        <w:t>檔案上傳中心</w:t>
      </w:r>
    </w:p>
    <w:tbl>
      <w:tblPr>
        <w:tblStyle w:val="aff5"/>
        <w:tblW w:w="0" w:type="auto"/>
        <w:tblInd w:w="418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440"/>
        <w:gridCol w:w="1802"/>
        <w:gridCol w:w="6662"/>
      </w:tblGrid>
      <w:tr w:rsidR="003B771E" w:rsidRPr="00A9565C" w14:paraId="0517B210" w14:textId="77777777" w:rsidTr="00C554CF">
        <w:trPr>
          <w:trHeight w:val="509"/>
        </w:trPr>
        <w:tc>
          <w:tcPr>
            <w:tcW w:w="440" w:type="dxa"/>
            <w:tcBorders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7996B62D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#</w:t>
            </w:r>
          </w:p>
        </w:tc>
        <w:tc>
          <w:tcPr>
            <w:tcW w:w="1802" w:type="dxa"/>
            <w:tcBorders>
              <w:left w:val="single" w:sz="12" w:space="0" w:color="FFFFFF" w:themeColor="background1"/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25D7DF79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項目</w:t>
            </w:r>
          </w:p>
        </w:tc>
        <w:tc>
          <w:tcPr>
            <w:tcW w:w="6662" w:type="dxa"/>
            <w:tcBorders>
              <w:left w:val="single" w:sz="12" w:space="0" w:color="FFFFFF" w:themeColor="background1"/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65A4FA00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功能說明</w:t>
            </w:r>
          </w:p>
        </w:tc>
      </w:tr>
      <w:tr w:rsidR="003B771E" w:rsidRPr="00A9565C" w14:paraId="0350EDEE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7916BE0A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1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7885889B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檔案</w:t>
            </w:r>
            <w:r w:rsidRPr="00A9565C">
              <w:br/>
            </w:r>
            <w:r w:rsidRPr="00A9565C">
              <w:rPr>
                <w:rFonts w:hint="eastAsia"/>
              </w:rPr>
              <w:t>管理系統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35D68FA1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處理檔案相關的上傳與下載作業。</w:t>
            </w:r>
          </w:p>
        </w:tc>
      </w:tr>
    </w:tbl>
    <w:p w14:paraId="7FA7E1A8" w14:textId="77777777" w:rsidR="003B771E" w:rsidRPr="00A9565C" w:rsidRDefault="003B771E" w:rsidP="003B771E">
      <w:pPr>
        <w:pStyle w:val="21"/>
        <w:numPr>
          <w:ilvl w:val="0"/>
          <w:numId w:val="0"/>
        </w:numPr>
      </w:pPr>
    </w:p>
    <w:p w14:paraId="6688DE8B" w14:textId="6FB450ED" w:rsidR="003B771E" w:rsidRPr="003A4F84" w:rsidRDefault="003B771E" w:rsidP="003A4F84">
      <w:pPr>
        <w:pStyle w:val="afffb"/>
        <w:rPr>
          <w:color w:val="0070C0"/>
        </w:rPr>
      </w:pPr>
      <w:r w:rsidRPr="003B771E">
        <w:rPr>
          <w:color w:val="0070C0"/>
        </w:rPr>
        <w:t>4.1.</w:t>
      </w:r>
      <w:r w:rsidR="00141F88">
        <w:rPr>
          <w:color w:val="0070C0"/>
        </w:rPr>
        <w:t>y</w:t>
      </w:r>
      <w:r w:rsidR="00C84642">
        <w:rPr>
          <w:color w:val="0070C0"/>
        </w:rPr>
        <w:t xml:space="preserve"> </w:t>
      </w:r>
      <w:r w:rsidR="00C84642">
        <w:rPr>
          <w:rFonts w:hint="eastAsia"/>
          <w:color w:val="0070C0"/>
        </w:rPr>
        <w:t>XXX審查</w:t>
      </w:r>
      <w:r w:rsidRPr="003A4F84">
        <w:rPr>
          <w:rFonts w:hint="eastAsia"/>
          <w:color w:val="0070C0"/>
        </w:rPr>
        <w:t>系統</w:t>
      </w:r>
    </w:p>
    <w:tbl>
      <w:tblPr>
        <w:tblStyle w:val="aff5"/>
        <w:tblW w:w="0" w:type="auto"/>
        <w:tblInd w:w="418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440"/>
        <w:gridCol w:w="1802"/>
        <w:gridCol w:w="6662"/>
      </w:tblGrid>
      <w:tr w:rsidR="003B771E" w:rsidRPr="00A9565C" w14:paraId="6B22C052" w14:textId="77777777" w:rsidTr="00C554CF">
        <w:trPr>
          <w:trHeight w:val="509"/>
        </w:trPr>
        <w:tc>
          <w:tcPr>
            <w:tcW w:w="440" w:type="dxa"/>
            <w:tcBorders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2BCE65B8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#</w:t>
            </w:r>
          </w:p>
        </w:tc>
        <w:tc>
          <w:tcPr>
            <w:tcW w:w="1802" w:type="dxa"/>
            <w:tcBorders>
              <w:left w:val="single" w:sz="12" w:space="0" w:color="FFFFFF" w:themeColor="background1"/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28211AEA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項目</w:t>
            </w:r>
          </w:p>
        </w:tc>
        <w:tc>
          <w:tcPr>
            <w:tcW w:w="6662" w:type="dxa"/>
            <w:tcBorders>
              <w:left w:val="single" w:sz="12" w:space="0" w:color="FFFFFF" w:themeColor="background1"/>
              <w:bottom w:val="single" w:sz="12" w:space="0" w:color="002060"/>
              <w:right w:val="single" w:sz="12" w:space="0" w:color="FFFFFF" w:themeColor="background1"/>
            </w:tcBorders>
            <w:shd w:val="clear" w:color="auto" w:fill="002060"/>
            <w:vAlign w:val="center"/>
          </w:tcPr>
          <w:p w14:paraId="19123909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功能說明</w:t>
            </w:r>
          </w:p>
        </w:tc>
      </w:tr>
      <w:tr w:rsidR="003B771E" w:rsidRPr="00A9565C" w14:paraId="035EC284" w14:textId="77777777" w:rsidTr="00C554CF">
        <w:trPr>
          <w:trHeight w:val="453"/>
        </w:trPr>
        <w:tc>
          <w:tcPr>
            <w:tcW w:w="440" w:type="dxa"/>
            <w:tcBorders>
              <w:right w:val="single" w:sz="12" w:space="0" w:color="002060"/>
            </w:tcBorders>
            <w:shd w:val="clear" w:color="auto" w:fill="auto"/>
            <w:vAlign w:val="center"/>
          </w:tcPr>
          <w:p w14:paraId="2F38F084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1</w:t>
            </w:r>
          </w:p>
        </w:tc>
        <w:tc>
          <w:tcPr>
            <w:tcW w:w="180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366FD2FE" w14:textId="77777777" w:rsidR="003B771E" w:rsidRPr="00A9565C" w:rsidRDefault="003B771E" w:rsidP="00C554CF">
            <w:pPr>
              <w:pStyle w:val="afffe"/>
            </w:pPr>
            <w:r w:rsidRPr="00A9565C">
              <w:rPr>
                <w:rFonts w:hint="eastAsia"/>
              </w:rPr>
              <w:t>審查後台</w:t>
            </w:r>
          </w:p>
        </w:tc>
        <w:tc>
          <w:tcPr>
            <w:tcW w:w="6662" w:type="dxa"/>
            <w:tcBorders>
              <w:left w:val="single" w:sz="12" w:space="0" w:color="002060"/>
              <w:right w:val="single" w:sz="12" w:space="0" w:color="002060"/>
            </w:tcBorders>
            <w:shd w:val="clear" w:color="auto" w:fill="auto"/>
            <w:vAlign w:val="center"/>
          </w:tcPr>
          <w:p w14:paraId="7AFE2858" w14:textId="77777777" w:rsidR="003B771E" w:rsidRPr="00A9565C" w:rsidRDefault="003B771E" w:rsidP="00C554CF">
            <w:pPr>
              <w:pStyle w:val="affff0"/>
            </w:pPr>
            <w:r w:rsidRPr="00A9565C">
              <w:rPr>
                <w:rFonts w:hint="eastAsia"/>
              </w:rPr>
              <w:t>提供派工單、檢查表格等相關資料存取。</w:t>
            </w:r>
          </w:p>
        </w:tc>
      </w:tr>
    </w:tbl>
    <w:p w14:paraId="6558EFE2" w14:textId="77777777" w:rsidR="003B771E" w:rsidRPr="00A9565C" w:rsidRDefault="003B771E" w:rsidP="003B771E">
      <w:pPr>
        <w:pStyle w:val="afffb"/>
      </w:pPr>
    </w:p>
    <w:p w14:paraId="15522DB0" w14:textId="7B624730" w:rsidR="005542C1" w:rsidRDefault="00141F88" w:rsidP="003A4F84">
      <w:pPr>
        <w:pStyle w:val="afffb"/>
        <w:rPr>
          <w:color w:val="0070C0"/>
        </w:rPr>
      </w:pPr>
      <w:r w:rsidRPr="003A4F84">
        <w:rPr>
          <w:rFonts w:hint="eastAsia"/>
          <w:color w:val="0070C0"/>
        </w:rPr>
        <w:t>(圖例</w:t>
      </w:r>
      <w:r w:rsidR="00C16D2D">
        <w:rPr>
          <w:rFonts w:hint="eastAsia"/>
          <w:color w:val="0070C0"/>
        </w:rPr>
        <w:t>-</w:t>
      </w:r>
      <w:r w:rsidR="00C16D2D">
        <w:rPr>
          <w:color w:val="0070C0"/>
        </w:rPr>
        <w:t>SiteMap</w:t>
      </w:r>
      <w:r w:rsidRPr="003A4F84">
        <w:rPr>
          <w:rFonts w:hint="eastAsia"/>
          <w:color w:val="0070C0"/>
        </w:rPr>
        <w:t>)</w:t>
      </w:r>
    </w:p>
    <w:p w14:paraId="52AA126B" w14:textId="2B6E9172" w:rsidR="003A4F84" w:rsidRPr="003A4F84" w:rsidRDefault="00655097" w:rsidP="00C16D2D">
      <w:pPr>
        <w:ind w:leftChars="100" w:left="240"/>
      </w:pPr>
      <w:r>
        <w:lastRenderedPageBreak/>
        <w:tab/>
      </w:r>
      <w:r w:rsidR="007E1DA2">
        <w:t xml:space="preserve"> </w:t>
      </w:r>
      <w:r w:rsidR="00C16D2D">
        <w:rPr>
          <w:noProof/>
        </w:rPr>
        <w:drawing>
          <wp:inline distT="0" distB="0" distL="0" distR="0" wp14:anchorId="4BCE882C" wp14:editId="751E8FDF">
            <wp:extent cx="6120130" cy="3998595"/>
            <wp:effectExtent l="0" t="0" r="0" b="1905"/>
            <wp:docPr id="2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600D" w14:textId="77777777" w:rsidR="00141F88" w:rsidRPr="003B771E" w:rsidRDefault="00141F88" w:rsidP="00A67D33">
      <w:pPr>
        <w:pStyle w:val="afffb"/>
      </w:pPr>
    </w:p>
    <w:p w14:paraId="63E21F74" w14:textId="3F1BF4D0" w:rsidR="00760A27" w:rsidRPr="00A9565C" w:rsidRDefault="00760A27" w:rsidP="00760A27">
      <w:pPr>
        <w:pStyle w:val="21"/>
      </w:pPr>
      <w:bookmarkStart w:id="42" w:name="_Toc46930849"/>
      <w:r w:rsidRPr="00760A27">
        <w:rPr>
          <w:rFonts w:hint="eastAsia"/>
        </w:rPr>
        <w:t>功能及服務流程圖</w:t>
      </w:r>
      <w:bookmarkEnd w:id="42"/>
    </w:p>
    <w:p w14:paraId="70979C03" w14:textId="2B6286EC" w:rsidR="00760A27" w:rsidRDefault="00760A27" w:rsidP="00A67D33">
      <w:pPr>
        <w:pStyle w:val="afffb"/>
        <w:rPr>
          <w:color w:val="0070C0"/>
        </w:rPr>
      </w:pPr>
      <w:r w:rsidRPr="00ED4745"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說明各功能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服務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資料等整合流程</w:t>
      </w:r>
      <w:r w:rsidRPr="00ED4745">
        <w:rPr>
          <w:rFonts w:hint="eastAsia"/>
          <w:color w:val="0070C0"/>
        </w:rPr>
        <w:t>)</w:t>
      </w:r>
    </w:p>
    <w:p w14:paraId="6614A0FA" w14:textId="453AAF2B" w:rsidR="00760A27" w:rsidRDefault="00760A27" w:rsidP="00A67D33">
      <w:pPr>
        <w:pStyle w:val="afffb"/>
      </w:pPr>
      <w:r>
        <w:rPr>
          <w:rFonts w:hint="eastAsia"/>
          <w:color w:val="0070C0"/>
        </w:rPr>
        <w:t>4.2.x</w:t>
      </w:r>
    </w:p>
    <w:p w14:paraId="2A90F6B8" w14:textId="304716CB" w:rsidR="00760A27" w:rsidRDefault="00760A27" w:rsidP="00A67D33">
      <w:pPr>
        <w:pStyle w:val="afffb"/>
      </w:pPr>
    </w:p>
    <w:p w14:paraId="32422850" w14:textId="05982F79" w:rsidR="002F1C2D" w:rsidRPr="002F1C2D" w:rsidRDefault="002F1C2D" w:rsidP="00A67D33">
      <w:pPr>
        <w:pStyle w:val="afffb"/>
        <w:rPr>
          <w:color w:val="0070C0"/>
        </w:rPr>
      </w:pPr>
      <w:r w:rsidRPr="002F1C2D">
        <w:rPr>
          <w:rFonts w:hint="eastAsia"/>
          <w:color w:val="0070C0"/>
        </w:rPr>
        <w:t>(圖例)</w:t>
      </w:r>
    </w:p>
    <w:p w14:paraId="3A61D853" w14:textId="67D72DF2" w:rsidR="002F1C2D" w:rsidRDefault="002F1C2D" w:rsidP="002F1C2D">
      <w:r>
        <w:rPr>
          <w:noProof/>
        </w:rPr>
        <w:lastRenderedPageBreak/>
        <w:drawing>
          <wp:inline distT="0" distB="0" distL="0" distR="0" wp14:anchorId="450A8FEE" wp14:editId="3761953F">
            <wp:extent cx="6120130" cy="5161915"/>
            <wp:effectExtent l="0" t="0" r="0" b="635"/>
            <wp:docPr id="5" name="圖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5FB8" w14:textId="0303FFDA" w:rsidR="0073205C" w:rsidRPr="00A9565C" w:rsidRDefault="0073205C" w:rsidP="0073205C">
      <w:pPr>
        <w:pStyle w:val="21"/>
      </w:pPr>
      <w:bookmarkStart w:id="43" w:name="_Toc46930850"/>
      <w:r w:rsidRPr="0073205C">
        <w:rPr>
          <w:rFonts w:hint="eastAsia"/>
        </w:rPr>
        <w:t>系統代理人機制</w:t>
      </w:r>
      <w:bookmarkEnd w:id="43"/>
    </w:p>
    <w:p w14:paraId="7421436B" w14:textId="13F02C81" w:rsidR="0073205C" w:rsidRDefault="0073205C" w:rsidP="00A67D33">
      <w:pPr>
        <w:pStyle w:val="afffb"/>
      </w:pPr>
      <w:r w:rsidRPr="00ED4745"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說明系統功能中,</w:t>
      </w:r>
      <w:r>
        <w:rPr>
          <w:rFonts w:hint="eastAsia"/>
          <w:color w:val="0070C0"/>
        </w:rPr>
        <w:t xml:space="preserve"> </w:t>
      </w:r>
      <w:r>
        <w:rPr>
          <w:rFonts w:hint="eastAsia"/>
          <w:color w:val="0070C0"/>
          <w:lang w:eastAsia="zh-HK"/>
        </w:rPr>
        <w:t>需要代理人的機制</w:t>
      </w:r>
      <w:r w:rsidRPr="00ED4745">
        <w:rPr>
          <w:rFonts w:hint="eastAsia"/>
          <w:color w:val="0070C0"/>
        </w:rPr>
        <w:t>)</w:t>
      </w:r>
      <w:r>
        <w:rPr>
          <w:color w:val="0070C0"/>
        </w:rPr>
        <w:t>/</w:t>
      </w:r>
      <w:r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無</w:t>
      </w:r>
      <w:r>
        <w:rPr>
          <w:rFonts w:hint="eastAsia"/>
          <w:color w:val="0070C0"/>
        </w:rPr>
        <w:t>)</w:t>
      </w:r>
    </w:p>
    <w:p w14:paraId="681A74B9" w14:textId="5AFAD85C" w:rsidR="0073205C" w:rsidRPr="00A9565C" w:rsidRDefault="0073205C" w:rsidP="0073205C">
      <w:pPr>
        <w:pStyle w:val="21"/>
      </w:pPr>
      <w:bookmarkStart w:id="44" w:name="_Toc46930851"/>
      <w:r w:rsidRPr="0073205C">
        <w:rPr>
          <w:rFonts w:hint="eastAsia"/>
        </w:rPr>
        <w:t>系統限制</w:t>
      </w:r>
      <w:bookmarkEnd w:id="44"/>
    </w:p>
    <w:p w14:paraId="233CF54C" w14:textId="1C8E50E9" w:rsidR="0073205C" w:rsidRDefault="0073205C" w:rsidP="00A67D33">
      <w:pPr>
        <w:pStyle w:val="afffb"/>
        <w:rPr>
          <w:color w:val="0070C0"/>
        </w:rPr>
      </w:pPr>
      <w:r w:rsidRPr="0073205C">
        <w:rPr>
          <w:rFonts w:hint="eastAsia"/>
          <w:color w:val="0070C0"/>
        </w:rPr>
        <w:t>(</w:t>
      </w:r>
      <w:r w:rsidRPr="0073205C">
        <w:rPr>
          <w:rFonts w:hint="eastAsia"/>
          <w:color w:val="0070C0"/>
          <w:lang w:eastAsia="zh-HK"/>
        </w:rPr>
        <w:t>說明</w:t>
      </w:r>
      <w:r>
        <w:rPr>
          <w:rFonts w:hint="eastAsia"/>
          <w:color w:val="0070C0"/>
          <w:lang w:eastAsia="zh-HK"/>
        </w:rPr>
        <w:t>運行系統的限制條件</w:t>
      </w:r>
      <w:r w:rsidRPr="0073205C">
        <w:rPr>
          <w:rFonts w:hint="eastAsia"/>
          <w:color w:val="0070C0"/>
        </w:rPr>
        <w:t>)</w:t>
      </w:r>
      <w:r>
        <w:rPr>
          <w:color w:val="0070C0"/>
        </w:rPr>
        <w:t>/</w:t>
      </w:r>
      <w:r w:rsidRPr="0073205C">
        <w:rPr>
          <w:rFonts w:hint="eastAsia"/>
          <w:color w:val="0070C0"/>
        </w:rPr>
        <w:t>(</w:t>
      </w:r>
      <w:r w:rsidRPr="0073205C">
        <w:rPr>
          <w:rFonts w:hint="eastAsia"/>
          <w:color w:val="0070C0"/>
          <w:lang w:eastAsia="zh-HK"/>
        </w:rPr>
        <w:t>無</w:t>
      </w:r>
      <w:r w:rsidRPr="0073205C">
        <w:rPr>
          <w:rFonts w:hint="eastAsia"/>
          <w:color w:val="0070C0"/>
        </w:rPr>
        <w:t>)</w:t>
      </w:r>
    </w:p>
    <w:p w14:paraId="1AC2B0AC" w14:textId="3E7C75B4" w:rsidR="00E65F77" w:rsidRDefault="00E65F77" w:rsidP="00A67D33">
      <w:pPr>
        <w:pStyle w:val="afffb"/>
        <w:rPr>
          <w:color w:val="0070C0"/>
        </w:rPr>
      </w:pPr>
      <w:r w:rsidRPr="002F1C2D">
        <w:rPr>
          <w:rFonts w:hint="eastAsia"/>
          <w:color w:val="0070C0"/>
        </w:rPr>
        <w:t>(</w:t>
      </w:r>
      <w:r w:rsidR="003F6F0A">
        <w:rPr>
          <w:rFonts w:hint="eastAsia"/>
          <w:color w:val="0070C0"/>
        </w:rPr>
        <w:t>範例-長租審查</w:t>
      </w:r>
      <w:r w:rsidRPr="002F1C2D">
        <w:rPr>
          <w:rFonts w:hint="eastAsia"/>
          <w:color w:val="0070C0"/>
        </w:rPr>
        <w:t>)</w:t>
      </w:r>
    </w:p>
    <w:p w14:paraId="6D677084" w14:textId="77777777" w:rsidR="00E65F77" w:rsidRPr="00A668F7" w:rsidRDefault="00E65F77" w:rsidP="00E65F77">
      <w:pPr>
        <w:widowControl w:val="0"/>
        <w:numPr>
          <w:ilvl w:val="0"/>
          <w:numId w:val="24"/>
        </w:numPr>
        <w:rPr>
          <w:rFonts w:ascii="Arial" w:hAnsi="Arial" w:cs="Arial"/>
        </w:rPr>
      </w:pPr>
      <w:r w:rsidRPr="00A668F7">
        <w:rPr>
          <w:rFonts w:ascii="Arial" w:hAnsi="Arial" w:cs="Arial"/>
        </w:rPr>
        <w:t>流程部份的限制：</w:t>
      </w:r>
    </w:p>
    <w:p w14:paraId="34547576" w14:textId="77777777" w:rsidR="00E65F77" w:rsidRPr="00A668F7" w:rsidRDefault="00E65F77" w:rsidP="00E65F77">
      <w:pPr>
        <w:widowControl w:val="0"/>
        <w:numPr>
          <w:ilvl w:val="0"/>
          <w:numId w:val="23"/>
        </w:numPr>
        <w:rPr>
          <w:rFonts w:ascii="Arial" w:hAnsi="Arial" w:cs="Arial"/>
        </w:rPr>
      </w:pPr>
      <w:r w:rsidRPr="00A668F7">
        <w:rPr>
          <w:rFonts w:ascii="Arial" w:hAnsi="Arial" w:cs="Arial"/>
        </w:rPr>
        <w:t>所有流程相關的對照設定，若修改設定時，只有每次申請的案件才會被套用</w:t>
      </w:r>
    </w:p>
    <w:p w14:paraId="272AECF0" w14:textId="77777777" w:rsidR="00E65F77" w:rsidRPr="00A668F7" w:rsidRDefault="00E65F77" w:rsidP="00E65F77">
      <w:pPr>
        <w:widowControl w:val="0"/>
        <w:numPr>
          <w:ilvl w:val="0"/>
          <w:numId w:val="23"/>
        </w:numPr>
        <w:rPr>
          <w:rFonts w:ascii="Arial" w:hAnsi="Arial" w:cs="Arial"/>
        </w:rPr>
      </w:pPr>
      <w:r w:rsidRPr="00A668F7">
        <w:rPr>
          <w:rFonts w:ascii="Arial" w:hAnsi="Arial" w:cs="Arial"/>
        </w:rPr>
        <w:t>代理人的機制無法自動跳關，若主管代理下屬發送案件，則作為代理角色時批核一次該案件，作為自身權限主管角色時亦需再批核一次</w:t>
      </w:r>
    </w:p>
    <w:p w14:paraId="721E511B" w14:textId="77777777" w:rsidR="00E65F77" w:rsidRPr="00E65F77" w:rsidRDefault="00E65F77" w:rsidP="00A67D33">
      <w:pPr>
        <w:pStyle w:val="afffb"/>
      </w:pPr>
    </w:p>
    <w:p w14:paraId="237843FB" w14:textId="629BC890" w:rsidR="0073205C" w:rsidRPr="00A9565C" w:rsidRDefault="0073205C" w:rsidP="0073205C">
      <w:pPr>
        <w:pStyle w:val="21"/>
      </w:pPr>
      <w:bookmarkStart w:id="45" w:name="_Toc46930852"/>
      <w:r w:rsidRPr="0073205C">
        <w:rPr>
          <w:rFonts w:hint="eastAsia"/>
        </w:rPr>
        <w:t>系統假設</w:t>
      </w:r>
      <w:bookmarkEnd w:id="45"/>
    </w:p>
    <w:p w14:paraId="529FDAFF" w14:textId="3D459C60" w:rsidR="0073205C" w:rsidRDefault="0073205C" w:rsidP="00A67D33">
      <w:pPr>
        <w:pStyle w:val="afffb"/>
      </w:pPr>
      <w:r w:rsidRPr="0073205C">
        <w:rPr>
          <w:rFonts w:hint="eastAsia"/>
          <w:color w:val="0070C0"/>
        </w:rPr>
        <w:t>(</w:t>
      </w:r>
      <w:r w:rsidRPr="0073205C">
        <w:rPr>
          <w:rFonts w:hint="eastAsia"/>
          <w:color w:val="0070C0"/>
          <w:lang w:eastAsia="zh-HK"/>
        </w:rPr>
        <w:t>說明</w:t>
      </w:r>
      <w:r>
        <w:rPr>
          <w:rFonts w:hint="eastAsia"/>
          <w:color w:val="0070C0"/>
          <w:lang w:eastAsia="zh-HK"/>
        </w:rPr>
        <w:t>建置及執行系統的前置條件</w:t>
      </w:r>
      <w:r w:rsidRPr="0073205C">
        <w:rPr>
          <w:rFonts w:hint="eastAsia"/>
          <w:color w:val="0070C0"/>
        </w:rPr>
        <w:t>)</w:t>
      </w:r>
      <w:r>
        <w:rPr>
          <w:color w:val="0070C0"/>
        </w:rPr>
        <w:t>/</w:t>
      </w:r>
      <w:r w:rsidRPr="0073205C">
        <w:rPr>
          <w:rFonts w:hint="eastAsia"/>
          <w:color w:val="0070C0"/>
        </w:rPr>
        <w:t>(</w:t>
      </w:r>
      <w:r w:rsidRPr="0073205C">
        <w:rPr>
          <w:rFonts w:hint="eastAsia"/>
          <w:color w:val="0070C0"/>
          <w:lang w:eastAsia="zh-HK"/>
        </w:rPr>
        <w:t>無</w:t>
      </w:r>
      <w:r w:rsidRPr="0073205C">
        <w:rPr>
          <w:rFonts w:hint="eastAsia"/>
          <w:color w:val="0070C0"/>
        </w:rPr>
        <w:t>)</w:t>
      </w:r>
    </w:p>
    <w:p w14:paraId="216AD7A4" w14:textId="715541FC" w:rsidR="00E608B2" w:rsidRPr="00A9565C" w:rsidRDefault="000F2CE4" w:rsidP="00A67D33">
      <w:pPr>
        <w:rPr>
          <w:rFonts w:hint="eastAsia"/>
          <w:sz w:val="28"/>
        </w:rPr>
      </w:pPr>
      <w:r>
        <w:rPr>
          <w:sz w:val="28"/>
        </w:rPr>
        <w:tab/>
      </w:r>
    </w:p>
    <w:p w14:paraId="09D5F00C" w14:textId="56A86B4D" w:rsidR="008D04E6" w:rsidRDefault="008D04E6">
      <w:pPr>
        <w:rPr>
          <w:b/>
          <w:bCs/>
          <w:color w:val="FFFFFF" w:themeColor="background1"/>
          <w:sz w:val="40"/>
        </w:rPr>
      </w:pPr>
    </w:p>
    <w:p w14:paraId="1ADF79F5" w14:textId="21A19C16" w:rsidR="00B54B85" w:rsidRPr="00A9565C" w:rsidRDefault="004A2893" w:rsidP="00A67D33">
      <w:pPr>
        <w:pStyle w:val="11"/>
      </w:pPr>
      <w:bookmarkStart w:id="46" w:name="_Toc46930853"/>
      <w:r w:rsidRPr="004A2893">
        <w:rPr>
          <w:rFonts w:hint="eastAsia"/>
        </w:rPr>
        <w:t>功能需求規格(FUNCTION FEATURES)</w:t>
      </w:r>
      <w:bookmarkEnd w:id="46"/>
    </w:p>
    <w:p w14:paraId="32CCD2FD" w14:textId="77777777" w:rsidR="00A9630D" w:rsidRPr="00A9565C" w:rsidRDefault="00A9630D" w:rsidP="00A67D33">
      <w:pPr>
        <w:pStyle w:val="afffb"/>
      </w:pPr>
      <w:r w:rsidRPr="00A9565C">
        <w:rPr>
          <w:rFonts w:hint="eastAsia"/>
        </w:rPr>
        <w:t>此章節將分別針對上述App應用範疇及說明的部分做更詳盡的描述。</w:t>
      </w:r>
    </w:p>
    <w:p w14:paraId="4C535CD6" w14:textId="7A306A86" w:rsidR="00B54B85" w:rsidRDefault="002D011C" w:rsidP="00A67D33">
      <w:pPr>
        <w:pStyle w:val="21"/>
      </w:pPr>
      <w:bookmarkStart w:id="47" w:name="_Toc46930854"/>
      <w:r>
        <w:rPr>
          <w:rFonts w:hint="eastAsia"/>
        </w:rPr>
        <w:t>XX</w:t>
      </w:r>
      <w:r w:rsidR="00C554CF">
        <w:rPr>
          <w:rFonts w:hint="eastAsia"/>
          <w:lang w:eastAsia="zh-HK"/>
        </w:rPr>
        <w:t>操作功能</w:t>
      </w:r>
      <w:bookmarkEnd w:id="47"/>
    </w:p>
    <w:p w14:paraId="2E73808E" w14:textId="1FF15061" w:rsidR="00C554CF" w:rsidRPr="00F70D9E" w:rsidRDefault="00C554CF" w:rsidP="00C554CF">
      <w:pPr>
        <w:pStyle w:val="afffb"/>
        <w:rPr>
          <w:color w:val="0070C0"/>
        </w:rPr>
      </w:pPr>
      <w:r w:rsidRPr="00F70D9E">
        <w:rPr>
          <w:color w:val="0070C0"/>
        </w:rPr>
        <w:t>(</w:t>
      </w:r>
      <w:r w:rsidRPr="00F70D9E">
        <w:rPr>
          <w:rFonts w:hint="eastAsia"/>
          <w:color w:val="0070C0"/>
          <w:lang w:eastAsia="zh-HK"/>
        </w:rPr>
        <w:t>各功能需求的詳細規格</w:t>
      </w:r>
      <w:r w:rsidRPr="00F70D9E">
        <w:rPr>
          <w:rFonts w:hint="eastAsia"/>
          <w:color w:val="0070C0"/>
        </w:rPr>
        <w:t>，</w:t>
      </w:r>
      <w:r w:rsidRPr="00F70D9E">
        <w:rPr>
          <w:rFonts w:hint="eastAsia"/>
          <w:color w:val="0070C0"/>
          <w:lang w:eastAsia="zh-HK"/>
        </w:rPr>
        <w:t>包括功能的overall至細節邏輯</w:t>
      </w:r>
      <w:r w:rsidRPr="00F70D9E">
        <w:rPr>
          <w:rFonts w:hint="eastAsia"/>
          <w:color w:val="0070C0"/>
        </w:rPr>
        <w:t>、</w:t>
      </w:r>
      <w:r w:rsidRPr="00F70D9E">
        <w:rPr>
          <w:rFonts w:hint="eastAsia"/>
          <w:color w:val="0070C0"/>
          <w:lang w:eastAsia="zh-HK"/>
        </w:rPr>
        <w:t>操作說明</w:t>
      </w:r>
      <w:r w:rsidRPr="00F70D9E">
        <w:rPr>
          <w:rFonts w:hint="eastAsia"/>
          <w:color w:val="0070C0"/>
        </w:rPr>
        <w:t>、</w:t>
      </w:r>
      <w:r w:rsidRPr="00F70D9E">
        <w:rPr>
          <w:rFonts w:hint="eastAsia"/>
          <w:color w:val="0070C0"/>
          <w:lang w:eastAsia="zh-HK"/>
        </w:rPr>
        <w:t>資料欄位規格</w:t>
      </w:r>
      <w:r w:rsidR="00F70D9E" w:rsidRPr="00F70D9E">
        <w:rPr>
          <w:rFonts w:hint="eastAsia"/>
          <w:color w:val="0070C0"/>
          <w:lang w:eastAsia="zh-HK"/>
        </w:rPr>
        <w:t>檢核</w:t>
      </w:r>
      <w:r w:rsidR="00F70D9E" w:rsidRPr="00F70D9E">
        <w:rPr>
          <w:rFonts w:hint="eastAsia"/>
          <w:color w:val="0070C0"/>
        </w:rPr>
        <w:t>、</w:t>
      </w:r>
      <w:r w:rsidR="00F70D9E" w:rsidRPr="00F70D9E">
        <w:rPr>
          <w:rFonts w:hint="eastAsia"/>
          <w:color w:val="0070C0"/>
          <w:lang w:eastAsia="zh-HK"/>
        </w:rPr>
        <w:t>業務邏輯</w:t>
      </w:r>
      <w:r w:rsidR="00F70D9E" w:rsidRPr="00F70D9E">
        <w:rPr>
          <w:rFonts w:hint="eastAsia"/>
          <w:color w:val="0070C0"/>
        </w:rPr>
        <w:t>、</w:t>
      </w:r>
      <w:r w:rsidR="00F70D9E" w:rsidRPr="00F70D9E">
        <w:rPr>
          <w:rFonts w:hint="eastAsia"/>
          <w:color w:val="0070C0"/>
          <w:lang w:eastAsia="zh-HK"/>
        </w:rPr>
        <w:t>使用者相關權限與資料安全等</w:t>
      </w:r>
      <w:r w:rsidR="00F70D9E" w:rsidRPr="00F70D9E">
        <w:rPr>
          <w:rFonts w:hint="eastAsia"/>
          <w:color w:val="0070C0"/>
        </w:rPr>
        <w:t>，</w:t>
      </w:r>
      <w:r w:rsidR="00F70D9E" w:rsidRPr="00F70D9E">
        <w:rPr>
          <w:rFonts w:hint="eastAsia"/>
          <w:color w:val="0070C0"/>
          <w:lang w:eastAsia="zh-HK"/>
        </w:rPr>
        <w:t>用以能清楚表示功能內容及可驗收等重要細節</w:t>
      </w:r>
      <w:r w:rsidRPr="00F70D9E">
        <w:rPr>
          <w:color w:val="0070C0"/>
        </w:rPr>
        <w:t>)</w:t>
      </w:r>
    </w:p>
    <w:p w14:paraId="1066528A" w14:textId="174A2021" w:rsidR="00C554CF" w:rsidRPr="00FA7133" w:rsidRDefault="00DF70EE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t>i.</w:t>
      </w:r>
      <w:r w:rsidR="00C554CF" w:rsidRPr="00DF70EE">
        <w:rPr>
          <w:rFonts w:hint="eastAsia"/>
          <w:shd w:val="pct15" w:color="auto" w:fill="FFFFFF"/>
        </w:rPr>
        <w:t>事務流程圖</w:t>
      </w:r>
    </w:p>
    <w:p w14:paraId="4EB55027" w14:textId="5E94EE86" w:rsidR="00C554CF" w:rsidRDefault="00C554CF" w:rsidP="00C554CF">
      <w:pPr>
        <w:pStyle w:val="afffb"/>
        <w:rPr>
          <w:color w:val="0070C0"/>
        </w:rPr>
      </w:pPr>
      <w:r w:rsidRPr="00C554CF"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系統功能流程圖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簽核流程圖</w:t>
      </w:r>
      <w:r>
        <w:rPr>
          <w:rFonts w:hint="eastAsia"/>
          <w:color w:val="0070C0"/>
        </w:rPr>
        <w:t>、S</w:t>
      </w:r>
      <w:r>
        <w:rPr>
          <w:rFonts w:hint="eastAsia"/>
          <w:color w:val="0070C0"/>
          <w:lang w:eastAsia="zh-HK"/>
        </w:rPr>
        <w:t>equence Diagrams及邏輯流程圖等</w:t>
      </w:r>
      <w:r w:rsidRPr="00C554CF">
        <w:rPr>
          <w:rFonts w:hint="eastAsia"/>
          <w:color w:val="0070C0"/>
        </w:rPr>
        <w:t>)</w:t>
      </w:r>
    </w:p>
    <w:p w14:paraId="22F80EFE" w14:textId="0D558A1B" w:rsidR="000F2CE4" w:rsidRPr="000F2CE4" w:rsidRDefault="000F2CE4" w:rsidP="000F2CE4">
      <w:pPr>
        <w:pStyle w:val="afffb"/>
        <w:rPr>
          <w:color w:val="0070C0"/>
        </w:rPr>
      </w:pPr>
      <w:r w:rsidRPr="000F2CE4">
        <w:rPr>
          <w:rFonts w:hint="eastAsia"/>
          <w:color w:val="0070C0"/>
        </w:rPr>
        <w:t>(</w:t>
      </w:r>
      <w:r w:rsidRPr="000F2CE4">
        <w:rPr>
          <w:rFonts w:hint="eastAsia"/>
          <w:color w:val="0070C0"/>
          <w:lang w:eastAsia="zh-HK"/>
        </w:rPr>
        <w:t>圖例)</w:t>
      </w:r>
    </w:p>
    <w:p w14:paraId="128F66C5" w14:textId="6739EFEB" w:rsidR="000F2CE4" w:rsidRDefault="000F2CE4" w:rsidP="000F2CE4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3EF8F5A4" wp14:editId="76A88BA3">
            <wp:extent cx="3742365" cy="2765710"/>
            <wp:effectExtent l="0" t="0" r="0" b="0"/>
            <wp:docPr id="6" name="圖片 6" descr="對保費流程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對保費流程圖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84" cy="276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F811" w14:textId="3FF1C620" w:rsidR="000F2CE4" w:rsidRDefault="000F2CE4" w:rsidP="000F2CE4">
      <w:pPr>
        <w:rPr>
          <w:color w:val="0070C0"/>
        </w:rPr>
      </w:pPr>
    </w:p>
    <w:p w14:paraId="394A90FE" w14:textId="77777777" w:rsidR="000F2CE4" w:rsidRDefault="000F2CE4" w:rsidP="000F2CE4">
      <w:pPr>
        <w:rPr>
          <w:rFonts w:hint="eastAsia"/>
          <w:color w:val="0070C0"/>
        </w:rPr>
      </w:pPr>
    </w:p>
    <w:p w14:paraId="319C8D07" w14:textId="77777777" w:rsidR="000F2CE4" w:rsidRDefault="000F2CE4" w:rsidP="000F2CE4">
      <w:pPr>
        <w:rPr>
          <w:rFonts w:hint="eastAsia"/>
          <w:color w:val="0070C0"/>
        </w:rPr>
      </w:pPr>
    </w:p>
    <w:p w14:paraId="2252E8B9" w14:textId="77777777" w:rsidR="000F2CE4" w:rsidRPr="00C554CF" w:rsidRDefault="000F2CE4" w:rsidP="000F2CE4">
      <w:pPr>
        <w:rPr>
          <w:rFonts w:hint="eastAsia"/>
          <w:color w:val="0070C0"/>
        </w:rPr>
      </w:pPr>
    </w:p>
    <w:p w14:paraId="47D8D69C" w14:textId="4677AFE9" w:rsidR="00C554CF" w:rsidRPr="00FA7133" w:rsidRDefault="00FA7133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 w:rsidR="00DF70EE">
        <w:rPr>
          <w:rFonts w:hint="eastAsia"/>
          <w:shd w:val="pct15" w:color="auto" w:fill="FFFFFF"/>
        </w:rPr>
        <w:t>.</w:t>
      </w:r>
      <w:r w:rsidR="00C554CF" w:rsidRPr="00DF70EE">
        <w:rPr>
          <w:rFonts w:hint="eastAsia"/>
          <w:shd w:val="pct15" w:color="auto" w:fill="FFFFFF"/>
        </w:rPr>
        <w:t>功能路徑/功能對象/資料權限</w:t>
      </w:r>
    </w:p>
    <w:p w14:paraId="6849EB5A" w14:textId="462AD76B" w:rsidR="00C554CF" w:rsidRDefault="00C554CF" w:rsidP="00C554CF">
      <w:pPr>
        <w:pStyle w:val="afffb"/>
        <w:rPr>
          <w:color w:val="0070C0"/>
        </w:rPr>
      </w:pPr>
      <w:r w:rsidRPr="00C554CF"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說明功能或服務的使用路徑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使用者角色及相關的資料權限說明</w:t>
      </w:r>
      <w:r w:rsidRPr="00C554CF">
        <w:rPr>
          <w:rFonts w:hint="eastAsia"/>
          <w:color w:val="0070C0"/>
        </w:rPr>
        <w:t>)</w:t>
      </w:r>
    </w:p>
    <w:p w14:paraId="74970AE5" w14:textId="7E8DDE17" w:rsidR="000F2CE4" w:rsidRDefault="000F2CE4" w:rsidP="00C554CF">
      <w:pPr>
        <w:pStyle w:val="afffb"/>
        <w:rPr>
          <w:color w:val="0070C0"/>
        </w:rPr>
      </w:pPr>
      <w:r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表例)</w:t>
      </w:r>
    </w:p>
    <w:tbl>
      <w:tblPr>
        <w:tblW w:w="9923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222"/>
      </w:tblGrid>
      <w:tr w:rsidR="000F2CE4" w14:paraId="5BBA21C8" w14:textId="77777777" w:rsidTr="000F2CE4">
        <w:tc>
          <w:tcPr>
            <w:tcW w:w="1701" w:type="dxa"/>
            <w:shd w:val="clear" w:color="auto" w:fill="auto"/>
          </w:tcPr>
          <w:p w14:paraId="39E5DCE9" w14:textId="77777777" w:rsidR="000F2CE4" w:rsidRPr="0017573B" w:rsidRDefault="000F2CE4" w:rsidP="00993A05">
            <w:pPr>
              <w:rPr>
                <w:b/>
              </w:rPr>
            </w:pPr>
            <w:r w:rsidRPr="0017573B">
              <w:rPr>
                <w:rFonts w:hint="eastAsia"/>
                <w:b/>
              </w:rPr>
              <w:t>功能路徑</w:t>
            </w:r>
          </w:p>
        </w:tc>
        <w:tc>
          <w:tcPr>
            <w:tcW w:w="8222" w:type="dxa"/>
            <w:shd w:val="clear" w:color="auto" w:fill="auto"/>
          </w:tcPr>
          <w:p w14:paraId="42589788" w14:textId="77777777" w:rsidR="000F2CE4" w:rsidRPr="0017573B" w:rsidRDefault="000F2CE4" w:rsidP="00993A05">
            <w:r>
              <w:rPr>
                <w:rFonts w:hint="eastAsia"/>
              </w:rPr>
              <w:t>催收作業&gt;</w:t>
            </w:r>
            <w:r w:rsidRPr="00767B3C">
              <w:t>法務工作清單</w:t>
            </w:r>
          </w:p>
        </w:tc>
      </w:tr>
      <w:tr w:rsidR="000F2CE4" w14:paraId="2E555FF5" w14:textId="77777777" w:rsidTr="000F2CE4">
        <w:tc>
          <w:tcPr>
            <w:tcW w:w="1701" w:type="dxa"/>
            <w:shd w:val="clear" w:color="auto" w:fill="auto"/>
          </w:tcPr>
          <w:p w14:paraId="0EAEECA5" w14:textId="77777777" w:rsidR="000F2CE4" w:rsidRPr="0017573B" w:rsidRDefault="000F2CE4" w:rsidP="00993A05">
            <w:pPr>
              <w:rPr>
                <w:b/>
              </w:rPr>
            </w:pPr>
            <w:r>
              <w:rPr>
                <w:rFonts w:hint="eastAsia"/>
                <w:b/>
              </w:rPr>
              <w:t>功能權限</w:t>
            </w:r>
          </w:p>
        </w:tc>
        <w:tc>
          <w:tcPr>
            <w:tcW w:w="8222" w:type="dxa"/>
            <w:shd w:val="clear" w:color="auto" w:fill="auto"/>
          </w:tcPr>
          <w:p w14:paraId="67B93A80" w14:textId="77777777" w:rsidR="000F2CE4" w:rsidRDefault="000F2CE4" w:rsidP="00993A05">
            <w:r>
              <w:rPr>
                <w:rFonts w:hint="eastAsia"/>
              </w:rPr>
              <w:t>法務(一般&amp;DD)依預設資料權，可檢視、可維護</w:t>
            </w:r>
          </w:p>
          <w:p w14:paraId="4806220E" w14:textId="77777777" w:rsidR="000F2CE4" w:rsidRPr="007B6A42" w:rsidRDefault="000F2CE4" w:rsidP="00993A05">
            <w:r>
              <w:rPr>
                <w:rFonts w:hint="eastAsia"/>
              </w:rPr>
              <w:t>一般使用者依預設資料權，可檢視</w:t>
            </w:r>
          </w:p>
        </w:tc>
      </w:tr>
    </w:tbl>
    <w:p w14:paraId="238E0FCB" w14:textId="7371D629" w:rsidR="000F2CE4" w:rsidRDefault="000F2CE4" w:rsidP="00C554CF">
      <w:pPr>
        <w:pStyle w:val="afffb"/>
        <w:rPr>
          <w:rFonts w:hint="eastAsia"/>
        </w:rPr>
      </w:pPr>
    </w:p>
    <w:p w14:paraId="7131E5A4" w14:textId="7371D629" w:rsidR="000F2CE4" w:rsidRPr="000F2CE4" w:rsidRDefault="000F2CE4" w:rsidP="00C554CF">
      <w:pPr>
        <w:pStyle w:val="afffb"/>
        <w:rPr>
          <w:rFonts w:hint="eastAsia"/>
        </w:rPr>
      </w:pPr>
    </w:p>
    <w:p w14:paraId="57A951BA" w14:textId="3CC487F6" w:rsidR="00C554CF" w:rsidRPr="00FA7133" w:rsidRDefault="00FA7133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t>x</w:t>
      </w:r>
      <w:r w:rsidR="00DF70EE">
        <w:rPr>
          <w:rFonts w:hint="eastAsia"/>
          <w:shd w:val="pct15" w:color="auto" w:fill="FFFFFF"/>
        </w:rPr>
        <w:t>.</w:t>
      </w:r>
      <w:r w:rsidR="00C554CF" w:rsidRPr="00DF70EE">
        <w:rPr>
          <w:rFonts w:hint="eastAsia"/>
          <w:shd w:val="pct15" w:color="auto" w:fill="FFFFFF"/>
        </w:rPr>
        <w:t>操作流程</w:t>
      </w:r>
    </w:p>
    <w:p w14:paraId="5150D976" w14:textId="72C22C8A" w:rsidR="00C554CF" w:rsidRDefault="00C554CF" w:rsidP="00F70D9E">
      <w:pPr>
        <w:pStyle w:val="afffb"/>
        <w:rPr>
          <w:color w:val="0070C0"/>
        </w:rPr>
      </w:pPr>
      <w:r w:rsidRPr="00F70D9E">
        <w:rPr>
          <w:rFonts w:hint="eastAsia"/>
          <w:color w:val="0070C0"/>
        </w:rPr>
        <w:t>(</w:t>
      </w:r>
      <w:r w:rsidR="00606D30">
        <w:rPr>
          <w:rFonts w:hint="eastAsia"/>
          <w:lang w:eastAsia="zh-HK"/>
        </w:rPr>
        <w:t>可</w:t>
      </w:r>
      <w:r w:rsidR="00F70D9E" w:rsidRPr="00F70D9E">
        <w:rPr>
          <w:rFonts w:hint="eastAsia"/>
          <w:color w:val="0070C0"/>
          <w:lang w:eastAsia="zh-HK"/>
        </w:rPr>
        <w:t>包括</w:t>
      </w:r>
      <w:r w:rsidR="00C32F28">
        <w:rPr>
          <w:rFonts w:hint="eastAsia"/>
          <w:color w:val="0070C0"/>
          <w:lang w:eastAsia="zh-HK"/>
        </w:rPr>
        <w:t>動作流程</w:t>
      </w:r>
      <w:r w:rsidR="00C32F28">
        <w:rPr>
          <w:rFonts w:hint="eastAsia"/>
          <w:color w:val="0070C0"/>
        </w:rPr>
        <w:t>、</w:t>
      </w:r>
      <w:r w:rsidR="00F70D9E" w:rsidRPr="00F70D9E">
        <w:rPr>
          <w:rFonts w:hint="eastAsia"/>
          <w:color w:val="0070C0"/>
          <w:lang w:eastAsia="zh-HK"/>
        </w:rPr>
        <w:t>人機操作規則</w:t>
      </w:r>
      <w:r w:rsidR="00F70D9E" w:rsidRPr="00F70D9E">
        <w:rPr>
          <w:rFonts w:hint="eastAsia"/>
          <w:color w:val="0070C0"/>
        </w:rPr>
        <w:t>、</w:t>
      </w:r>
      <w:r w:rsidR="00F70D9E" w:rsidRPr="00F70D9E">
        <w:rPr>
          <w:rFonts w:hint="eastAsia"/>
          <w:color w:val="0070C0"/>
          <w:lang w:eastAsia="zh-HK"/>
        </w:rPr>
        <w:t>資料或系統等整合</w:t>
      </w:r>
      <w:r w:rsidR="00F70D9E" w:rsidRPr="00F70D9E">
        <w:rPr>
          <w:rFonts w:hint="eastAsia"/>
          <w:color w:val="0070C0"/>
        </w:rPr>
        <w:t>互動</w:t>
      </w:r>
      <w:r w:rsidRPr="00F70D9E">
        <w:rPr>
          <w:rFonts w:hint="eastAsia"/>
          <w:color w:val="0070C0"/>
        </w:rPr>
        <w:t>)</w:t>
      </w:r>
    </w:p>
    <w:p w14:paraId="1E33A6D1" w14:textId="7721BBBA" w:rsidR="001F78F9" w:rsidRDefault="001F78F9" w:rsidP="00F70D9E">
      <w:pPr>
        <w:pStyle w:val="afffb"/>
        <w:rPr>
          <w:color w:val="0070C0"/>
        </w:rPr>
      </w:pPr>
    </w:p>
    <w:p w14:paraId="642BCBC6" w14:textId="36E7E35E" w:rsidR="001F78F9" w:rsidRDefault="001F78F9" w:rsidP="00F70D9E">
      <w:pPr>
        <w:pStyle w:val="afffb"/>
        <w:rPr>
          <w:color w:val="0070C0"/>
        </w:rPr>
      </w:pPr>
      <w:r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表例)</w:t>
      </w:r>
    </w:p>
    <w:tbl>
      <w:tblPr>
        <w:tblW w:w="4899" w:type="pct"/>
        <w:tblInd w:w="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56"/>
        <w:gridCol w:w="7558"/>
      </w:tblGrid>
      <w:tr w:rsidR="001F78F9" w:rsidRPr="00291C7E" w14:paraId="408B3820" w14:textId="77777777" w:rsidTr="007B39E9">
        <w:trPr>
          <w:cantSplit/>
          <w:trHeight w:val="260"/>
        </w:trPr>
        <w:tc>
          <w:tcPr>
            <w:tcW w:w="772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08FC45B9" w14:textId="77777777" w:rsidR="001F78F9" w:rsidRPr="00291C7E" w:rsidRDefault="001F78F9" w:rsidP="007B39E9">
            <w:pPr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</w:rPr>
            </w:pPr>
          </w:p>
        </w:tc>
        <w:tc>
          <w:tcPr>
            <w:tcW w:w="4228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510B7B6F" w14:textId="77777777" w:rsidR="001F78F9" w:rsidRPr="00291C7E" w:rsidRDefault="001F78F9" w:rsidP="007B39E9">
            <w:pPr>
              <w:jc w:val="center"/>
              <w:rPr>
                <w:rFonts w:asciiTheme="minorHAnsi" w:hAnsiTheme="minorHAnsi" w:cs="Arial"/>
                <w:b/>
                <w:bCs/>
                <w:i/>
                <w:iCs/>
                <w:color w:val="FFFFFF"/>
              </w:rPr>
            </w:pPr>
            <w:r w:rsidRPr="00291C7E">
              <w:rPr>
                <w:rFonts w:asciiTheme="minorHAnsi" w:hAnsiTheme="minorHAnsi" w:cs="Arial"/>
                <w:b/>
                <w:bCs/>
                <w:i/>
                <w:iCs/>
                <w:color w:val="FFFFFF"/>
              </w:rPr>
              <w:t>說明</w:t>
            </w:r>
          </w:p>
        </w:tc>
      </w:tr>
      <w:tr w:rsidR="001F78F9" w:rsidRPr="00291C7E" w14:paraId="3F8CF9B4" w14:textId="77777777" w:rsidTr="007B39E9">
        <w:trPr>
          <w:cantSplit/>
          <w:trHeight w:val="237"/>
        </w:trPr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5058F" w14:textId="77777777" w:rsidR="001F78F9" w:rsidRPr="00291C7E" w:rsidRDefault="001F78F9" w:rsidP="007B39E9">
            <w:pPr>
              <w:pStyle w:val="ac"/>
              <w:rPr>
                <w:rFonts w:asciiTheme="minorHAnsi" w:hAnsiTheme="minorHAnsi"/>
              </w:rPr>
            </w:pPr>
            <w:r w:rsidRPr="00291C7E">
              <w:rPr>
                <w:rFonts w:asciiTheme="minorHAnsi" w:hAnsiTheme="minorHAnsi"/>
                <w:noProof/>
              </w:rPr>
              <w:drawing>
                <wp:inline distT="0" distB="0" distL="0" distR="0" wp14:anchorId="60ED6C4D" wp14:editId="0F60B937">
                  <wp:extent cx="521209" cy="256033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9" cy="256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FFFF99" w:fill="auto"/>
            <w:vAlign w:val="center"/>
          </w:tcPr>
          <w:p w14:paraId="4DE301EF" w14:textId="77777777" w:rsidR="001F78F9" w:rsidRPr="00291C7E" w:rsidRDefault="001F78F9" w:rsidP="007B39E9">
            <w:pPr>
              <w:rPr>
                <w:rFonts w:asciiTheme="minorHAnsi" w:hAnsiTheme="minorHAnsi" w:cs="Arial"/>
                <w:color w:val="000000" w:themeColor="text1"/>
              </w:rPr>
            </w:pPr>
            <w:r w:rsidRPr="00291C7E">
              <w:rPr>
                <w:rFonts w:asciiTheme="minorHAnsi" w:hAnsiTheme="minorHAnsi" w:cs="Arial"/>
                <w:color w:val="000000" w:themeColor="text1"/>
              </w:rPr>
              <w:t>1.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系統會檢核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Policy No. / Start Date / Expired Date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及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 xml:space="preserve"> Buy From CBFC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是否輸入</w:t>
            </w:r>
          </w:p>
          <w:p w14:paraId="18CE1680" w14:textId="77777777" w:rsidR="001F78F9" w:rsidRPr="00291C7E" w:rsidRDefault="001F78F9" w:rsidP="007B39E9">
            <w:pPr>
              <w:rPr>
                <w:rFonts w:asciiTheme="minorHAnsi" w:hAnsiTheme="minorHAnsi" w:cs="Arial"/>
                <w:color w:val="000000" w:themeColor="text1"/>
              </w:rPr>
            </w:pPr>
            <w:r w:rsidRPr="00291C7E">
              <w:rPr>
                <w:rFonts w:asciiTheme="minorHAnsi" w:hAnsiTheme="minorHAnsi" w:cs="Arial"/>
                <w:color w:val="000000" w:themeColor="text1"/>
              </w:rPr>
              <w:t>2.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當檢核有誤時，將產生警告訊息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(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如：請輸入保單號碼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)</w:t>
            </w:r>
          </w:p>
          <w:p w14:paraId="3541FCD3" w14:textId="77777777" w:rsidR="001F78F9" w:rsidRPr="00291C7E" w:rsidRDefault="001F78F9" w:rsidP="007B39E9">
            <w:pPr>
              <w:rPr>
                <w:rFonts w:asciiTheme="minorHAnsi" w:hAnsiTheme="minorHAnsi" w:cs="Arial"/>
                <w:color w:val="000000" w:themeColor="text1"/>
              </w:rPr>
            </w:pPr>
            <w:r w:rsidRPr="00291C7E">
              <w:rPr>
                <w:rFonts w:asciiTheme="minorHAnsi" w:hAnsiTheme="minorHAnsi" w:cs="Arial"/>
                <w:color w:val="000000" w:themeColor="text1"/>
              </w:rPr>
              <w:t>3.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當檢核通過，產生</w:t>
            </w:r>
            <w:r w:rsidRPr="00291C7E">
              <w:rPr>
                <w:rFonts w:asciiTheme="minorHAnsi" w:hAnsiTheme="minorHAnsi" w:cs="Arial"/>
                <w:color w:val="000000" w:themeColor="text1"/>
                <w:u w:val="single"/>
              </w:rPr>
              <w:t>確認訊息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：「是否確定送出？」</w:t>
            </w:r>
          </w:p>
        </w:tc>
      </w:tr>
      <w:tr w:rsidR="001F78F9" w:rsidRPr="00291C7E" w14:paraId="005DA4DE" w14:textId="77777777" w:rsidTr="007B39E9">
        <w:trPr>
          <w:cantSplit/>
          <w:trHeight w:val="237"/>
        </w:trPr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43A12" w14:textId="77777777" w:rsidR="001F78F9" w:rsidRPr="00291C7E" w:rsidRDefault="001F78F9" w:rsidP="007B39E9">
            <w:pPr>
              <w:pStyle w:val="ac"/>
              <w:rPr>
                <w:rFonts w:asciiTheme="minorHAnsi" w:hAnsiTheme="minorHAnsi"/>
              </w:rPr>
            </w:pPr>
            <w:r w:rsidRPr="00291C7E">
              <w:rPr>
                <w:rFonts w:asciiTheme="minorHAnsi" w:hAnsiTheme="minorHAnsi"/>
                <w:noProof/>
              </w:rPr>
              <w:drawing>
                <wp:inline distT="0" distB="0" distL="0" distR="0" wp14:anchorId="0CAE3465" wp14:editId="121CD020">
                  <wp:extent cx="365761" cy="265177"/>
                  <wp:effectExtent l="0" t="0" r="0" b="1905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1" cy="26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FFFF99" w:fill="auto"/>
            <w:vAlign w:val="center"/>
          </w:tcPr>
          <w:p w14:paraId="2044898D" w14:textId="77777777" w:rsidR="001F78F9" w:rsidRPr="00291C7E" w:rsidRDefault="001F78F9" w:rsidP="007B39E9">
            <w:pPr>
              <w:rPr>
                <w:rFonts w:asciiTheme="minorHAnsi" w:hAnsiTheme="minorHAnsi" w:cs="Arial"/>
                <w:color w:val="000000" w:themeColor="text1"/>
              </w:rPr>
            </w:pPr>
            <w:r w:rsidRPr="00291C7E">
              <w:rPr>
                <w:rFonts w:asciiTheme="minorHAnsi" w:hAnsiTheme="minorHAnsi" w:cs="Arial"/>
                <w:color w:val="000000" w:themeColor="text1"/>
              </w:rPr>
              <w:t>S0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儲存畫面中已填入的資料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 xml:space="preserve"> (</w:t>
            </w:r>
            <w:r w:rsidRPr="00503853">
              <w:rPr>
                <w:rFonts w:asciiTheme="minorHAnsi" w:hAnsiTheme="minorHAnsi" w:cs="Arial" w:hint="eastAsia"/>
                <w:b/>
                <w:color w:val="000000" w:themeColor="text1"/>
              </w:rPr>
              <w:t>U</w:t>
            </w:r>
            <w:r w:rsidRPr="00503853">
              <w:rPr>
                <w:rFonts w:asciiTheme="minorHAnsi" w:hAnsiTheme="minorHAnsi" w:cs="Arial"/>
                <w:b/>
                <w:color w:val="000000" w:themeColor="text1"/>
              </w:rPr>
              <w:t>ser</w:t>
            </w:r>
            <w:r w:rsidRPr="00503853">
              <w:rPr>
                <w:rFonts w:asciiTheme="minorHAnsi" w:hAnsiTheme="minorHAnsi" w:cs="Arial" w:hint="eastAsia"/>
                <w:b/>
                <w:color w:val="000000" w:themeColor="text1"/>
              </w:rPr>
              <w:t>s</w:t>
            </w:r>
            <w:r w:rsidRPr="00503853">
              <w:rPr>
                <w:rFonts w:asciiTheme="minorHAnsi" w:hAnsiTheme="minorHAnsi" w:cs="Arial"/>
                <w:b/>
                <w:color w:val="000000" w:themeColor="text1"/>
              </w:rPr>
              <w:t xml:space="preserve"> can save before submission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)</w:t>
            </w:r>
          </w:p>
        </w:tc>
      </w:tr>
      <w:tr w:rsidR="001F78F9" w:rsidRPr="00291C7E" w14:paraId="7608D0B1" w14:textId="77777777" w:rsidTr="007B39E9">
        <w:trPr>
          <w:cantSplit/>
          <w:trHeight w:val="237"/>
        </w:trPr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A866F" w14:textId="77777777" w:rsidR="001F78F9" w:rsidRPr="00291C7E" w:rsidRDefault="001F78F9" w:rsidP="007B39E9">
            <w:pPr>
              <w:pStyle w:val="ac"/>
              <w:rPr>
                <w:rFonts w:asciiTheme="minorHAnsi" w:hAnsiTheme="minorHAnsi"/>
              </w:rPr>
            </w:pPr>
            <w:r>
              <w:rPr>
                <w:noProof/>
              </w:rPr>
              <w:drawing>
                <wp:inline distT="0" distB="0" distL="0" distR="0" wp14:anchorId="76690F66" wp14:editId="3780A99A">
                  <wp:extent cx="1133858" cy="274321"/>
                  <wp:effectExtent l="0" t="0" r="952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8" cy="27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FFFF99" w:fill="auto"/>
            <w:vAlign w:val="center"/>
          </w:tcPr>
          <w:p w14:paraId="14540321" w14:textId="77777777" w:rsidR="001F78F9" w:rsidRPr="00291C7E" w:rsidRDefault="001F78F9" w:rsidP="007B39E9">
            <w:pPr>
              <w:rPr>
                <w:rFonts w:asciiTheme="minorHAnsi" w:hAnsiTheme="minorHAnsi" w:cs="Arial"/>
                <w:color w:val="000000" w:themeColor="text1"/>
              </w:rPr>
            </w:pPr>
            <w:r>
              <w:rPr>
                <w:rFonts w:asciiTheme="minorHAnsi" w:hAnsiTheme="minorHAnsi" w:cs="Arial" w:hint="eastAsia"/>
                <w:color w:val="000000" w:themeColor="text1"/>
              </w:rPr>
              <w:t>供上傳保單</w:t>
            </w:r>
            <w:r>
              <w:rPr>
                <w:rFonts w:asciiTheme="minorHAnsi" w:hAnsiTheme="minorHAnsi" w:cs="Arial" w:hint="eastAsia"/>
                <w:color w:val="000000" w:themeColor="text1"/>
              </w:rPr>
              <w:t xml:space="preserve"> (</w:t>
            </w:r>
            <w:r w:rsidRPr="0037265E">
              <w:rPr>
                <w:rFonts w:asciiTheme="minorHAnsi" w:hAnsiTheme="minorHAnsi" w:cs="Arial" w:hint="eastAsia"/>
                <w:b/>
                <w:color w:val="000000" w:themeColor="text1"/>
              </w:rPr>
              <w:t xml:space="preserve">For CS to upload </w:t>
            </w:r>
            <w:r w:rsidRPr="0037265E">
              <w:rPr>
                <w:rFonts w:asciiTheme="minorHAnsi" w:hAnsiTheme="minorHAnsi" w:cs="Arial"/>
                <w:b/>
                <w:color w:val="000000" w:themeColor="text1"/>
              </w:rPr>
              <w:t>insurance</w:t>
            </w:r>
            <w:r w:rsidRPr="0037265E">
              <w:rPr>
                <w:rFonts w:asciiTheme="minorHAnsi" w:hAnsiTheme="minorHAnsi" w:cs="Arial" w:hint="eastAsia"/>
                <w:b/>
                <w:color w:val="000000" w:themeColor="text1"/>
              </w:rPr>
              <w:t xml:space="preserve"> policy</w:t>
            </w:r>
            <w:r>
              <w:rPr>
                <w:rFonts w:asciiTheme="minorHAnsi" w:hAnsiTheme="minorHAnsi" w:cs="Arial" w:hint="eastAsia"/>
                <w:color w:val="000000" w:themeColor="text1"/>
              </w:rPr>
              <w:t>)</w:t>
            </w:r>
          </w:p>
        </w:tc>
      </w:tr>
      <w:tr w:rsidR="001F78F9" w:rsidRPr="00291C7E" w14:paraId="5C2778AB" w14:textId="77777777" w:rsidTr="007B39E9">
        <w:trPr>
          <w:cantSplit/>
          <w:trHeight w:val="237"/>
        </w:trPr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B0FFC" w14:textId="77777777" w:rsidR="001F78F9" w:rsidRPr="00291C7E" w:rsidRDefault="001F78F9" w:rsidP="007B39E9">
            <w:pPr>
              <w:pStyle w:val="ac"/>
              <w:rPr>
                <w:rFonts w:asciiTheme="minorHAnsi" w:hAnsiTheme="minorHAnsi"/>
              </w:rPr>
            </w:pPr>
            <w:r w:rsidRPr="00291C7E">
              <w:rPr>
                <w:rFonts w:asciiTheme="minorHAnsi" w:hAnsiTheme="minorHAnsi"/>
                <w:noProof/>
              </w:rPr>
              <w:drawing>
                <wp:inline distT="0" distB="0" distL="0" distR="0" wp14:anchorId="5DF74200" wp14:editId="71ABD7A8">
                  <wp:extent cx="475489" cy="256033"/>
                  <wp:effectExtent l="0" t="0" r="127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9" cy="256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FFFF99" w:fill="auto"/>
            <w:vAlign w:val="center"/>
          </w:tcPr>
          <w:p w14:paraId="33E10FCA" w14:textId="77777777" w:rsidR="001F78F9" w:rsidRPr="00291C7E" w:rsidRDefault="001F78F9" w:rsidP="007B39E9">
            <w:pPr>
              <w:rPr>
                <w:rFonts w:asciiTheme="minorHAnsi" w:hAnsiTheme="minorHAnsi" w:cs="Arial"/>
                <w:color w:val="000000" w:themeColor="text1"/>
              </w:rPr>
            </w:pPr>
            <w:r w:rsidRPr="00291C7E">
              <w:rPr>
                <w:rFonts w:asciiTheme="minorHAnsi" w:hAnsiTheme="minorHAnsi" w:cs="Arial"/>
                <w:color w:val="000000" w:themeColor="text1"/>
              </w:rPr>
              <w:t>退回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S0 (</w:t>
            </w:r>
            <w:r w:rsidRPr="00503853">
              <w:rPr>
                <w:rFonts w:asciiTheme="minorHAnsi" w:hAnsiTheme="minorHAnsi" w:cs="Arial"/>
                <w:b/>
                <w:color w:val="000000" w:themeColor="text1"/>
              </w:rPr>
              <w:t>Return to S0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)</w:t>
            </w:r>
          </w:p>
        </w:tc>
      </w:tr>
      <w:tr w:rsidR="001F78F9" w:rsidRPr="00291C7E" w14:paraId="5983C992" w14:textId="77777777" w:rsidTr="007B39E9">
        <w:trPr>
          <w:cantSplit/>
          <w:trHeight w:val="237"/>
        </w:trPr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D327A" w14:textId="77777777" w:rsidR="001F78F9" w:rsidRPr="00291C7E" w:rsidRDefault="001F78F9" w:rsidP="007B39E9">
            <w:pPr>
              <w:pStyle w:val="ac"/>
              <w:rPr>
                <w:rFonts w:asciiTheme="minorHAnsi" w:hAnsiTheme="minorHAnsi"/>
              </w:rPr>
            </w:pPr>
            <w:r w:rsidRPr="00291C7E">
              <w:rPr>
                <w:rFonts w:asciiTheme="minorHAnsi" w:hAnsiTheme="minorHAnsi"/>
                <w:noProof/>
              </w:rPr>
              <w:drawing>
                <wp:inline distT="0" distB="0" distL="0" distR="0" wp14:anchorId="687D4A2E" wp14:editId="2993B42F">
                  <wp:extent cx="740666" cy="283465"/>
                  <wp:effectExtent l="0" t="0" r="2540" b="254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666" cy="28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FFFF99" w:fill="auto"/>
            <w:vAlign w:val="center"/>
          </w:tcPr>
          <w:p w14:paraId="399663EA" w14:textId="77777777" w:rsidR="001F78F9" w:rsidRPr="00291C7E" w:rsidRDefault="001F78F9" w:rsidP="007B39E9">
            <w:pPr>
              <w:rPr>
                <w:rFonts w:asciiTheme="minorHAnsi" w:hAnsiTheme="minorHAnsi" w:cs="Arial"/>
                <w:color w:val="000000" w:themeColor="text1"/>
              </w:rPr>
            </w:pPr>
            <w:r w:rsidRPr="00291C7E">
              <w:rPr>
                <w:rFonts w:asciiTheme="minorHAnsi" w:hAnsiTheme="minorHAnsi" w:cs="Arial"/>
                <w:color w:val="000000" w:themeColor="text1"/>
              </w:rPr>
              <w:t>查看處理紀錄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 xml:space="preserve"> (</w:t>
            </w:r>
            <w:r w:rsidRPr="00503853">
              <w:rPr>
                <w:rFonts w:asciiTheme="minorHAnsi" w:hAnsiTheme="minorHAnsi" w:cs="Arial"/>
                <w:b/>
                <w:color w:val="000000" w:themeColor="text1"/>
              </w:rPr>
              <w:t>View Process Log</w:t>
            </w:r>
            <w:r w:rsidRPr="00291C7E">
              <w:rPr>
                <w:rFonts w:asciiTheme="minorHAnsi" w:hAnsiTheme="minorHAnsi" w:cs="Arial"/>
                <w:color w:val="000000" w:themeColor="text1"/>
              </w:rPr>
              <w:t>)</w:t>
            </w:r>
          </w:p>
        </w:tc>
      </w:tr>
      <w:tr w:rsidR="001F78F9" w:rsidRPr="00291C7E" w14:paraId="4377AB24" w14:textId="77777777" w:rsidTr="007B39E9">
        <w:trPr>
          <w:cantSplit/>
          <w:trHeight w:val="503"/>
        </w:trPr>
        <w:tc>
          <w:tcPr>
            <w:tcW w:w="7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8BD68" w14:textId="77777777" w:rsidR="001F78F9" w:rsidRPr="00291C7E" w:rsidRDefault="001F78F9" w:rsidP="007B39E9">
            <w:pPr>
              <w:pStyle w:val="ac"/>
              <w:rPr>
                <w:rFonts w:asciiTheme="minorHAnsi" w:hAnsiTheme="minorHAnsi"/>
              </w:rPr>
            </w:pPr>
            <w:r w:rsidRPr="00291C7E">
              <w:rPr>
                <w:rFonts w:asciiTheme="minorHAnsi" w:hAnsiTheme="minorHAnsi"/>
                <w:noProof/>
              </w:rPr>
              <w:drawing>
                <wp:inline distT="0" distB="0" distL="0" distR="0" wp14:anchorId="22743103" wp14:editId="5E8913EF">
                  <wp:extent cx="886970" cy="274321"/>
                  <wp:effectExtent l="0" t="0" r="8890" b="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970" cy="27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FFFF99" w:fill="auto"/>
            <w:vAlign w:val="center"/>
          </w:tcPr>
          <w:p w14:paraId="28E710AE" w14:textId="77777777" w:rsidR="001F78F9" w:rsidRPr="00291C7E" w:rsidRDefault="001F78F9" w:rsidP="007B39E9">
            <w:pPr>
              <w:rPr>
                <w:rFonts w:asciiTheme="minorHAnsi" w:hAnsiTheme="minorHAnsi" w:cs="Arial"/>
              </w:rPr>
            </w:pPr>
            <w:r w:rsidRPr="00291C7E">
              <w:rPr>
                <w:rFonts w:asciiTheme="minorHAnsi" w:hAnsiTheme="minorHAnsi" w:cs="Arial"/>
              </w:rPr>
              <w:t>回到上一頁</w:t>
            </w:r>
            <w:r w:rsidRPr="00291C7E">
              <w:rPr>
                <w:rFonts w:asciiTheme="minorHAnsi" w:hAnsiTheme="minorHAnsi" w:cs="Arial"/>
              </w:rPr>
              <w:t xml:space="preserve"> (</w:t>
            </w:r>
            <w:r w:rsidRPr="00503853">
              <w:rPr>
                <w:rFonts w:asciiTheme="minorHAnsi" w:hAnsiTheme="minorHAnsi" w:cs="Arial"/>
                <w:b/>
              </w:rPr>
              <w:t>Back to To-do page</w:t>
            </w:r>
            <w:r w:rsidRPr="00291C7E">
              <w:rPr>
                <w:rFonts w:asciiTheme="minorHAnsi" w:hAnsiTheme="minorHAnsi" w:cs="Arial"/>
              </w:rPr>
              <w:t>)</w:t>
            </w:r>
          </w:p>
        </w:tc>
      </w:tr>
    </w:tbl>
    <w:p w14:paraId="6B99E090" w14:textId="204C5D8D" w:rsidR="001F78F9" w:rsidRDefault="001F78F9" w:rsidP="00F70D9E">
      <w:pPr>
        <w:pStyle w:val="afffb"/>
      </w:pPr>
    </w:p>
    <w:p w14:paraId="2CADBEE5" w14:textId="285129AC" w:rsidR="001F78F9" w:rsidRPr="001F78F9" w:rsidRDefault="001F78F9" w:rsidP="00F70D9E">
      <w:pPr>
        <w:pStyle w:val="afffb"/>
        <w:rPr>
          <w:color w:val="0070C0"/>
        </w:rPr>
      </w:pPr>
      <w:r w:rsidRPr="001F78F9">
        <w:rPr>
          <w:rFonts w:hint="eastAsia"/>
          <w:color w:val="0070C0"/>
        </w:rPr>
        <w:t>(</w:t>
      </w:r>
      <w:r w:rsidRPr="001F78F9">
        <w:rPr>
          <w:rFonts w:hint="eastAsia"/>
          <w:color w:val="0070C0"/>
          <w:lang w:eastAsia="zh-HK"/>
        </w:rPr>
        <w:t>表例)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82"/>
        <w:gridCol w:w="1593"/>
        <w:gridCol w:w="1626"/>
        <w:gridCol w:w="648"/>
        <w:gridCol w:w="644"/>
        <w:gridCol w:w="663"/>
        <w:gridCol w:w="184"/>
        <w:gridCol w:w="3668"/>
      </w:tblGrid>
      <w:tr w:rsidR="001F78F9" w:rsidRPr="0003642E" w14:paraId="077F41FF" w14:textId="77777777" w:rsidTr="007B39E9">
        <w:trPr>
          <w:cantSplit/>
          <w:trHeight w:val="260"/>
        </w:trPr>
        <w:tc>
          <w:tcPr>
            <w:tcW w:w="303" w:type="pct"/>
            <w:shd w:val="clear" w:color="auto" w:fill="000000"/>
            <w:vAlign w:val="center"/>
          </w:tcPr>
          <w:p w14:paraId="43E75601" w14:textId="77777777" w:rsidR="001F78F9" w:rsidRPr="0003642E" w:rsidRDefault="001F78F9" w:rsidP="007B39E9">
            <w:pPr>
              <w:jc w:val="both"/>
              <w:rPr>
                <w:rFonts w:cs="Arial"/>
                <w:b/>
                <w:bCs/>
                <w:i/>
                <w:iCs/>
                <w:color w:val="FFFFFF"/>
                <w:sz w:val="22"/>
                <w:szCs w:val="22"/>
              </w:rPr>
            </w:pPr>
            <w:r w:rsidRPr="0003642E">
              <w:rPr>
                <w:rFonts w:cs="Arial"/>
                <w:b/>
                <w:bCs/>
                <w:i/>
                <w:iCs/>
                <w:color w:val="FFFFFF"/>
                <w:sz w:val="22"/>
                <w:szCs w:val="22"/>
              </w:rPr>
              <w:t>No。</w:t>
            </w:r>
          </w:p>
        </w:tc>
        <w:tc>
          <w:tcPr>
            <w:tcW w:w="829" w:type="pct"/>
            <w:shd w:val="clear" w:color="auto" w:fill="000000"/>
            <w:vAlign w:val="center"/>
          </w:tcPr>
          <w:p w14:paraId="1CDB31EB" w14:textId="77777777" w:rsidR="001F78F9" w:rsidRPr="0003642E" w:rsidRDefault="001F78F9" w:rsidP="007B39E9">
            <w:pPr>
              <w:jc w:val="both"/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</w:pPr>
            <w:r w:rsidRPr="0003642E"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  <w:t>Item</w:t>
            </w:r>
          </w:p>
        </w:tc>
        <w:tc>
          <w:tcPr>
            <w:tcW w:w="846" w:type="pct"/>
            <w:shd w:val="clear" w:color="auto" w:fill="000000"/>
            <w:vAlign w:val="center"/>
          </w:tcPr>
          <w:p w14:paraId="2016B7C6" w14:textId="77777777" w:rsidR="001F78F9" w:rsidRPr="0003642E" w:rsidRDefault="001F78F9" w:rsidP="007B39E9">
            <w:pPr>
              <w:jc w:val="both"/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</w:pPr>
            <w:r w:rsidRPr="0003642E"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337" w:type="pct"/>
            <w:shd w:val="clear" w:color="auto" w:fill="000000"/>
            <w:vAlign w:val="center"/>
          </w:tcPr>
          <w:p w14:paraId="2294F1A3" w14:textId="48463D8F" w:rsidR="001F78F9" w:rsidRPr="0003642E" w:rsidRDefault="001F78F9" w:rsidP="007B39E9">
            <w:pPr>
              <w:jc w:val="both"/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</w:pPr>
            <w:r w:rsidRPr="0003642E"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  <w:t>R/W</w:t>
            </w:r>
            <w:r w:rsidR="0053763F"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  <w:t>/H</w:t>
            </w:r>
          </w:p>
        </w:tc>
        <w:tc>
          <w:tcPr>
            <w:tcW w:w="335" w:type="pct"/>
            <w:shd w:val="clear" w:color="auto" w:fill="000000"/>
            <w:vAlign w:val="center"/>
          </w:tcPr>
          <w:p w14:paraId="4706B15D" w14:textId="77777777" w:rsidR="001F78F9" w:rsidRPr="0003642E" w:rsidRDefault="001F78F9" w:rsidP="007B39E9">
            <w:pPr>
              <w:jc w:val="both"/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</w:pPr>
            <w:r w:rsidRPr="0003642E"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  <w:t>Must</w:t>
            </w:r>
          </w:p>
        </w:tc>
        <w:tc>
          <w:tcPr>
            <w:tcW w:w="441" w:type="pct"/>
            <w:gridSpan w:val="2"/>
            <w:shd w:val="clear" w:color="auto" w:fill="000000"/>
            <w:vAlign w:val="center"/>
          </w:tcPr>
          <w:p w14:paraId="66CF0AA2" w14:textId="77777777" w:rsidR="001F78F9" w:rsidRPr="0003642E" w:rsidRDefault="001F78F9" w:rsidP="007B39E9">
            <w:pPr>
              <w:jc w:val="both"/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</w:pPr>
            <w:r w:rsidRPr="0003642E"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  <w:t>Default Value</w:t>
            </w:r>
          </w:p>
        </w:tc>
        <w:tc>
          <w:tcPr>
            <w:tcW w:w="1909" w:type="pct"/>
            <w:shd w:val="clear" w:color="auto" w:fill="000000"/>
            <w:vAlign w:val="center"/>
          </w:tcPr>
          <w:p w14:paraId="2FD7DE7E" w14:textId="77777777" w:rsidR="001F78F9" w:rsidRPr="0003642E" w:rsidRDefault="001F78F9" w:rsidP="007B39E9">
            <w:pPr>
              <w:jc w:val="both"/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</w:pPr>
            <w:r w:rsidRPr="0003642E">
              <w:rPr>
                <w:rFonts w:cs="Arial"/>
                <w:b/>
                <w:bCs/>
                <w:i/>
                <w:iCs/>
                <w:color w:val="FFFFFF" w:themeColor="background1"/>
                <w:sz w:val="22"/>
                <w:szCs w:val="22"/>
              </w:rPr>
              <w:t>Validation/Others</w:t>
            </w:r>
          </w:p>
        </w:tc>
      </w:tr>
      <w:tr w:rsidR="001F78F9" w:rsidRPr="00EB23E0" w14:paraId="60F98C48" w14:textId="77777777" w:rsidTr="007B39E9">
        <w:trPr>
          <w:cantSplit/>
          <w:trHeight w:val="166"/>
        </w:trPr>
        <w:tc>
          <w:tcPr>
            <w:tcW w:w="5000" w:type="pct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38C49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  <w:lang w:eastAsia="zh-HK"/>
              </w:rPr>
              <w:t>請輸入代繳融資資訊</w:t>
            </w:r>
            <w:r w:rsidRPr="00244CA5">
              <w:rPr>
                <w:rFonts w:cs="Arial" w:hint="eastAsia"/>
                <w:sz w:val="22"/>
                <w:szCs w:val="22"/>
              </w:rPr>
              <w:t>—</w:t>
            </w:r>
            <w:r w:rsidRPr="00244CA5">
              <w:rPr>
                <w:rFonts w:hint="eastAsia"/>
                <w:sz w:val="22"/>
                <w:szCs w:val="22"/>
                <w:lang w:eastAsia="zh-HK"/>
              </w:rPr>
              <w:t>幫他人繳款</w:t>
            </w:r>
          </w:p>
        </w:tc>
      </w:tr>
      <w:tr w:rsidR="001F78F9" w:rsidRPr="0003642E" w14:paraId="6B208282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0879619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4C962528" w14:textId="77777777" w:rsidR="001F78F9" w:rsidRPr="00244CA5" w:rsidRDefault="001F78F9" w:rsidP="007B39E9">
            <w:pPr>
              <w:pStyle w:val="ac"/>
              <w:rPr>
                <w:rFonts w:ascii="標楷體" w:hAnsi="標楷體"/>
              </w:rPr>
            </w:pPr>
            <w:r w:rsidRPr="00244CA5">
              <w:rPr>
                <w:rFonts w:ascii="標楷體" w:hAnsi="標楷體" w:hint="eastAsia"/>
                <w:lang w:eastAsia="zh-HK"/>
              </w:rPr>
              <w:t>車號</w:t>
            </w:r>
            <w:r w:rsidRPr="00244CA5">
              <w:rPr>
                <w:rFonts w:ascii="標楷體" w:hAnsi="標楷體" w:hint="eastAsia"/>
              </w:rPr>
              <w:t>(</w:t>
            </w:r>
            <w:r w:rsidRPr="00244CA5">
              <w:rPr>
                <w:rFonts w:ascii="標楷體" w:hAnsi="標楷體" w:hint="eastAsia"/>
                <w:lang w:eastAsia="zh-HK"/>
              </w:rPr>
              <w:t>前</w:t>
            </w:r>
            <w:r w:rsidRPr="00244CA5">
              <w:rPr>
                <w:rFonts w:ascii="標楷體" w:hAnsi="標楷體" w:hint="eastAsia"/>
              </w:rPr>
              <w:t>)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371C54D6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54EF5F65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Ｗ</w:t>
            </w: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7E2B94BB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Ｙ</w:t>
            </w: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68F5D17A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vMerge w:val="restart"/>
            <w:tcBorders>
              <w:top w:val="single" w:sz="6" w:space="0" w:color="auto"/>
              <w:right w:val="single" w:sz="6" w:space="0" w:color="auto"/>
            </w:tcBorders>
          </w:tcPr>
          <w:p w14:paraId="397225CA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  <w:lang w:eastAsia="zh-HK"/>
              </w:rPr>
              <w:t>若一筆契約有多台車</w:t>
            </w:r>
            <w:r w:rsidRPr="00244CA5">
              <w:rPr>
                <w:rFonts w:cs="Arial" w:hint="eastAsia"/>
                <w:sz w:val="22"/>
                <w:szCs w:val="22"/>
              </w:rPr>
              <w:t>,</w:t>
            </w:r>
            <w:r w:rsidRPr="00244CA5">
              <w:rPr>
                <w:rFonts w:cs="Arial" w:hint="eastAsia"/>
                <w:sz w:val="22"/>
                <w:szCs w:val="22"/>
                <w:lang w:eastAsia="zh-HK"/>
              </w:rPr>
              <w:t>只要一台車號有吻合即可</w:t>
            </w:r>
          </w:p>
        </w:tc>
      </w:tr>
      <w:tr w:rsidR="001F78F9" w:rsidRPr="0003642E" w14:paraId="62B30B92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93BA40B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60112CB6" w14:textId="77777777" w:rsidR="001F78F9" w:rsidRPr="00244CA5" w:rsidRDefault="001F78F9" w:rsidP="007B39E9">
            <w:pPr>
              <w:pStyle w:val="ac"/>
              <w:rPr>
                <w:rFonts w:ascii="標楷體" w:hAnsi="標楷體"/>
                <w:lang w:eastAsia="zh-HK"/>
              </w:rPr>
            </w:pPr>
            <w:r w:rsidRPr="00244CA5">
              <w:rPr>
                <w:rFonts w:ascii="標楷體" w:hAnsi="標楷體" w:hint="eastAsia"/>
                <w:lang w:eastAsia="zh-HK"/>
              </w:rPr>
              <w:t>車號</w:t>
            </w:r>
            <w:r w:rsidRPr="00244CA5">
              <w:rPr>
                <w:rFonts w:ascii="標楷體" w:hAnsi="標楷體" w:hint="eastAsia"/>
              </w:rPr>
              <w:t>(</w:t>
            </w:r>
            <w:r w:rsidRPr="00244CA5">
              <w:rPr>
                <w:rFonts w:ascii="標楷體" w:hAnsi="標楷體" w:hint="eastAsia"/>
                <w:lang w:eastAsia="zh-HK"/>
              </w:rPr>
              <w:t>後</w:t>
            </w:r>
            <w:r w:rsidRPr="00244CA5">
              <w:rPr>
                <w:rFonts w:ascii="標楷體" w:hAnsi="標楷體" w:hint="eastAsia"/>
              </w:rPr>
              <w:t>)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0DED1F7B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5CDD7199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Ｗ</w:t>
            </w: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365BD219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Ｙ</w:t>
            </w: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7B97E8E9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vMerge/>
            <w:tcBorders>
              <w:bottom w:val="single" w:sz="6" w:space="0" w:color="auto"/>
              <w:right w:val="single" w:sz="6" w:space="0" w:color="auto"/>
            </w:tcBorders>
          </w:tcPr>
          <w:p w14:paraId="0DCF3F10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</w:tr>
      <w:tr w:rsidR="001F78F9" w:rsidRPr="0003642E" w14:paraId="1B3AFDB9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9CFDA2D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05F1A6AD" w14:textId="77777777" w:rsidR="001F78F9" w:rsidRPr="00244CA5" w:rsidRDefault="001F78F9" w:rsidP="007B39E9">
            <w:pPr>
              <w:pStyle w:val="ac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lang w:eastAsia="zh-HK"/>
              </w:rPr>
              <w:t>姓名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2293E269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1E61AC64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Ｗ</w:t>
            </w: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241F2E6E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Ｙ</w:t>
            </w: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5B44EAFB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F781C9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</w:tr>
      <w:tr w:rsidR="001F78F9" w:rsidRPr="0003642E" w14:paraId="1C1BDCE5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12465DE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2C64D050" w14:textId="77777777" w:rsidR="001F78F9" w:rsidRPr="00244CA5" w:rsidRDefault="001F78F9" w:rsidP="007B39E9">
            <w:pPr>
              <w:pStyle w:val="ac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生日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32985EA9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1A744BD1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Ｗ</w:t>
            </w: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7A8D6345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Ｙ</w:t>
            </w: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1D263FCF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6AB7D9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</w:tr>
      <w:tr w:rsidR="001F78F9" w:rsidRPr="0003642E" w14:paraId="339E62E7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3F60798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408E3A38" w14:textId="77777777" w:rsidR="001F78F9" w:rsidRPr="00244CA5" w:rsidRDefault="001F78F9" w:rsidP="007B39E9">
            <w:pPr>
              <w:pStyle w:val="ac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身分證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2B5C54AE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102964FD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Ｗ</w:t>
            </w: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1F140638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Ｙ</w:t>
            </w: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5E3F50AF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072836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</w:tr>
      <w:tr w:rsidR="001F78F9" w:rsidRPr="0003642E" w14:paraId="5AA2ADDC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E45161A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1B6DC9A6" w14:textId="77777777" w:rsidR="001F78F9" w:rsidRPr="00244CA5" w:rsidRDefault="001F78F9" w:rsidP="007B39E9">
            <w:pPr>
              <w:pStyle w:val="ac"/>
              <w:rPr>
                <w:rFonts w:ascii="標楷體" w:hAnsi="標楷體"/>
                <w:lang w:eastAsia="zh-HK"/>
              </w:rPr>
            </w:pPr>
            <w:r>
              <w:rPr>
                <w:rFonts w:ascii="標楷體" w:hAnsi="標楷體" w:hint="eastAsia"/>
                <w:lang w:eastAsia="zh-HK"/>
              </w:rPr>
              <w:t>電話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5DDDB5DA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1D965027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Ｗ</w:t>
            </w: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2A8DA77C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</w:rPr>
              <w:t>Ｙ</w:t>
            </w: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175F062F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7CED27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50D40">
              <w:rPr>
                <w:rFonts w:hint="eastAsia"/>
                <w:sz w:val="22"/>
                <w:lang w:eastAsia="zh-HK"/>
              </w:rPr>
              <w:t>若為市話填區碼與電話號碼</w:t>
            </w:r>
            <w:r w:rsidRPr="00250D40">
              <w:rPr>
                <w:rFonts w:hint="eastAsia"/>
                <w:sz w:val="22"/>
              </w:rPr>
              <w:t>,</w:t>
            </w:r>
            <w:r w:rsidRPr="00250D40">
              <w:rPr>
                <w:rFonts w:hint="eastAsia"/>
                <w:sz w:val="22"/>
                <w:lang w:eastAsia="zh-HK"/>
              </w:rPr>
              <w:t>不填分機</w:t>
            </w:r>
            <w:r w:rsidRPr="00250D40">
              <w:rPr>
                <w:rFonts w:hint="eastAsia"/>
                <w:sz w:val="22"/>
              </w:rPr>
              <w:t>,</w:t>
            </w:r>
            <w:r w:rsidRPr="00250D40">
              <w:rPr>
                <w:rFonts w:hint="eastAsia"/>
                <w:sz w:val="22"/>
                <w:lang w:eastAsia="zh-HK"/>
              </w:rPr>
              <w:t>輸入時不可填符號</w:t>
            </w:r>
            <w:r w:rsidRPr="00250D40">
              <w:rPr>
                <w:rFonts w:hint="eastAsia"/>
                <w:sz w:val="22"/>
              </w:rPr>
              <w:t>(</w:t>
            </w:r>
            <w:r w:rsidRPr="00250D40">
              <w:rPr>
                <w:rFonts w:hint="eastAsia"/>
                <w:sz w:val="22"/>
                <w:lang w:eastAsia="zh-HK"/>
              </w:rPr>
              <w:t>括號</w:t>
            </w:r>
            <w:r w:rsidRPr="00250D40">
              <w:rPr>
                <w:rFonts w:hint="eastAsia"/>
                <w:sz w:val="22"/>
              </w:rPr>
              <w:t>,</w:t>
            </w:r>
            <w:r w:rsidRPr="00250D40">
              <w:rPr>
                <w:rFonts w:hint="eastAsia"/>
                <w:sz w:val="22"/>
                <w:lang w:eastAsia="zh-HK"/>
              </w:rPr>
              <w:t>減號</w:t>
            </w:r>
            <w:r w:rsidRPr="00250D40">
              <w:rPr>
                <w:sz w:val="22"/>
              </w:rPr>
              <w:t>…</w:t>
            </w:r>
            <w:r w:rsidRPr="00250D40">
              <w:rPr>
                <w:rFonts w:hint="eastAsia"/>
                <w:sz w:val="22"/>
                <w:lang w:eastAsia="zh-HK"/>
              </w:rPr>
              <w:t>等等</w:t>
            </w:r>
            <w:r w:rsidRPr="00250D40">
              <w:rPr>
                <w:rFonts w:hint="eastAsia"/>
                <w:sz w:val="22"/>
              </w:rPr>
              <w:t>)</w:t>
            </w:r>
          </w:p>
        </w:tc>
      </w:tr>
      <w:tr w:rsidR="001F78F9" w:rsidRPr="00CB0540" w14:paraId="163EF154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DF4AFB5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1F0583FA" w14:textId="77777777" w:rsidR="001F78F9" w:rsidRPr="00244CA5" w:rsidRDefault="001F78F9" w:rsidP="007B39E9">
            <w:pPr>
              <w:pStyle w:val="ac"/>
              <w:rPr>
                <w:rFonts w:ascii="標楷體" w:hAnsi="標楷體"/>
                <w:bdr w:val="single" w:sz="4" w:space="0" w:color="auto"/>
                <w:shd w:val="pct15" w:color="auto" w:fill="FFFFFF"/>
                <w:lang w:eastAsia="zh-HK"/>
              </w:rPr>
            </w:pPr>
            <w:r w:rsidRPr="00244CA5">
              <w:rPr>
                <w:rFonts w:ascii="標楷體" w:hAnsi="標楷體" w:hint="eastAsia"/>
                <w:bdr w:val="single" w:sz="4" w:space="0" w:color="auto"/>
                <w:shd w:val="pct15" w:color="auto" w:fill="FFFFFF"/>
                <w:lang w:eastAsia="zh-HK"/>
              </w:rPr>
              <w:t>立即送出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31A4E3C4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1DC296CB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4D1FB340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542C7F5B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1EAF7B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  <w:lang w:eastAsia="zh-HK"/>
              </w:rPr>
            </w:pPr>
            <w:r w:rsidRPr="00244CA5">
              <w:rPr>
                <w:rFonts w:cs="Arial" w:hint="eastAsia"/>
                <w:sz w:val="22"/>
                <w:szCs w:val="22"/>
                <w:lang w:eastAsia="zh-HK"/>
              </w:rPr>
              <w:t>送出填單內容</w:t>
            </w:r>
            <w:r w:rsidRPr="00244CA5">
              <w:rPr>
                <w:rFonts w:cs="Arial" w:hint="eastAsia"/>
                <w:sz w:val="22"/>
                <w:szCs w:val="22"/>
              </w:rPr>
              <w:t>,</w:t>
            </w:r>
            <w:r w:rsidRPr="00244CA5">
              <w:rPr>
                <w:rFonts w:cs="Arial" w:hint="eastAsia"/>
                <w:sz w:val="22"/>
                <w:szCs w:val="22"/>
                <w:lang w:eastAsia="zh-HK"/>
              </w:rPr>
              <w:t>並依結果回覆訊息</w:t>
            </w:r>
          </w:p>
        </w:tc>
      </w:tr>
      <w:tr w:rsidR="001F78F9" w:rsidRPr="0003642E" w14:paraId="389BF23C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7BCEFB9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76453544" w14:textId="77777777" w:rsidR="001F78F9" w:rsidRPr="00244CA5" w:rsidRDefault="001F78F9" w:rsidP="007B39E9">
            <w:pPr>
              <w:pStyle w:val="ac"/>
              <w:rPr>
                <w:rFonts w:ascii="標楷體" w:hAnsi="標楷體"/>
                <w:bdr w:val="single" w:sz="4" w:space="0" w:color="auto"/>
                <w:shd w:val="pct15" w:color="auto" w:fill="FFFFFF"/>
              </w:rPr>
            </w:pPr>
            <w:r w:rsidRPr="00244CA5">
              <w:rPr>
                <w:rFonts w:ascii="標楷體" w:hAnsi="標楷體" w:hint="eastAsia"/>
                <w:bdr w:val="single" w:sz="4" w:space="0" w:color="auto"/>
                <w:shd w:val="pct15" w:color="auto" w:fill="FFFFFF"/>
                <w:lang w:eastAsia="zh-HK"/>
              </w:rPr>
              <w:t>返回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58196039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608D418C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261885B5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15CE2F2C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F46A3A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 w:rsidRPr="00244CA5">
              <w:rPr>
                <w:rFonts w:cs="Arial" w:hint="eastAsia"/>
                <w:sz w:val="22"/>
                <w:szCs w:val="22"/>
                <w:lang w:eastAsia="zh-HK"/>
              </w:rPr>
              <w:t>回到前頁</w:t>
            </w:r>
          </w:p>
        </w:tc>
      </w:tr>
      <w:tr w:rsidR="001F78F9" w:rsidRPr="0003642E" w14:paraId="52CE73BD" w14:textId="77777777" w:rsidTr="007B39E9">
        <w:trPr>
          <w:cantSplit/>
          <w:trHeight w:val="314"/>
        </w:trPr>
        <w:tc>
          <w:tcPr>
            <w:tcW w:w="5000" w:type="pct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8C65B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  <w:lang w:eastAsia="zh-HK"/>
              </w:rPr>
            </w:pPr>
            <w:r w:rsidRPr="00244CA5">
              <w:rPr>
                <w:rFonts w:cs="Arial" w:hint="eastAsia"/>
                <w:sz w:val="22"/>
                <w:szCs w:val="22"/>
                <w:lang w:eastAsia="zh-HK"/>
              </w:rPr>
              <w:t>請輸入代繳融資資訊</w:t>
            </w:r>
            <w:r w:rsidRPr="00244CA5">
              <w:rPr>
                <w:rFonts w:cs="Arial" w:hint="eastAsia"/>
                <w:sz w:val="22"/>
                <w:szCs w:val="22"/>
              </w:rPr>
              <w:t>—</w:t>
            </w:r>
            <w:r w:rsidRPr="00244CA5">
              <w:rPr>
                <w:rFonts w:hint="eastAsia"/>
                <w:sz w:val="22"/>
                <w:szCs w:val="22"/>
                <w:lang w:eastAsia="zh-HK"/>
              </w:rPr>
              <w:t>幫自已繳款</w:t>
            </w:r>
          </w:p>
        </w:tc>
      </w:tr>
      <w:tr w:rsidR="001F78F9" w:rsidRPr="0003642E" w14:paraId="6AD5FB37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53AFBF7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52E1188F" w14:textId="77777777" w:rsidR="001F78F9" w:rsidRPr="00244CA5" w:rsidRDefault="001F78F9" w:rsidP="007B39E9">
            <w:pPr>
              <w:pStyle w:val="ac"/>
              <w:rPr>
                <w:rFonts w:ascii="標楷體" w:hAnsi="標楷體"/>
                <w:bdr w:val="single" w:sz="4" w:space="0" w:color="auto"/>
                <w:shd w:val="pct15" w:color="auto" w:fill="FFFFFF"/>
                <w:lang w:eastAsia="zh-HK"/>
              </w:rPr>
            </w:pPr>
            <w:r w:rsidRPr="00244CA5">
              <w:rPr>
                <w:rFonts w:ascii="標楷體" w:hAnsi="標楷體" w:hint="eastAsia"/>
                <w:lang w:eastAsia="zh-HK"/>
              </w:rPr>
              <w:t>車號</w:t>
            </w:r>
            <w:r w:rsidRPr="00244CA5">
              <w:rPr>
                <w:rFonts w:ascii="標楷體" w:hAnsi="標楷體" w:hint="eastAsia"/>
              </w:rPr>
              <w:t>(</w:t>
            </w:r>
            <w:r w:rsidRPr="00244CA5">
              <w:rPr>
                <w:rFonts w:ascii="標楷體" w:hAnsi="標楷體" w:hint="eastAsia"/>
                <w:lang w:eastAsia="zh-HK"/>
              </w:rPr>
              <w:t>前</w:t>
            </w:r>
            <w:r w:rsidRPr="00244CA5">
              <w:rPr>
                <w:rFonts w:ascii="標楷體" w:hAnsi="標楷體" w:hint="eastAsia"/>
              </w:rPr>
              <w:t>)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2077FA05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35BF6404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>
              <w:rPr>
                <w:rFonts w:cs="Arial" w:hint="eastAsia"/>
                <w:sz w:val="22"/>
                <w:szCs w:val="22"/>
              </w:rPr>
              <w:t>Ｗ</w:t>
            </w: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0A6CAAE6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05E4EAF0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15A133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  <w:lang w:eastAsia="zh-HK"/>
              </w:rPr>
            </w:pPr>
            <w:r>
              <w:rPr>
                <w:rFonts w:cs="Arial" w:hint="eastAsia"/>
                <w:sz w:val="22"/>
                <w:szCs w:val="22"/>
                <w:lang w:eastAsia="zh-HK"/>
              </w:rPr>
              <w:t>原功能</w:t>
            </w:r>
            <w:r>
              <w:rPr>
                <w:rFonts w:cs="Arial" w:hint="eastAsia"/>
                <w:sz w:val="22"/>
                <w:szCs w:val="22"/>
              </w:rPr>
              <w:t>,</w:t>
            </w:r>
            <w:r>
              <w:rPr>
                <w:rFonts w:cs="Arial" w:hint="eastAsia"/>
                <w:sz w:val="22"/>
                <w:szCs w:val="22"/>
                <w:lang w:eastAsia="zh-HK"/>
              </w:rPr>
              <w:t>同現行作法</w:t>
            </w:r>
          </w:p>
        </w:tc>
      </w:tr>
      <w:tr w:rsidR="001F78F9" w:rsidRPr="0003642E" w14:paraId="3FA95EF3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E135715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37007BE6" w14:textId="77777777" w:rsidR="001F78F9" w:rsidRPr="00244CA5" w:rsidRDefault="001F78F9" w:rsidP="007B39E9">
            <w:pPr>
              <w:pStyle w:val="ac"/>
              <w:rPr>
                <w:rFonts w:ascii="標楷體" w:hAnsi="標楷體"/>
                <w:bdr w:val="single" w:sz="4" w:space="0" w:color="auto"/>
                <w:shd w:val="pct15" w:color="auto" w:fill="FFFFFF"/>
                <w:lang w:eastAsia="zh-HK"/>
              </w:rPr>
            </w:pPr>
            <w:r w:rsidRPr="00244CA5">
              <w:rPr>
                <w:rFonts w:ascii="標楷體" w:hAnsi="標楷體" w:hint="eastAsia"/>
                <w:lang w:eastAsia="zh-HK"/>
              </w:rPr>
              <w:t>車號</w:t>
            </w:r>
            <w:r w:rsidRPr="00244CA5">
              <w:rPr>
                <w:rFonts w:ascii="標楷體" w:hAnsi="標楷體" w:hint="eastAsia"/>
              </w:rPr>
              <w:t>(</w:t>
            </w:r>
            <w:r w:rsidRPr="00244CA5">
              <w:rPr>
                <w:rFonts w:ascii="標楷體" w:hAnsi="標楷體" w:hint="eastAsia"/>
                <w:lang w:eastAsia="zh-HK"/>
              </w:rPr>
              <w:t>後</w:t>
            </w:r>
            <w:r w:rsidRPr="00244CA5">
              <w:rPr>
                <w:rFonts w:ascii="標楷體" w:hAnsi="標楷體" w:hint="eastAsia"/>
              </w:rPr>
              <w:t>)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289DF408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4EA7A9B4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>
              <w:rPr>
                <w:rFonts w:cs="Arial" w:hint="eastAsia"/>
                <w:sz w:val="22"/>
                <w:szCs w:val="22"/>
              </w:rPr>
              <w:t>Ｗ</w:t>
            </w: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11262D38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00A1741F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F07445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  <w:lang w:eastAsia="zh-HK"/>
              </w:rPr>
            </w:pPr>
            <w:r>
              <w:rPr>
                <w:rFonts w:cs="Arial" w:hint="eastAsia"/>
                <w:sz w:val="22"/>
                <w:szCs w:val="22"/>
                <w:lang w:eastAsia="zh-HK"/>
              </w:rPr>
              <w:t>原功能</w:t>
            </w:r>
            <w:r>
              <w:rPr>
                <w:rFonts w:cs="Arial" w:hint="eastAsia"/>
                <w:sz w:val="22"/>
                <w:szCs w:val="22"/>
              </w:rPr>
              <w:t>,</w:t>
            </w:r>
            <w:r>
              <w:rPr>
                <w:rFonts w:cs="Arial" w:hint="eastAsia"/>
                <w:sz w:val="22"/>
                <w:szCs w:val="22"/>
                <w:lang w:eastAsia="zh-HK"/>
              </w:rPr>
              <w:t>同現行作法</w:t>
            </w:r>
          </w:p>
        </w:tc>
      </w:tr>
      <w:tr w:rsidR="001F78F9" w:rsidRPr="0003642E" w14:paraId="7401379F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FAC5416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7122B897" w14:textId="77777777" w:rsidR="001F78F9" w:rsidRPr="00E2790C" w:rsidRDefault="001F78F9" w:rsidP="007B39E9">
            <w:pPr>
              <w:pStyle w:val="ac"/>
              <w:rPr>
                <w:rFonts w:ascii="標楷體" w:hAnsi="標楷體"/>
                <w:lang w:eastAsia="zh-HK"/>
              </w:rPr>
            </w:pPr>
            <w:r w:rsidRPr="00E2790C">
              <w:rPr>
                <w:rFonts w:ascii="標楷體" w:hAnsi="標楷體" w:hint="eastAsia"/>
                <w:lang w:eastAsia="zh-HK"/>
              </w:rPr>
              <w:t>身分證字號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5C106892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7C88A2A5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>
              <w:rPr>
                <w:rFonts w:cs="Arial" w:hint="eastAsia"/>
                <w:sz w:val="22"/>
                <w:szCs w:val="22"/>
              </w:rPr>
              <w:t>Ｗ</w:t>
            </w: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20D48C94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1521CE54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F527B5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  <w:lang w:eastAsia="zh-HK"/>
              </w:rPr>
            </w:pPr>
            <w:r>
              <w:rPr>
                <w:rFonts w:cs="Arial" w:hint="eastAsia"/>
                <w:sz w:val="22"/>
                <w:szCs w:val="22"/>
                <w:lang w:eastAsia="zh-HK"/>
              </w:rPr>
              <w:t>原功能</w:t>
            </w:r>
            <w:r>
              <w:rPr>
                <w:rFonts w:cs="Arial" w:hint="eastAsia"/>
                <w:sz w:val="22"/>
                <w:szCs w:val="22"/>
              </w:rPr>
              <w:t>,</w:t>
            </w:r>
            <w:r>
              <w:rPr>
                <w:rFonts w:cs="Arial" w:hint="eastAsia"/>
                <w:sz w:val="22"/>
                <w:szCs w:val="22"/>
                <w:lang w:eastAsia="zh-HK"/>
              </w:rPr>
              <w:t>同現行作法</w:t>
            </w:r>
          </w:p>
        </w:tc>
      </w:tr>
      <w:tr w:rsidR="001F78F9" w:rsidRPr="0003642E" w14:paraId="523AF6B9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DBFCC0A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72039071" w14:textId="77777777" w:rsidR="001F78F9" w:rsidRPr="00E2790C" w:rsidRDefault="001F78F9" w:rsidP="007B39E9">
            <w:pPr>
              <w:pStyle w:val="ac"/>
              <w:rPr>
                <w:rFonts w:ascii="標楷體" w:hAnsi="標楷體"/>
                <w:lang w:eastAsia="zh-HK"/>
              </w:rPr>
            </w:pPr>
            <w:r w:rsidRPr="00E2790C">
              <w:rPr>
                <w:rFonts w:ascii="標楷體" w:hAnsi="標楷體" w:hint="eastAsia"/>
                <w:lang w:eastAsia="zh-HK"/>
              </w:rPr>
              <w:t>生日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0DC94626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7D94E675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  <w:r>
              <w:rPr>
                <w:rFonts w:cs="Arial" w:hint="eastAsia"/>
                <w:sz w:val="22"/>
                <w:szCs w:val="22"/>
              </w:rPr>
              <w:t>Ｗ</w:t>
            </w: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545A21B8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20CC7C91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D38FA8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  <w:lang w:eastAsia="zh-HK"/>
              </w:rPr>
            </w:pPr>
            <w:r>
              <w:rPr>
                <w:rFonts w:cs="Arial" w:hint="eastAsia"/>
                <w:sz w:val="22"/>
                <w:szCs w:val="22"/>
                <w:lang w:eastAsia="zh-HK"/>
              </w:rPr>
              <w:t>原功能</w:t>
            </w:r>
            <w:r>
              <w:rPr>
                <w:rFonts w:cs="Arial" w:hint="eastAsia"/>
                <w:sz w:val="22"/>
                <w:szCs w:val="22"/>
              </w:rPr>
              <w:t>,</w:t>
            </w:r>
            <w:r>
              <w:rPr>
                <w:rFonts w:cs="Arial" w:hint="eastAsia"/>
                <w:sz w:val="22"/>
                <w:szCs w:val="22"/>
                <w:lang w:eastAsia="zh-HK"/>
              </w:rPr>
              <w:t>同現行作法</w:t>
            </w:r>
          </w:p>
        </w:tc>
      </w:tr>
      <w:tr w:rsidR="001F78F9" w:rsidRPr="0003642E" w14:paraId="483F5E50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B17F71E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2170008F" w14:textId="77777777" w:rsidR="001F78F9" w:rsidRDefault="001F78F9" w:rsidP="007B39E9">
            <w:pPr>
              <w:pStyle w:val="ac"/>
              <w:rPr>
                <w:rFonts w:ascii="標楷體" w:hAnsi="標楷體"/>
                <w:bdr w:val="single" w:sz="4" w:space="0" w:color="auto"/>
                <w:shd w:val="pct15" w:color="auto" w:fill="FFFFFF"/>
                <w:lang w:eastAsia="zh-HK"/>
              </w:rPr>
            </w:pPr>
            <w:r w:rsidRPr="00244CA5">
              <w:rPr>
                <w:rFonts w:ascii="標楷體" w:hAnsi="標楷體" w:hint="eastAsia"/>
                <w:bdr w:val="single" w:sz="4" w:space="0" w:color="auto"/>
                <w:shd w:val="pct15" w:color="auto" w:fill="FFFFFF"/>
                <w:lang w:eastAsia="zh-HK"/>
              </w:rPr>
              <w:t>立即送出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60D22C70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79FFB141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61401262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720E1888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D01EEE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  <w:lang w:eastAsia="zh-HK"/>
              </w:rPr>
            </w:pPr>
            <w:r>
              <w:rPr>
                <w:rFonts w:cs="Arial" w:hint="eastAsia"/>
                <w:sz w:val="22"/>
                <w:szCs w:val="22"/>
                <w:lang w:eastAsia="zh-HK"/>
              </w:rPr>
              <w:t>原功能</w:t>
            </w:r>
            <w:r>
              <w:rPr>
                <w:rFonts w:cs="Arial" w:hint="eastAsia"/>
                <w:sz w:val="22"/>
                <w:szCs w:val="22"/>
              </w:rPr>
              <w:t>,</w:t>
            </w:r>
            <w:r>
              <w:rPr>
                <w:rFonts w:cs="Arial" w:hint="eastAsia"/>
                <w:sz w:val="22"/>
                <w:szCs w:val="22"/>
                <w:lang w:eastAsia="zh-HK"/>
              </w:rPr>
              <w:t>同現行作法</w:t>
            </w:r>
          </w:p>
        </w:tc>
      </w:tr>
      <w:tr w:rsidR="001F78F9" w:rsidRPr="0003642E" w14:paraId="709F4766" w14:textId="77777777" w:rsidTr="007B39E9">
        <w:trPr>
          <w:cantSplit/>
          <w:trHeight w:val="314"/>
        </w:trPr>
        <w:tc>
          <w:tcPr>
            <w:tcW w:w="30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211F256" w14:textId="77777777" w:rsidR="001F78F9" w:rsidRPr="00244CA5" w:rsidRDefault="001F78F9" w:rsidP="001F78F9">
            <w:pPr>
              <w:numPr>
                <w:ilvl w:val="0"/>
                <w:numId w:val="22"/>
              </w:num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829" w:type="pct"/>
            <w:tcBorders>
              <w:top w:val="single" w:sz="6" w:space="0" w:color="auto"/>
              <w:bottom w:val="single" w:sz="6" w:space="0" w:color="auto"/>
            </w:tcBorders>
          </w:tcPr>
          <w:p w14:paraId="458AADD3" w14:textId="77777777" w:rsidR="001F78F9" w:rsidRPr="00244CA5" w:rsidRDefault="001F78F9" w:rsidP="007B39E9">
            <w:pPr>
              <w:pStyle w:val="ac"/>
              <w:rPr>
                <w:rFonts w:ascii="標楷體" w:hAnsi="標楷體"/>
                <w:bdr w:val="single" w:sz="4" w:space="0" w:color="auto"/>
                <w:shd w:val="pct15" w:color="auto" w:fill="FFFFFF"/>
                <w:lang w:eastAsia="zh-HK"/>
              </w:rPr>
            </w:pPr>
            <w:r w:rsidRPr="00244CA5">
              <w:rPr>
                <w:rFonts w:ascii="標楷體" w:hAnsi="標楷體" w:hint="eastAsia"/>
                <w:bdr w:val="single" w:sz="4" w:space="0" w:color="auto"/>
                <w:shd w:val="pct15" w:color="auto" w:fill="FFFFFF"/>
                <w:lang w:eastAsia="zh-HK"/>
              </w:rPr>
              <w:t>返回</w:t>
            </w:r>
          </w:p>
        </w:tc>
        <w:tc>
          <w:tcPr>
            <w:tcW w:w="846" w:type="pct"/>
            <w:tcBorders>
              <w:top w:val="single" w:sz="6" w:space="0" w:color="auto"/>
              <w:bottom w:val="single" w:sz="6" w:space="0" w:color="auto"/>
            </w:tcBorders>
          </w:tcPr>
          <w:p w14:paraId="743B56A9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7" w:type="pct"/>
            <w:tcBorders>
              <w:top w:val="single" w:sz="6" w:space="0" w:color="auto"/>
              <w:bottom w:val="single" w:sz="6" w:space="0" w:color="auto"/>
            </w:tcBorders>
          </w:tcPr>
          <w:p w14:paraId="23787786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35" w:type="pct"/>
            <w:tcBorders>
              <w:top w:val="single" w:sz="6" w:space="0" w:color="auto"/>
              <w:bottom w:val="single" w:sz="6" w:space="0" w:color="auto"/>
            </w:tcBorders>
          </w:tcPr>
          <w:p w14:paraId="5F8E1955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345" w:type="pct"/>
            <w:tcBorders>
              <w:top w:val="single" w:sz="6" w:space="0" w:color="auto"/>
              <w:bottom w:val="single" w:sz="6" w:space="0" w:color="auto"/>
            </w:tcBorders>
          </w:tcPr>
          <w:p w14:paraId="696EC0EC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</w:rPr>
            </w:pPr>
          </w:p>
        </w:tc>
        <w:tc>
          <w:tcPr>
            <w:tcW w:w="2005" w:type="pct"/>
            <w:gridSpan w:val="2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EBFEEA" w14:textId="77777777" w:rsidR="001F78F9" w:rsidRPr="00244CA5" w:rsidRDefault="001F78F9" w:rsidP="007B39E9">
            <w:pPr>
              <w:spacing w:line="360" w:lineRule="exact"/>
              <w:rPr>
                <w:rFonts w:cs="Arial"/>
                <w:sz w:val="22"/>
                <w:szCs w:val="22"/>
                <w:lang w:eastAsia="zh-HK"/>
              </w:rPr>
            </w:pPr>
            <w:r>
              <w:rPr>
                <w:rFonts w:cs="Arial" w:hint="eastAsia"/>
                <w:sz w:val="22"/>
                <w:szCs w:val="22"/>
                <w:lang w:eastAsia="zh-HK"/>
              </w:rPr>
              <w:t>原功能</w:t>
            </w:r>
            <w:r>
              <w:rPr>
                <w:rFonts w:cs="Arial" w:hint="eastAsia"/>
                <w:sz w:val="22"/>
                <w:szCs w:val="22"/>
              </w:rPr>
              <w:t>,</w:t>
            </w:r>
            <w:r>
              <w:rPr>
                <w:rFonts w:cs="Arial" w:hint="eastAsia"/>
                <w:sz w:val="22"/>
                <w:szCs w:val="22"/>
                <w:lang w:eastAsia="zh-HK"/>
              </w:rPr>
              <w:t>同現行作法</w:t>
            </w:r>
          </w:p>
        </w:tc>
      </w:tr>
    </w:tbl>
    <w:p w14:paraId="2982FF94" w14:textId="77777777" w:rsidR="001F78F9" w:rsidRDefault="001F78F9" w:rsidP="001F78F9"/>
    <w:p w14:paraId="21939D6B" w14:textId="77777777" w:rsidR="001F78F9" w:rsidRPr="0003642E" w:rsidRDefault="001F78F9" w:rsidP="001F78F9">
      <w:pPr>
        <w:pStyle w:val="4TEXT"/>
        <w:ind w:left="0" w:firstLine="0"/>
        <w:rPr>
          <w:rFonts w:cs="Arial"/>
          <w:sz w:val="24"/>
        </w:rPr>
      </w:pPr>
      <w:r>
        <w:rPr>
          <w:rFonts w:cs="Arial" w:hint="eastAsia"/>
          <w:b/>
          <w:sz w:val="24"/>
          <w:u w:val="single"/>
          <w:lang w:eastAsia="zh-HK"/>
        </w:rPr>
        <w:t>回覆訊息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517"/>
        <w:gridCol w:w="1397"/>
        <w:gridCol w:w="3469"/>
        <w:gridCol w:w="1384"/>
        <w:gridCol w:w="2861"/>
      </w:tblGrid>
      <w:tr w:rsidR="001F78F9" w14:paraId="76226611" w14:textId="77777777" w:rsidTr="007B39E9">
        <w:tc>
          <w:tcPr>
            <w:tcW w:w="520" w:type="dxa"/>
            <w:shd w:val="clear" w:color="auto" w:fill="000000" w:themeFill="text1"/>
          </w:tcPr>
          <w:p w14:paraId="370AE4BE" w14:textId="77777777" w:rsidR="001F78F9" w:rsidRPr="00F9689D" w:rsidRDefault="001F78F9" w:rsidP="007B39E9">
            <w:pPr>
              <w:jc w:val="center"/>
              <w:rPr>
                <w:sz w:val="22"/>
              </w:rPr>
            </w:pPr>
            <w:r w:rsidRPr="00F9689D">
              <w:rPr>
                <w:rFonts w:hint="eastAsia"/>
                <w:sz w:val="22"/>
              </w:rPr>
              <w:t>No</w:t>
            </w:r>
          </w:p>
        </w:tc>
        <w:tc>
          <w:tcPr>
            <w:tcW w:w="1431" w:type="dxa"/>
            <w:shd w:val="clear" w:color="auto" w:fill="000000" w:themeFill="text1"/>
          </w:tcPr>
          <w:p w14:paraId="37F622D1" w14:textId="77777777" w:rsidR="001F78F9" w:rsidRPr="00F9689D" w:rsidRDefault="001F78F9" w:rsidP="007B39E9">
            <w:pPr>
              <w:jc w:val="center"/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標題</w:t>
            </w:r>
          </w:p>
        </w:tc>
        <w:tc>
          <w:tcPr>
            <w:tcW w:w="3544" w:type="dxa"/>
            <w:shd w:val="clear" w:color="auto" w:fill="000000" w:themeFill="text1"/>
          </w:tcPr>
          <w:p w14:paraId="78A284F0" w14:textId="77777777" w:rsidR="001F78F9" w:rsidRPr="00F9689D" w:rsidRDefault="001F78F9" w:rsidP="007B39E9">
            <w:pPr>
              <w:jc w:val="center"/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內文</w:t>
            </w:r>
          </w:p>
        </w:tc>
        <w:tc>
          <w:tcPr>
            <w:tcW w:w="1417" w:type="dxa"/>
            <w:shd w:val="clear" w:color="auto" w:fill="000000" w:themeFill="text1"/>
          </w:tcPr>
          <w:p w14:paraId="0DD2E34D" w14:textId="77777777" w:rsidR="001F78F9" w:rsidRPr="00F9689D" w:rsidRDefault="001F78F9" w:rsidP="007B39E9">
            <w:pPr>
              <w:jc w:val="center"/>
              <w:rPr>
                <w:sz w:val="22"/>
                <w:lang w:eastAsia="zh-HK"/>
              </w:rPr>
            </w:pPr>
            <w:r w:rsidRPr="00F9689D">
              <w:rPr>
                <w:rFonts w:hint="eastAsia"/>
                <w:sz w:val="22"/>
                <w:lang w:eastAsia="zh-HK"/>
              </w:rPr>
              <w:t>按鈕文字</w:t>
            </w:r>
          </w:p>
        </w:tc>
        <w:tc>
          <w:tcPr>
            <w:tcW w:w="2942" w:type="dxa"/>
            <w:shd w:val="clear" w:color="auto" w:fill="000000" w:themeFill="text1"/>
          </w:tcPr>
          <w:p w14:paraId="6E66BB0A" w14:textId="77777777" w:rsidR="001F78F9" w:rsidRPr="00F9689D" w:rsidRDefault="001F78F9" w:rsidP="007B39E9">
            <w:pPr>
              <w:jc w:val="center"/>
              <w:rPr>
                <w:sz w:val="22"/>
                <w:lang w:eastAsia="zh-HK"/>
              </w:rPr>
            </w:pPr>
            <w:r w:rsidRPr="00F9689D">
              <w:rPr>
                <w:rFonts w:hint="eastAsia"/>
                <w:sz w:val="22"/>
                <w:lang w:eastAsia="zh-HK"/>
              </w:rPr>
              <w:t>觸發情境</w:t>
            </w:r>
          </w:p>
        </w:tc>
      </w:tr>
      <w:tr w:rsidR="001F78F9" w14:paraId="7FEA1A08" w14:textId="77777777" w:rsidTr="007B39E9">
        <w:tc>
          <w:tcPr>
            <w:tcW w:w="520" w:type="dxa"/>
          </w:tcPr>
          <w:p w14:paraId="20B288B2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</w:rPr>
              <w:t>1</w:t>
            </w:r>
          </w:p>
        </w:tc>
        <w:tc>
          <w:tcPr>
            <w:tcW w:w="1431" w:type="dxa"/>
          </w:tcPr>
          <w:p w14:paraId="7C32EB81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提示</w:t>
            </w:r>
          </w:p>
        </w:tc>
        <w:tc>
          <w:tcPr>
            <w:tcW w:w="3544" w:type="dxa"/>
          </w:tcPr>
          <w:p w14:paraId="4881A1B5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帳號綁定成功</w:t>
            </w:r>
          </w:p>
        </w:tc>
        <w:tc>
          <w:tcPr>
            <w:tcW w:w="1417" w:type="dxa"/>
          </w:tcPr>
          <w:p w14:paraId="302581AF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確認</w:t>
            </w:r>
          </w:p>
        </w:tc>
        <w:tc>
          <w:tcPr>
            <w:tcW w:w="2942" w:type="dxa"/>
          </w:tcPr>
          <w:p w14:paraId="29ECE3C1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綁定成功</w:t>
            </w:r>
          </w:p>
        </w:tc>
      </w:tr>
      <w:tr w:rsidR="001F78F9" w14:paraId="0A377F9A" w14:textId="77777777" w:rsidTr="007B39E9">
        <w:tc>
          <w:tcPr>
            <w:tcW w:w="520" w:type="dxa"/>
          </w:tcPr>
          <w:p w14:paraId="52F5AA94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</w:rPr>
              <w:lastRenderedPageBreak/>
              <w:t>2</w:t>
            </w:r>
          </w:p>
        </w:tc>
        <w:tc>
          <w:tcPr>
            <w:tcW w:w="1431" w:type="dxa"/>
          </w:tcPr>
          <w:p w14:paraId="359DCB67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提示</w:t>
            </w:r>
          </w:p>
        </w:tc>
        <w:tc>
          <w:tcPr>
            <w:tcW w:w="3544" w:type="dxa"/>
          </w:tcPr>
          <w:p w14:paraId="01910DE1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請輸入車牌號碼</w:t>
            </w:r>
          </w:p>
        </w:tc>
        <w:tc>
          <w:tcPr>
            <w:tcW w:w="1417" w:type="dxa"/>
          </w:tcPr>
          <w:p w14:paraId="34CE33F3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確認</w:t>
            </w:r>
          </w:p>
        </w:tc>
        <w:tc>
          <w:tcPr>
            <w:tcW w:w="2942" w:type="dxa"/>
          </w:tcPr>
          <w:p w14:paraId="65ABC87E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全部未填寫或是車牌未填寫</w:t>
            </w:r>
          </w:p>
        </w:tc>
      </w:tr>
      <w:tr w:rsidR="001F78F9" w14:paraId="3FB5CDB9" w14:textId="77777777" w:rsidTr="007B39E9">
        <w:tc>
          <w:tcPr>
            <w:tcW w:w="520" w:type="dxa"/>
          </w:tcPr>
          <w:p w14:paraId="0E26EF72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</w:rPr>
              <w:t>3</w:t>
            </w:r>
          </w:p>
        </w:tc>
        <w:tc>
          <w:tcPr>
            <w:tcW w:w="1431" w:type="dxa"/>
          </w:tcPr>
          <w:p w14:paraId="06BC9A3F" w14:textId="77777777" w:rsidR="001F78F9" w:rsidRPr="00F9689D" w:rsidRDefault="001F78F9" w:rsidP="007B39E9">
            <w:pPr>
              <w:rPr>
                <w:sz w:val="22"/>
                <w:lang w:eastAsia="zh-HK"/>
              </w:rPr>
            </w:pPr>
            <w:r w:rsidRPr="00F9689D">
              <w:rPr>
                <w:rFonts w:hint="eastAsia"/>
                <w:sz w:val="22"/>
                <w:lang w:eastAsia="zh-HK"/>
              </w:rPr>
              <w:t>提示</w:t>
            </w:r>
          </w:p>
        </w:tc>
        <w:tc>
          <w:tcPr>
            <w:tcW w:w="3544" w:type="dxa"/>
          </w:tcPr>
          <w:p w14:paraId="0C760E59" w14:textId="77777777" w:rsidR="001F78F9" w:rsidRPr="00F9689D" w:rsidRDefault="001F78F9" w:rsidP="007B39E9">
            <w:pPr>
              <w:rPr>
                <w:sz w:val="22"/>
                <w:lang w:eastAsia="zh-HK"/>
              </w:rPr>
            </w:pPr>
            <w:r w:rsidRPr="00F9689D">
              <w:rPr>
                <w:rFonts w:hint="eastAsia"/>
                <w:sz w:val="22"/>
                <w:lang w:eastAsia="zh-HK"/>
              </w:rPr>
              <w:t>請輸入貸款人名字</w:t>
            </w:r>
          </w:p>
        </w:tc>
        <w:tc>
          <w:tcPr>
            <w:tcW w:w="1417" w:type="dxa"/>
          </w:tcPr>
          <w:p w14:paraId="28112D4C" w14:textId="77777777" w:rsidR="001F78F9" w:rsidRPr="00F9689D" w:rsidRDefault="001F78F9" w:rsidP="007B39E9">
            <w:pPr>
              <w:rPr>
                <w:sz w:val="22"/>
                <w:lang w:eastAsia="zh-HK"/>
              </w:rPr>
            </w:pPr>
            <w:r w:rsidRPr="00F9689D">
              <w:rPr>
                <w:rFonts w:hint="eastAsia"/>
                <w:sz w:val="22"/>
                <w:lang w:eastAsia="zh-HK"/>
              </w:rPr>
              <w:t>確認</w:t>
            </w:r>
          </w:p>
        </w:tc>
        <w:tc>
          <w:tcPr>
            <w:tcW w:w="2942" w:type="dxa"/>
          </w:tcPr>
          <w:p w14:paraId="36038298" w14:textId="77777777" w:rsidR="001F78F9" w:rsidRPr="00F9689D" w:rsidRDefault="001F78F9" w:rsidP="007B39E9">
            <w:pPr>
              <w:rPr>
                <w:sz w:val="22"/>
                <w:lang w:eastAsia="zh-HK"/>
              </w:rPr>
            </w:pPr>
            <w:r w:rsidRPr="00F9689D">
              <w:rPr>
                <w:rFonts w:hint="eastAsia"/>
                <w:sz w:val="22"/>
                <w:lang w:eastAsia="zh-HK"/>
              </w:rPr>
              <w:t>全部未填寫或是貸款人名字未填寫</w:t>
            </w:r>
          </w:p>
        </w:tc>
      </w:tr>
      <w:tr w:rsidR="001F78F9" w14:paraId="54EF0137" w14:textId="77777777" w:rsidTr="007B39E9">
        <w:tc>
          <w:tcPr>
            <w:tcW w:w="520" w:type="dxa"/>
          </w:tcPr>
          <w:p w14:paraId="3CA1F724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</w:rPr>
              <w:t>4</w:t>
            </w:r>
          </w:p>
        </w:tc>
        <w:tc>
          <w:tcPr>
            <w:tcW w:w="1431" w:type="dxa"/>
          </w:tcPr>
          <w:p w14:paraId="2C92FE1D" w14:textId="77777777" w:rsidR="001F78F9" w:rsidRPr="00F9689D" w:rsidRDefault="001F78F9" w:rsidP="007B39E9">
            <w:pPr>
              <w:rPr>
                <w:sz w:val="22"/>
                <w:lang w:eastAsia="zh-HK"/>
              </w:rPr>
            </w:pPr>
            <w:r w:rsidRPr="00F9689D">
              <w:rPr>
                <w:rFonts w:hint="eastAsia"/>
                <w:sz w:val="22"/>
                <w:lang w:eastAsia="zh-HK"/>
              </w:rPr>
              <w:t>無法載入您</w:t>
            </w:r>
            <w:r w:rsidRPr="005416D7">
              <w:rPr>
                <w:rFonts w:hint="eastAsia"/>
                <w:color w:val="FF0000"/>
                <w:sz w:val="22"/>
                <w:lang w:eastAsia="zh-HK"/>
              </w:rPr>
              <w:t>帳款</w:t>
            </w:r>
            <w:r w:rsidRPr="00F9689D">
              <w:rPr>
                <w:rFonts w:hint="eastAsia"/>
                <w:sz w:val="22"/>
                <w:lang w:eastAsia="zh-HK"/>
              </w:rPr>
              <w:t>資訊</w:t>
            </w:r>
          </w:p>
        </w:tc>
        <w:tc>
          <w:tcPr>
            <w:tcW w:w="3544" w:type="dxa"/>
          </w:tcPr>
          <w:p w14:paraId="1E2B76CE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您所輸入的資料與系統內資料不符</w:t>
            </w:r>
            <w:r w:rsidRPr="00F9689D">
              <w:rPr>
                <w:rFonts w:hint="eastAsia"/>
                <w:sz w:val="22"/>
              </w:rPr>
              <w:t>，</w:t>
            </w:r>
            <w:r w:rsidRPr="00F9689D">
              <w:rPr>
                <w:rFonts w:hint="eastAsia"/>
                <w:sz w:val="22"/>
                <w:lang w:eastAsia="zh-HK"/>
              </w:rPr>
              <w:t>或是沒有您的契約資料</w:t>
            </w:r>
            <w:r w:rsidRPr="00F9689D">
              <w:rPr>
                <w:rFonts w:hint="eastAsia"/>
                <w:sz w:val="22"/>
              </w:rPr>
              <w:t>，</w:t>
            </w:r>
            <w:r w:rsidRPr="00F9689D">
              <w:rPr>
                <w:rFonts w:hint="eastAsia"/>
                <w:sz w:val="22"/>
                <w:lang w:eastAsia="zh-HK"/>
              </w:rPr>
              <w:t>煩請與您的業務聯繫</w:t>
            </w:r>
            <w:r w:rsidRPr="00F9689D">
              <w:rPr>
                <w:rFonts w:hint="eastAsia"/>
                <w:sz w:val="22"/>
              </w:rPr>
              <w:t>，</w:t>
            </w:r>
            <w:r>
              <w:rPr>
                <w:rFonts w:hint="eastAsia"/>
                <w:sz w:val="22"/>
                <w:lang w:eastAsia="zh-HK"/>
              </w:rPr>
              <w:t>若電洽客服專線</w:t>
            </w:r>
            <w:r>
              <w:rPr>
                <w:rFonts w:hint="eastAsia"/>
                <w:sz w:val="22"/>
              </w:rPr>
              <w:t>02-77517533</w:t>
            </w:r>
            <w:r w:rsidRPr="00F9689D">
              <w:rPr>
                <w:rFonts w:hint="eastAsia"/>
                <w:sz w:val="22"/>
              </w:rPr>
              <w:t>。</w:t>
            </w:r>
          </w:p>
        </w:tc>
        <w:tc>
          <w:tcPr>
            <w:tcW w:w="1417" w:type="dxa"/>
          </w:tcPr>
          <w:p w14:paraId="04796F44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確認</w:t>
            </w:r>
          </w:p>
        </w:tc>
        <w:tc>
          <w:tcPr>
            <w:tcW w:w="2942" w:type="dxa"/>
          </w:tcPr>
          <w:p w14:paraId="41AE408C" w14:textId="77777777" w:rsidR="001F78F9" w:rsidRPr="00F9689D" w:rsidRDefault="001F78F9" w:rsidP="007B39E9">
            <w:pPr>
              <w:rPr>
                <w:sz w:val="22"/>
              </w:rPr>
            </w:pPr>
            <w:r w:rsidRPr="00F9689D">
              <w:rPr>
                <w:rFonts w:hint="eastAsia"/>
                <w:sz w:val="22"/>
                <w:lang w:eastAsia="zh-HK"/>
              </w:rPr>
              <w:t>比對失敗</w:t>
            </w:r>
            <w:r>
              <w:rPr>
                <w:rFonts w:hint="eastAsia"/>
                <w:sz w:val="22"/>
              </w:rPr>
              <w:t>(</w:t>
            </w:r>
            <w:r>
              <w:rPr>
                <w:rFonts w:hint="eastAsia"/>
                <w:sz w:val="22"/>
                <w:lang w:eastAsia="zh-HK"/>
              </w:rPr>
              <w:t>包含幫自己繳款也要改</w:t>
            </w:r>
            <w:r>
              <w:rPr>
                <w:rFonts w:hint="eastAsia"/>
                <w:sz w:val="22"/>
              </w:rPr>
              <w:t>)</w:t>
            </w:r>
          </w:p>
        </w:tc>
      </w:tr>
    </w:tbl>
    <w:p w14:paraId="4CB879DC" w14:textId="77777777" w:rsidR="001F78F9" w:rsidRPr="001F78F9" w:rsidRDefault="001F78F9" w:rsidP="00F70D9E">
      <w:pPr>
        <w:pStyle w:val="afffb"/>
      </w:pPr>
    </w:p>
    <w:p w14:paraId="67504617" w14:textId="2C9BFAD6" w:rsidR="00C554CF" w:rsidRPr="00FA7133" w:rsidRDefault="00FA7133" w:rsidP="00FA7133">
      <w:pPr>
        <w:pStyle w:val="afffb"/>
        <w:rPr>
          <w:shd w:val="pct15" w:color="auto" w:fill="FFFFFF"/>
        </w:rPr>
      </w:pPr>
      <w:r>
        <w:rPr>
          <w:shd w:val="pct15" w:color="auto" w:fill="FFFFFF"/>
        </w:rPr>
        <w:t>y</w:t>
      </w:r>
      <w:r w:rsidR="00DF70EE">
        <w:rPr>
          <w:rFonts w:hint="eastAsia"/>
          <w:shd w:val="pct15" w:color="auto" w:fill="FFFFFF"/>
        </w:rPr>
        <w:t>.</w:t>
      </w:r>
      <w:r w:rsidR="00C554CF" w:rsidRPr="00DF70EE">
        <w:rPr>
          <w:rFonts w:hint="eastAsia"/>
          <w:shd w:val="pct15" w:color="auto" w:fill="FFFFFF"/>
        </w:rPr>
        <w:t>欄位規格及邏輯</w:t>
      </w:r>
    </w:p>
    <w:p w14:paraId="720C6FFD" w14:textId="00D4747B" w:rsidR="00C554CF" w:rsidRDefault="00F70D9E" w:rsidP="00F70D9E">
      <w:pPr>
        <w:pStyle w:val="afffb"/>
        <w:rPr>
          <w:color w:val="0070C0"/>
        </w:rPr>
      </w:pPr>
      <w:r w:rsidRPr="00606D30">
        <w:rPr>
          <w:rFonts w:hint="eastAsia"/>
          <w:color w:val="0070C0"/>
        </w:rPr>
        <w:t>(</w:t>
      </w:r>
      <w:r w:rsidR="00606D30" w:rsidRPr="00606D30">
        <w:rPr>
          <w:rFonts w:hint="eastAsia"/>
          <w:color w:val="0070C0"/>
          <w:lang w:eastAsia="zh-HK"/>
        </w:rPr>
        <w:t>可</w:t>
      </w:r>
      <w:r w:rsidRPr="00606D30">
        <w:rPr>
          <w:rFonts w:hint="eastAsia"/>
          <w:color w:val="0070C0"/>
          <w:lang w:eastAsia="zh-HK"/>
        </w:rPr>
        <w:t>包括資料或欄位的</w:t>
      </w:r>
      <w:r w:rsidRPr="00606D30">
        <w:rPr>
          <w:rFonts w:hint="eastAsia"/>
          <w:color w:val="0070C0"/>
        </w:rPr>
        <w:t>CRUD、</w:t>
      </w:r>
      <w:r w:rsidRPr="00606D30">
        <w:rPr>
          <w:rFonts w:hint="eastAsia"/>
          <w:color w:val="0070C0"/>
          <w:lang w:eastAsia="zh-HK"/>
        </w:rPr>
        <w:t>來源及</w:t>
      </w:r>
      <w:r w:rsidRPr="00606D30">
        <w:rPr>
          <w:rFonts w:hint="eastAsia"/>
          <w:color w:val="0070C0"/>
        </w:rPr>
        <w:t>屬</w:t>
      </w:r>
      <w:r w:rsidRPr="00606D30">
        <w:rPr>
          <w:rFonts w:hint="eastAsia"/>
          <w:color w:val="0070C0"/>
          <w:lang w:eastAsia="zh-HK"/>
        </w:rPr>
        <w:t>性限制等說明</w:t>
      </w:r>
      <w:r w:rsidRPr="00606D30">
        <w:rPr>
          <w:rFonts w:hint="eastAsia"/>
          <w:color w:val="0070C0"/>
        </w:rPr>
        <w:t>)</w:t>
      </w:r>
    </w:p>
    <w:p w14:paraId="7185391E" w14:textId="2E919DAE" w:rsidR="001F78F9" w:rsidRDefault="001F78F9" w:rsidP="00F70D9E">
      <w:pPr>
        <w:pStyle w:val="afffb"/>
        <w:rPr>
          <w:color w:val="0070C0"/>
        </w:rPr>
      </w:pPr>
      <w:r>
        <w:rPr>
          <w:rFonts w:hint="eastAsia"/>
          <w:color w:val="0070C0"/>
        </w:rPr>
        <w:t>(</w:t>
      </w:r>
      <w:r>
        <w:rPr>
          <w:rFonts w:hint="eastAsia"/>
          <w:color w:val="0070C0"/>
          <w:lang w:eastAsia="zh-HK"/>
        </w:rPr>
        <w:t>表例</w:t>
      </w:r>
      <w:r>
        <w:rPr>
          <w:rFonts w:hint="eastAsia"/>
          <w:color w:val="0070C0"/>
        </w:rPr>
        <w:t>)</w:t>
      </w:r>
    </w:p>
    <w:p w14:paraId="20A91A03" w14:textId="77777777" w:rsidR="001F78F9" w:rsidRPr="00291C7E" w:rsidRDefault="001F78F9" w:rsidP="001F78F9">
      <w:pPr>
        <w:pStyle w:val="4TEXT"/>
        <w:ind w:left="0" w:firstLine="0"/>
        <w:rPr>
          <w:rFonts w:asciiTheme="minorHAnsi" w:hAnsiTheme="minorHAnsi" w:cs="Arial"/>
          <w:b/>
          <w:u w:val="single"/>
        </w:rPr>
      </w:pPr>
      <w:r>
        <w:rPr>
          <w:rFonts w:asciiTheme="minorHAnsi" w:hAnsiTheme="minorHAnsi" w:cs="Arial" w:hint="eastAsia"/>
          <w:b/>
          <w:u w:val="single"/>
        </w:rPr>
        <w:t>擔保品資料</w:t>
      </w:r>
      <w:r w:rsidRPr="00291C7E">
        <w:rPr>
          <w:rFonts w:asciiTheme="minorHAnsi" w:hAnsiTheme="minorHAnsi" w:cs="Arial"/>
          <w:b/>
          <w:u w:val="single"/>
        </w:rPr>
        <w:t>欄位</w:t>
      </w:r>
      <w:r w:rsidRPr="00291C7E">
        <w:rPr>
          <w:rFonts w:asciiTheme="minorHAnsi" w:hAnsiTheme="minorHAnsi" w:cs="Arial"/>
          <w:b/>
          <w:u w:val="single"/>
        </w:rPr>
        <w:t>(Columns)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50"/>
        <w:gridCol w:w="2108"/>
        <w:gridCol w:w="1545"/>
        <w:gridCol w:w="561"/>
        <w:gridCol w:w="703"/>
        <w:gridCol w:w="1422"/>
        <w:gridCol w:w="2819"/>
      </w:tblGrid>
      <w:tr w:rsidR="001F78F9" w:rsidRPr="00291C7E" w14:paraId="2C809D3B" w14:textId="77777777" w:rsidTr="007B39E9">
        <w:trPr>
          <w:cantSplit/>
          <w:trHeight w:val="260"/>
        </w:trPr>
        <w:tc>
          <w:tcPr>
            <w:tcW w:w="234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1257A83B" w14:textId="77777777" w:rsidR="001F78F9" w:rsidRPr="00011ACB" w:rsidRDefault="001F78F9" w:rsidP="007B39E9">
            <w:pPr>
              <w:jc w:val="both"/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  <w:t>No</w:t>
            </w:r>
          </w:p>
        </w:tc>
        <w:tc>
          <w:tcPr>
            <w:tcW w:w="1097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47DD8952" w14:textId="77777777" w:rsidR="001F78F9" w:rsidRPr="00011ACB" w:rsidRDefault="001F78F9" w:rsidP="007B39E9">
            <w:pPr>
              <w:jc w:val="both"/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  <w:t>Item</w:t>
            </w:r>
          </w:p>
        </w:tc>
        <w:tc>
          <w:tcPr>
            <w:tcW w:w="804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18E9D6DF" w14:textId="77777777" w:rsidR="001F78F9" w:rsidRPr="00011ACB" w:rsidRDefault="001F78F9" w:rsidP="007B39E9">
            <w:pPr>
              <w:jc w:val="both"/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  <w:t>Description</w:t>
            </w:r>
          </w:p>
        </w:tc>
        <w:tc>
          <w:tcPr>
            <w:tcW w:w="292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5DE4F8CF" w14:textId="77777777" w:rsidR="001F78F9" w:rsidRPr="00011ACB" w:rsidRDefault="001F78F9" w:rsidP="007B39E9">
            <w:pPr>
              <w:jc w:val="both"/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  <w:t>R/W</w:t>
            </w:r>
          </w:p>
        </w:tc>
        <w:tc>
          <w:tcPr>
            <w:tcW w:w="366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342A0833" w14:textId="77777777" w:rsidR="001F78F9" w:rsidRPr="00011ACB" w:rsidRDefault="001F78F9" w:rsidP="007B39E9">
            <w:pPr>
              <w:jc w:val="both"/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  <w:t>Must</w:t>
            </w:r>
          </w:p>
        </w:tc>
        <w:tc>
          <w:tcPr>
            <w:tcW w:w="740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4B894EB0" w14:textId="77777777" w:rsidR="001F78F9" w:rsidRPr="00011ACB" w:rsidRDefault="001F78F9" w:rsidP="007B39E9">
            <w:pPr>
              <w:jc w:val="both"/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  <w:t>Default Value</w:t>
            </w:r>
          </w:p>
        </w:tc>
        <w:tc>
          <w:tcPr>
            <w:tcW w:w="1467" w:type="pct"/>
            <w:tcBorders>
              <w:bottom w:val="single" w:sz="4" w:space="0" w:color="auto"/>
            </w:tcBorders>
            <w:shd w:val="clear" w:color="auto" w:fill="000000"/>
            <w:vAlign w:val="center"/>
          </w:tcPr>
          <w:p w14:paraId="6D9C9EAF" w14:textId="77777777" w:rsidR="001F78F9" w:rsidRPr="00011ACB" w:rsidRDefault="001F78F9" w:rsidP="007B39E9">
            <w:pPr>
              <w:jc w:val="both"/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b/>
                <w:bCs/>
                <w:i/>
                <w:iCs/>
                <w:color w:val="FFFFFF"/>
                <w:sz w:val="22"/>
                <w:szCs w:val="22"/>
              </w:rPr>
              <w:t>Validation/Others</w:t>
            </w:r>
          </w:p>
        </w:tc>
      </w:tr>
      <w:tr w:rsidR="001F78F9" w:rsidRPr="00291C7E" w14:paraId="25A75060" w14:textId="77777777" w:rsidTr="007B39E9">
        <w:trPr>
          <w:cantSplit/>
          <w:trHeight w:val="237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CAB6F" w14:textId="77777777" w:rsidR="001F78F9" w:rsidRPr="00011ACB" w:rsidRDefault="001F78F9" w:rsidP="001F78F9">
            <w:pPr>
              <w:widowControl w:val="0"/>
              <w:numPr>
                <w:ilvl w:val="0"/>
                <w:numId w:val="21"/>
              </w:numPr>
              <w:spacing w:line="0" w:lineRule="atLeast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9BAB6" w14:textId="77777777" w:rsidR="001F78F9" w:rsidRPr="00011ACB" w:rsidRDefault="001F78F9" w:rsidP="007B39E9">
            <w:pPr>
              <w:pStyle w:val="ac"/>
              <w:rPr>
                <w:rFonts w:asciiTheme="minorHAnsi" w:hAnsiTheme="minorHAnsi"/>
                <w:sz w:val="22"/>
                <w:szCs w:val="22"/>
              </w:rPr>
            </w:pPr>
            <w:r w:rsidRPr="00011ACB">
              <w:rPr>
                <w:rFonts w:asciiTheme="minorHAnsi" w:hAnsiTheme="minorHAnsi" w:hint="eastAsia"/>
                <w:sz w:val="22"/>
                <w:szCs w:val="22"/>
              </w:rPr>
              <w:t>Plate</w:t>
            </w:r>
            <w:r w:rsidRPr="00011ACB">
              <w:rPr>
                <w:rFonts w:asciiTheme="minorHAnsi" w:hAnsiTheme="minorHAnsi"/>
                <w:sz w:val="22"/>
                <w:szCs w:val="22"/>
              </w:rPr>
              <w:t xml:space="preserve"> No.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C957C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車牌號碼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F86D1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W</w:t>
            </w:r>
          </w:p>
        </w:tc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F8CA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Y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C1056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7A7F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從案件</w:t>
            </w: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擔保品</w:t>
            </w:r>
            <w:r w:rsidRPr="00011ACB">
              <w:rPr>
                <w:rFonts w:asciiTheme="minorHAnsi" w:hAnsiTheme="minorHAnsi" w:cs="Arial"/>
                <w:sz w:val="22"/>
                <w:szCs w:val="22"/>
              </w:rPr>
              <w:t>資料帶出</w:t>
            </w:r>
          </w:p>
        </w:tc>
      </w:tr>
      <w:tr w:rsidR="001F78F9" w:rsidRPr="00291C7E" w14:paraId="17B43D26" w14:textId="77777777" w:rsidTr="007B39E9">
        <w:trPr>
          <w:cantSplit/>
          <w:trHeight w:val="237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3EA1" w14:textId="77777777" w:rsidR="001F78F9" w:rsidRPr="00011ACB" w:rsidRDefault="001F78F9" w:rsidP="001F78F9">
            <w:pPr>
              <w:widowControl w:val="0"/>
              <w:numPr>
                <w:ilvl w:val="0"/>
                <w:numId w:val="21"/>
              </w:numPr>
              <w:spacing w:line="0" w:lineRule="atLeast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67277" w14:textId="77777777" w:rsidR="001F78F9" w:rsidRPr="00011ACB" w:rsidRDefault="001F78F9" w:rsidP="007B39E9">
            <w:pPr>
              <w:pStyle w:val="ac"/>
              <w:rPr>
                <w:rFonts w:asciiTheme="minorHAnsi" w:hAnsiTheme="minorHAnsi"/>
                <w:sz w:val="22"/>
                <w:szCs w:val="22"/>
              </w:rPr>
            </w:pPr>
            <w:r w:rsidRPr="00011ACB">
              <w:rPr>
                <w:rFonts w:asciiTheme="minorHAnsi" w:hAnsiTheme="minorHAnsi" w:hint="eastAsia"/>
                <w:sz w:val="22"/>
                <w:szCs w:val="22"/>
              </w:rPr>
              <w:t>Vehicle Make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2201E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廠牌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6CD0D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R</w:t>
            </w:r>
          </w:p>
        </w:tc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67BC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9477A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E54B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從案件</w:t>
            </w: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擔保品</w:t>
            </w:r>
            <w:r w:rsidRPr="00011ACB">
              <w:rPr>
                <w:rFonts w:asciiTheme="minorHAnsi" w:hAnsiTheme="minorHAnsi" w:cs="Arial"/>
                <w:sz w:val="22"/>
                <w:szCs w:val="22"/>
              </w:rPr>
              <w:t>資料帶出</w:t>
            </w:r>
          </w:p>
        </w:tc>
      </w:tr>
      <w:tr w:rsidR="001F78F9" w:rsidRPr="00291C7E" w14:paraId="104FDEB0" w14:textId="77777777" w:rsidTr="007B39E9">
        <w:trPr>
          <w:cantSplit/>
          <w:trHeight w:val="237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A988B" w14:textId="77777777" w:rsidR="001F78F9" w:rsidRPr="00011ACB" w:rsidRDefault="001F78F9" w:rsidP="001F78F9">
            <w:pPr>
              <w:widowControl w:val="0"/>
              <w:numPr>
                <w:ilvl w:val="0"/>
                <w:numId w:val="21"/>
              </w:numPr>
              <w:spacing w:line="0" w:lineRule="atLeast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B001C" w14:textId="77777777" w:rsidR="001F78F9" w:rsidRPr="00011ACB" w:rsidRDefault="001F78F9" w:rsidP="007B39E9">
            <w:pPr>
              <w:pStyle w:val="ac"/>
              <w:rPr>
                <w:rFonts w:asciiTheme="minorHAnsi" w:hAnsiTheme="minorHAnsi"/>
                <w:sz w:val="22"/>
                <w:szCs w:val="22"/>
              </w:rPr>
            </w:pPr>
            <w:r w:rsidRPr="00011ACB">
              <w:rPr>
                <w:rFonts w:asciiTheme="minorHAnsi" w:hAnsiTheme="minorHAnsi" w:hint="eastAsia"/>
                <w:sz w:val="22"/>
                <w:szCs w:val="22"/>
              </w:rPr>
              <w:t>Vehicel Series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1680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系列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C0EA8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R</w:t>
            </w:r>
          </w:p>
        </w:tc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B1AEB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4AC0C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919CF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從案件</w:t>
            </w: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擔保品</w:t>
            </w:r>
            <w:r w:rsidRPr="00011ACB">
              <w:rPr>
                <w:rFonts w:asciiTheme="minorHAnsi" w:hAnsiTheme="minorHAnsi" w:cs="Arial"/>
                <w:sz w:val="22"/>
                <w:szCs w:val="22"/>
              </w:rPr>
              <w:t>資料帶出</w:t>
            </w:r>
          </w:p>
        </w:tc>
      </w:tr>
      <w:tr w:rsidR="001F78F9" w:rsidRPr="00291C7E" w14:paraId="1449DA69" w14:textId="77777777" w:rsidTr="007B39E9">
        <w:trPr>
          <w:cantSplit/>
          <w:trHeight w:val="237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EBA29" w14:textId="77777777" w:rsidR="001F78F9" w:rsidRPr="00011ACB" w:rsidRDefault="001F78F9" w:rsidP="001F78F9">
            <w:pPr>
              <w:widowControl w:val="0"/>
              <w:numPr>
                <w:ilvl w:val="0"/>
                <w:numId w:val="21"/>
              </w:numPr>
              <w:spacing w:line="0" w:lineRule="atLeast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A7E3" w14:textId="77777777" w:rsidR="001F78F9" w:rsidRPr="00011ACB" w:rsidRDefault="001F78F9" w:rsidP="007B39E9">
            <w:pPr>
              <w:pStyle w:val="ac"/>
              <w:rPr>
                <w:rFonts w:asciiTheme="minorHAnsi" w:hAnsiTheme="minorHAnsi"/>
                <w:sz w:val="22"/>
                <w:szCs w:val="22"/>
              </w:rPr>
            </w:pPr>
            <w:r w:rsidRPr="00011ACB">
              <w:rPr>
                <w:rFonts w:asciiTheme="minorHAnsi" w:hAnsiTheme="minorHAnsi" w:hint="eastAsia"/>
                <w:sz w:val="22"/>
                <w:szCs w:val="22"/>
              </w:rPr>
              <w:t>Year Model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D8603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年式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ACCB3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R</w:t>
            </w:r>
          </w:p>
        </w:tc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BBDEC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21133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AC524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從案件</w:t>
            </w: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擔保品</w:t>
            </w:r>
            <w:r w:rsidRPr="00011ACB">
              <w:rPr>
                <w:rFonts w:asciiTheme="minorHAnsi" w:hAnsiTheme="minorHAnsi" w:cs="Arial"/>
                <w:sz w:val="22"/>
                <w:szCs w:val="22"/>
              </w:rPr>
              <w:t>資料帶出</w:t>
            </w:r>
          </w:p>
        </w:tc>
      </w:tr>
      <w:tr w:rsidR="001F78F9" w:rsidRPr="00291C7E" w14:paraId="65F979DC" w14:textId="77777777" w:rsidTr="007B39E9">
        <w:trPr>
          <w:cantSplit/>
          <w:trHeight w:val="237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CAA02" w14:textId="77777777" w:rsidR="001F78F9" w:rsidRPr="00011ACB" w:rsidRDefault="001F78F9" w:rsidP="001F78F9">
            <w:pPr>
              <w:widowControl w:val="0"/>
              <w:numPr>
                <w:ilvl w:val="0"/>
                <w:numId w:val="21"/>
              </w:numPr>
              <w:spacing w:line="0" w:lineRule="atLeast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2313F3" w14:textId="77777777" w:rsidR="001F78F9" w:rsidRPr="00011ACB" w:rsidRDefault="001F78F9" w:rsidP="007B39E9">
            <w:pPr>
              <w:pStyle w:val="ac"/>
              <w:rPr>
                <w:rFonts w:asciiTheme="minorHAnsi" w:hAnsiTheme="minorHAnsi"/>
                <w:sz w:val="22"/>
                <w:szCs w:val="22"/>
              </w:rPr>
            </w:pPr>
            <w:r w:rsidRPr="00011ACB">
              <w:rPr>
                <w:rFonts w:asciiTheme="minorHAnsi" w:hAnsiTheme="minorHAnsi" w:hint="eastAsia"/>
                <w:sz w:val="22"/>
                <w:szCs w:val="22"/>
              </w:rPr>
              <w:t>Appaisal Price(</w:t>
            </w:r>
            <w:r w:rsidRPr="00011ACB">
              <w:rPr>
                <w:rFonts w:asciiTheme="minorHAnsi" w:hAnsiTheme="minorHAnsi"/>
                <w:sz w:val="22"/>
                <w:szCs w:val="22"/>
              </w:rPr>
              <w:t>Sales</w:t>
            </w:r>
            <w:r w:rsidRPr="00011ACB">
              <w:rPr>
                <w:rFonts w:asciiTheme="minorHAnsi" w:hAnsiTheme="minorHAnsi" w:hint="eastAsia"/>
                <w:sz w:val="22"/>
                <w:szCs w:val="22"/>
              </w:rPr>
              <w:t>)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C1299F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業務評定價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67229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W</w:t>
            </w:r>
          </w:p>
        </w:tc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36479D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663F23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0CC45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從案件</w:t>
            </w: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擔保品</w:t>
            </w:r>
            <w:r w:rsidRPr="00011ACB">
              <w:rPr>
                <w:rFonts w:asciiTheme="minorHAnsi" w:hAnsiTheme="minorHAnsi" w:cs="Arial"/>
                <w:sz w:val="22"/>
                <w:szCs w:val="22"/>
              </w:rPr>
              <w:t>資料帶出</w:t>
            </w:r>
          </w:p>
        </w:tc>
      </w:tr>
      <w:tr w:rsidR="001F78F9" w:rsidRPr="00291C7E" w14:paraId="222A25F4" w14:textId="77777777" w:rsidTr="007B39E9">
        <w:trPr>
          <w:cantSplit/>
          <w:trHeight w:val="237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4E46F" w14:textId="77777777" w:rsidR="001F78F9" w:rsidRPr="00011ACB" w:rsidRDefault="001F78F9" w:rsidP="001F78F9">
            <w:pPr>
              <w:widowControl w:val="0"/>
              <w:numPr>
                <w:ilvl w:val="0"/>
                <w:numId w:val="21"/>
              </w:numPr>
              <w:spacing w:line="0" w:lineRule="atLeast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7C454C" w14:textId="77777777" w:rsidR="001F78F9" w:rsidRPr="00011ACB" w:rsidRDefault="001F78F9" w:rsidP="007B39E9">
            <w:pPr>
              <w:pStyle w:val="ac"/>
              <w:rPr>
                <w:rFonts w:asciiTheme="minorHAnsi" w:hAnsiTheme="minorHAnsi"/>
                <w:sz w:val="22"/>
                <w:szCs w:val="22"/>
              </w:rPr>
            </w:pPr>
            <w:r w:rsidRPr="00011ACB">
              <w:rPr>
                <w:rFonts w:asciiTheme="minorHAnsi" w:hAnsiTheme="minorHAnsi" w:hint="eastAsia"/>
                <w:sz w:val="22"/>
                <w:szCs w:val="22"/>
              </w:rPr>
              <w:t>Purchase Price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7B5FB0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購買價格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285B5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W</w:t>
            </w:r>
          </w:p>
        </w:tc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02F05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38AA7C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11E75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從案件</w:t>
            </w: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擔保品</w:t>
            </w:r>
            <w:r w:rsidRPr="00011ACB">
              <w:rPr>
                <w:rFonts w:asciiTheme="minorHAnsi" w:hAnsiTheme="minorHAnsi" w:cs="Arial"/>
                <w:sz w:val="22"/>
                <w:szCs w:val="22"/>
              </w:rPr>
              <w:t>資料帶出</w:t>
            </w:r>
          </w:p>
        </w:tc>
      </w:tr>
      <w:tr w:rsidR="001F78F9" w:rsidRPr="00291C7E" w14:paraId="37B47E91" w14:textId="77777777" w:rsidTr="007B39E9">
        <w:trPr>
          <w:cantSplit/>
          <w:trHeight w:val="237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EC500" w14:textId="77777777" w:rsidR="001F78F9" w:rsidRPr="00011ACB" w:rsidRDefault="001F78F9" w:rsidP="001F78F9">
            <w:pPr>
              <w:widowControl w:val="0"/>
              <w:numPr>
                <w:ilvl w:val="0"/>
                <w:numId w:val="21"/>
              </w:numPr>
              <w:spacing w:line="0" w:lineRule="atLeast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87627" w14:textId="77777777" w:rsidR="001F78F9" w:rsidRPr="00011ACB" w:rsidRDefault="001F78F9" w:rsidP="007B39E9">
            <w:pPr>
              <w:pStyle w:val="ac"/>
              <w:rPr>
                <w:rFonts w:asciiTheme="minorHAnsi" w:hAnsiTheme="minorHAnsi"/>
                <w:sz w:val="22"/>
                <w:szCs w:val="22"/>
              </w:rPr>
            </w:pPr>
            <w:r w:rsidRPr="00011ACB">
              <w:rPr>
                <w:rFonts w:asciiTheme="minorHAnsi" w:hAnsiTheme="minorHAnsi" w:hint="eastAsia"/>
                <w:sz w:val="22"/>
                <w:szCs w:val="22"/>
              </w:rPr>
              <w:t>Vehicle Finance Amount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9983F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擔保品價格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2A02D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W</w:t>
            </w:r>
          </w:p>
        </w:tc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17986B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3F11F1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A038EB" w14:textId="77777777" w:rsidR="001F78F9" w:rsidRPr="00011ACB" w:rsidRDefault="001F78F9" w:rsidP="007B39E9">
            <w:pPr>
              <w:rPr>
                <w:rFonts w:asciiTheme="minorHAnsi" w:hAnsiTheme="minorHAnsi" w:cs="Arial"/>
                <w:strike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從案件</w:t>
            </w: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擔保品</w:t>
            </w:r>
            <w:r w:rsidRPr="00011ACB">
              <w:rPr>
                <w:rFonts w:asciiTheme="minorHAnsi" w:hAnsiTheme="minorHAnsi" w:cs="Arial"/>
                <w:sz w:val="22"/>
                <w:szCs w:val="22"/>
              </w:rPr>
              <w:t>資料帶出</w:t>
            </w:r>
          </w:p>
        </w:tc>
      </w:tr>
      <w:tr w:rsidR="001F78F9" w:rsidRPr="00291C7E" w14:paraId="6C7853C4" w14:textId="77777777" w:rsidTr="007B39E9">
        <w:trPr>
          <w:cantSplit/>
          <w:trHeight w:val="237"/>
        </w:trPr>
        <w:tc>
          <w:tcPr>
            <w:tcW w:w="2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8496F" w14:textId="77777777" w:rsidR="001F78F9" w:rsidRPr="00011ACB" w:rsidRDefault="001F78F9" w:rsidP="001F78F9">
            <w:pPr>
              <w:widowControl w:val="0"/>
              <w:numPr>
                <w:ilvl w:val="0"/>
                <w:numId w:val="21"/>
              </w:numPr>
              <w:spacing w:line="0" w:lineRule="atLeast"/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D5E91D" w14:textId="77777777" w:rsidR="001F78F9" w:rsidRPr="00011ACB" w:rsidRDefault="001F78F9" w:rsidP="007B39E9">
            <w:pPr>
              <w:pStyle w:val="ac"/>
              <w:rPr>
                <w:rFonts w:asciiTheme="minorHAnsi" w:hAnsiTheme="minorHAnsi"/>
                <w:sz w:val="22"/>
                <w:szCs w:val="22"/>
              </w:rPr>
            </w:pPr>
            <w:r w:rsidRPr="00011ACB">
              <w:rPr>
                <w:rFonts w:asciiTheme="minorHAnsi" w:hAnsiTheme="minorHAnsi"/>
                <w:sz w:val="22"/>
                <w:szCs w:val="22"/>
              </w:rPr>
              <w:t>Insurance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5CC371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保險費率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C2B1F2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R/</w:t>
            </w:r>
            <w:r w:rsidRPr="00011ACB">
              <w:rPr>
                <w:rFonts w:asciiTheme="minorHAnsi" w:hAnsiTheme="minorHAnsi" w:cs="Arial"/>
                <w:sz w:val="22"/>
                <w:szCs w:val="22"/>
              </w:rPr>
              <w:t>W</w:t>
            </w:r>
          </w:p>
        </w:tc>
        <w:tc>
          <w:tcPr>
            <w:tcW w:w="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318055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Y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151A89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14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A7FBEB" w14:textId="77777777" w:rsidR="001F78F9" w:rsidRPr="00011ACB" w:rsidRDefault="001F78F9" w:rsidP="007B39E9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11ACB">
              <w:rPr>
                <w:rFonts w:asciiTheme="minorHAnsi" w:hAnsiTheme="minorHAnsi" w:cs="Arial"/>
                <w:sz w:val="22"/>
                <w:szCs w:val="22"/>
              </w:rPr>
              <w:t>從</w:t>
            </w: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擔保品保險</w:t>
            </w:r>
            <w:r w:rsidRPr="00011ACB">
              <w:rPr>
                <w:rFonts w:asciiTheme="minorHAnsi" w:hAnsiTheme="minorHAnsi" w:cs="Arial"/>
                <w:sz w:val="22"/>
                <w:szCs w:val="22"/>
              </w:rPr>
              <w:t>資料帶</w:t>
            </w:r>
            <w:r w:rsidRPr="00011ACB">
              <w:rPr>
                <w:rFonts w:asciiTheme="minorHAnsi" w:hAnsiTheme="minorHAnsi" w:cs="Arial" w:hint="eastAsia"/>
                <w:sz w:val="22"/>
                <w:szCs w:val="22"/>
              </w:rPr>
              <w:t>出</w:t>
            </w:r>
          </w:p>
        </w:tc>
      </w:tr>
    </w:tbl>
    <w:p w14:paraId="52FD928A" w14:textId="77777777" w:rsidR="001F78F9" w:rsidRPr="001F78F9" w:rsidRDefault="001F78F9" w:rsidP="00F70D9E">
      <w:pPr>
        <w:pStyle w:val="afffb"/>
        <w:rPr>
          <w:color w:val="0070C0"/>
        </w:rPr>
      </w:pPr>
    </w:p>
    <w:p w14:paraId="08F98EC8" w14:textId="6F6139D4" w:rsidR="00FA7133" w:rsidRDefault="00FA7133" w:rsidP="00FA7133">
      <w:pPr>
        <w:pStyle w:val="afffb"/>
        <w:rPr>
          <w:shd w:val="pct15" w:color="auto" w:fill="FFFFFF"/>
        </w:rPr>
      </w:pPr>
      <w:r>
        <w:rPr>
          <w:shd w:val="pct15" w:color="auto" w:fill="FFFFFF"/>
        </w:rPr>
        <w:t>z</w:t>
      </w:r>
      <w:r>
        <w:rPr>
          <w:rFonts w:hint="eastAsia"/>
          <w:shd w:val="pct15" w:color="auto" w:fill="FFFFFF"/>
        </w:rPr>
        <w:t>.業務</w:t>
      </w:r>
      <w:r w:rsidRPr="00DF70EE">
        <w:rPr>
          <w:rFonts w:hint="eastAsia"/>
          <w:shd w:val="pct15" w:color="auto" w:fill="FFFFFF"/>
        </w:rPr>
        <w:t>邏輯</w:t>
      </w:r>
    </w:p>
    <w:p w14:paraId="7FF46E27" w14:textId="1D358A5A" w:rsidR="003123E6" w:rsidRDefault="003123E6" w:rsidP="00FA7133">
      <w:pPr>
        <w:pStyle w:val="afffb"/>
        <w:rPr>
          <w:shd w:val="pct15" w:color="auto" w:fill="FFFFFF"/>
        </w:rPr>
      </w:pPr>
      <w:r w:rsidRPr="00606D30">
        <w:rPr>
          <w:rFonts w:hint="eastAsia"/>
          <w:color w:val="0070C0"/>
        </w:rPr>
        <w:t>(</w:t>
      </w:r>
      <w:r w:rsidRPr="00606D30">
        <w:rPr>
          <w:rFonts w:hint="eastAsia"/>
          <w:color w:val="0070C0"/>
          <w:lang w:eastAsia="zh-HK"/>
        </w:rPr>
        <w:t>可包括</w:t>
      </w:r>
      <w:r>
        <w:rPr>
          <w:rFonts w:hint="eastAsia"/>
          <w:color w:val="0070C0"/>
          <w:lang w:eastAsia="zh-HK"/>
        </w:rPr>
        <w:t>計算</w:t>
      </w:r>
      <w:r>
        <w:rPr>
          <w:rFonts w:hint="eastAsia"/>
          <w:color w:val="0070C0"/>
        </w:rPr>
        <w:t>、</w:t>
      </w:r>
      <w:r w:rsidR="00D50B22">
        <w:rPr>
          <w:rFonts w:hint="eastAsia"/>
          <w:color w:val="0070C0"/>
          <w:lang w:eastAsia="zh-HK"/>
        </w:rPr>
        <w:t>後台</w:t>
      </w:r>
      <w:r>
        <w:rPr>
          <w:rFonts w:hint="eastAsia"/>
          <w:color w:val="0070C0"/>
          <w:lang w:eastAsia="zh-HK"/>
        </w:rPr>
        <w:t>服務功能邏輯</w:t>
      </w:r>
      <w:r>
        <w:rPr>
          <w:rFonts w:hint="eastAsia"/>
          <w:color w:val="0070C0"/>
        </w:rPr>
        <w:t>、</w:t>
      </w:r>
      <w:r>
        <w:rPr>
          <w:rFonts w:hint="eastAsia"/>
          <w:color w:val="0070C0"/>
          <w:lang w:eastAsia="zh-HK"/>
        </w:rPr>
        <w:t>業務辦法規則等</w:t>
      </w:r>
      <w:r w:rsidRPr="00606D30">
        <w:rPr>
          <w:rFonts w:hint="eastAsia"/>
          <w:color w:val="0070C0"/>
        </w:rPr>
        <w:t>)</w:t>
      </w:r>
    </w:p>
    <w:p w14:paraId="6BC1BEAA" w14:textId="77777777" w:rsidR="00FA7133" w:rsidRPr="00FA7133" w:rsidRDefault="00FA7133" w:rsidP="00FA7133">
      <w:pPr>
        <w:pStyle w:val="31"/>
        <w:numPr>
          <w:ilvl w:val="0"/>
          <w:numId w:val="0"/>
        </w:numPr>
        <w:rPr>
          <w:shd w:val="pct15" w:color="auto" w:fill="FFFFFF"/>
        </w:rPr>
      </w:pPr>
    </w:p>
    <w:p w14:paraId="31A513DD" w14:textId="6429577A" w:rsidR="00FA7133" w:rsidRDefault="003A2B94" w:rsidP="00FA7133">
      <w:pPr>
        <w:pStyle w:val="21"/>
      </w:pPr>
      <w:bookmarkStart w:id="48" w:name="_Toc46930855"/>
      <w:r>
        <w:rPr>
          <w:rFonts w:hint="eastAsia"/>
        </w:rPr>
        <w:t>YY</w:t>
      </w:r>
      <w:r w:rsidR="00C554CF">
        <w:rPr>
          <w:rFonts w:hint="eastAsia"/>
          <w:lang w:eastAsia="zh-HK"/>
        </w:rPr>
        <w:t>服務需求規格</w:t>
      </w:r>
      <w:bookmarkEnd w:id="48"/>
    </w:p>
    <w:p w14:paraId="210DDF8E" w14:textId="0FE9615B" w:rsidR="00FA7133" w:rsidRDefault="00FA7133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t>i.</w:t>
      </w:r>
      <w:r w:rsidRPr="00DF70EE">
        <w:rPr>
          <w:rFonts w:hint="eastAsia"/>
          <w:shd w:val="pct15" w:color="auto" w:fill="FFFFFF"/>
        </w:rPr>
        <w:t>事務流程圖</w:t>
      </w:r>
    </w:p>
    <w:p w14:paraId="074897CF" w14:textId="2DD3316C" w:rsidR="00FA7133" w:rsidRDefault="00FA7133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j.</w:t>
      </w:r>
      <w:r w:rsidRPr="00DF70EE">
        <w:rPr>
          <w:rFonts w:hint="eastAsia"/>
          <w:shd w:val="pct15" w:color="auto" w:fill="FFFFFF"/>
        </w:rPr>
        <w:t>功能路徑/功能對象/資料權限</w:t>
      </w:r>
    </w:p>
    <w:p w14:paraId="6D505F11" w14:textId="30C268B0" w:rsidR="00FA7133" w:rsidRDefault="00FA7133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t>x.</w:t>
      </w:r>
      <w:r w:rsidRPr="00DF70EE">
        <w:rPr>
          <w:rFonts w:hint="eastAsia"/>
          <w:shd w:val="pct15" w:color="auto" w:fill="FFFFFF"/>
        </w:rPr>
        <w:t>操作流程</w:t>
      </w:r>
    </w:p>
    <w:p w14:paraId="6F60D506" w14:textId="65A2112C" w:rsidR="00FA7133" w:rsidRDefault="00FA7133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t>y.</w:t>
      </w:r>
      <w:r w:rsidRPr="00DF70EE">
        <w:rPr>
          <w:rFonts w:hint="eastAsia"/>
          <w:shd w:val="pct15" w:color="auto" w:fill="FFFFFF"/>
        </w:rPr>
        <w:t>欄位規格及邏輯</w:t>
      </w:r>
    </w:p>
    <w:p w14:paraId="1579BBE6" w14:textId="24FD070C" w:rsidR="00FA7133" w:rsidRDefault="00FA7133" w:rsidP="00FA7133">
      <w:pPr>
        <w:pStyle w:val="afffb"/>
      </w:pPr>
      <w:r>
        <w:rPr>
          <w:shd w:val="pct15" w:color="auto" w:fill="FFFFFF"/>
        </w:rPr>
        <w:t>z</w:t>
      </w:r>
      <w:r>
        <w:rPr>
          <w:rFonts w:hint="eastAsia"/>
          <w:shd w:val="pct15" w:color="auto" w:fill="FFFFFF"/>
        </w:rPr>
        <w:t>.</w:t>
      </w:r>
      <w:r>
        <w:rPr>
          <w:rFonts w:hint="eastAsia"/>
          <w:shd w:val="pct15" w:color="auto" w:fill="FFFFFF"/>
          <w:lang w:eastAsia="zh-HK"/>
        </w:rPr>
        <w:t>業務</w:t>
      </w:r>
      <w:r w:rsidRPr="00DF70EE">
        <w:rPr>
          <w:rFonts w:hint="eastAsia"/>
          <w:shd w:val="pct15" w:color="auto" w:fill="FFFFFF"/>
        </w:rPr>
        <w:t>邏輯</w:t>
      </w:r>
    </w:p>
    <w:p w14:paraId="65146650" w14:textId="772651BC" w:rsidR="00C554CF" w:rsidRPr="00A9565C" w:rsidRDefault="00C554CF" w:rsidP="00C554CF">
      <w:pPr>
        <w:pStyle w:val="21"/>
      </w:pPr>
      <w:bookmarkStart w:id="49" w:name="_Toc46930856"/>
      <w:r>
        <w:rPr>
          <w:rFonts w:hint="eastAsia"/>
        </w:rPr>
        <w:t>ZZ</w:t>
      </w:r>
      <w:r w:rsidRPr="00C554CF">
        <w:rPr>
          <w:rFonts w:hint="eastAsia"/>
          <w:lang w:eastAsia="zh-HK"/>
        </w:rPr>
        <w:t>背景需求規格</w:t>
      </w:r>
      <w:bookmarkEnd w:id="49"/>
    </w:p>
    <w:p w14:paraId="4BF4C7A8" w14:textId="0A56625E" w:rsidR="00503FDC" w:rsidRDefault="00503FDC" w:rsidP="000D7355">
      <w:pPr>
        <w:pStyle w:val="afffe"/>
      </w:pPr>
    </w:p>
    <w:p w14:paraId="1D827785" w14:textId="77777777" w:rsidR="00FA7133" w:rsidRDefault="00FA7133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t>i.</w:t>
      </w:r>
      <w:r w:rsidRPr="00DF70EE">
        <w:rPr>
          <w:rFonts w:hint="eastAsia"/>
          <w:shd w:val="pct15" w:color="auto" w:fill="FFFFFF"/>
        </w:rPr>
        <w:t>事務流程圖</w:t>
      </w:r>
    </w:p>
    <w:p w14:paraId="312FE4D0" w14:textId="77777777" w:rsidR="00FA7133" w:rsidRDefault="00FA7133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t>j.</w:t>
      </w:r>
      <w:r w:rsidRPr="00DF70EE">
        <w:rPr>
          <w:rFonts w:hint="eastAsia"/>
          <w:shd w:val="pct15" w:color="auto" w:fill="FFFFFF"/>
        </w:rPr>
        <w:t>功能路徑/功能對象/資料權限</w:t>
      </w:r>
    </w:p>
    <w:p w14:paraId="1569BB95" w14:textId="77777777" w:rsidR="00FA7133" w:rsidRDefault="00FA7133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t>x.</w:t>
      </w:r>
      <w:r w:rsidRPr="00DF70EE">
        <w:rPr>
          <w:rFonts w:hint="eastAsia"/>
          <w:shd w:val="pct15" w:color="auto" w:fill="FFFFFF"/>
        </w:rPr>
        <w:t>操作流程</w:t>
      </w:r>
    </w:p>
    <w:p w14:paraId="144E0991" w14:textId="77777777" w:rsidR="00FA7133" w:rsidRDefault="00FA7133" w:rsidP="00FA7133">
      <w:pPr>
        <w:pStyle w:val="afffb"/>
        <w:rPr>
          <w:shd w:val="pct15" w:color="auto" w:fill="FFFFFF"/>
        </w:rPr>
      </w:pPr>
      <w:r>
        <w:rPr>
          <w:rFonts w:hint="eastAsia"/>
          <w:shd w:val="pct15" w:color="auto" w:fill="FFFFFF"/>
        </w:rPr>
        <w:t>y.</w:t>
      </w:r>
      <w:r w:rsidRPr="00DF70EE">
        <w:rPr>
          <w:rFonts w:hint="eastAsia"/>
          <w:shd w:val="pct15" w:color="auto" w:fill="FFFFFF"/>
        </w:rPr>
        <w:t>欄位規格及邏輯</w:t>
      </w:r>
    </w:p>
    <w:p w14:paraId="10D1A944" w14:textId="77777777" w:rsidR="00FA7133" w:rsidRDefault="00FA7133" w:rsidP="00FA7133">
      <w:pPr>
        <w:pStyle w:val="afffb"/>
      </w:pPr>
      <w:r>
        <w:rPr>
          <w:shd w:val="pct15" w:color="auto" w:fill="FFFFFF"/>
        </w:rPr>
        <w:t>z</w:t>
      </w:r>
      <w:r>
        <w:rPr>
          <w:rFonts w:hint="eastAsia"/>
          <w:shd w:val="pct15" w:color="auto" w:fill="FFFFFF"/>
        </w:rPr>
        <w:t>.</w:t>
      </w:r>
      <w:r>
        <w:rPr>
          <w:rFonts w:hint="eastAsia"/>
          <w:shd w:val="pct15" w:color="auto" w:fill="FFFFFF"/>
          <w:lang w:eastAsia="zh-HK"/>
        </w:rPr>
        <w:t>業務</w:t>
      </w:r>
      <w:r w:rsidRPr="00DF70EE">
        <w:rPr>
          <w:rFonts w:hint="eastAsia"/>
          <w:shd w:val="pct15" w:color="auto" w:fill="FFFFFF"/>
        </w:rPr>
        <w:t>邏輯</w:t>
      </w:r>
    </w:p>
    <w:p w14:paraId="2DB0E8FC" w14:textId="12177443" w:rsidR="00503FDC" w:rsidRDefault="00503FDC" w:rsidP="00503FDC">
      <w:pPr>
        <w:pStyle w:val="afffb"/>
        <w:ind w:firstLineChars="0" w:firstLine="0"/>
        <w:rPr>
          <w:bCs w:val="0"/>
          <w:sz w:val="24"/>
        </w:rPr>
      </w:pPr>
    </w:p>
    <w:p w14:paraId="0B3C7941" w14:textId="77777777" w:rsidR="00057C7A" w:rsidRPr="00A9565C" w:rsidRDefault="00057C7A" w:rsidP="00057C7A">
      <w:pPr>
        <w:pStyle w:val="11"/>
      </w:pPr>
      <w:bookmarkStart w:id="50" w:name="_Toc46930857"/>
      <w:r w:rsidRPr="00A9565C">
        <w:rPr>
          <w:rFonts w:hint="eastAsia"/>
        </w:rPr>
        <w:t>非功能需求</w:t>
      </w:r>
      <w:bookmarkEnd w:id="50"/>
    </w:p>
    <w:p w14:paraId="2F932339" w14:textId="4BA4A2E2" w:rsidR="00057C7A" w:rsidRDefault="00057C7A" w:rsidP="00057C7A">
      <w:pPr>
        <w:pStyle w:val="afffb"/>
        <w:rPr>
          <w:color w:val="0070C0"/>
        </w:rPr>
      </w:pPr>
      <w:r w:rsidRPr="00057C7A">
        <w:rPr>
          <w:color w:val="0070C0"/>
        </w:rPr>
        <w:t>6.</w:t>
      </w:r>
      <w:r>
        <w:rPr>
          <w:color w:val="0070C0"/>
        </w:rPr>
        <w:t>x</w:t>
      </w:r>
      <w:r w:rsidRPr="00057C7A">
        <w:rPr>
          <w:color w:val="0070C0"/>
        </w:rPr>
        <w:t xml:space="preserve"> </w:t>
      </w:r>
      <w:r w:rsidRPr="00057C7A">
        <w:rPr>
          <w:rFonts w:hint="eastAsia"/>
          <w:color w:val="0070C0"/>
        </w:rPr>
        <w:t>Data Migration</w:t>
      </w:r>
    </w:p>
    <w:p w14:paraId="060995EA" w14:textId="77777777" w:rsidR="00057C7A" w:rsidRDefault="00057C7A" w:rsidP="00057C7A">
      <w:pPr>
        <w:pStyle w:val="afffb"/>
        <w:rPr>
          <w:color w:val="0070C0"/>
        </w:rPr>
      </w:pPr>
    </w:p>
    <w:p w14:paraId="048A3B75" w14:textId="1CC38F59" w:rsidR="00057C7A" w:rsidRDefault="00057C7A" w:rsidP="00057C7A">
      <w:pPr>
        <w:pStyle w:val="afffb"/>
        <w:rPr>
          <w:color w:val="0070C0"/>
        </w:rPr>
      </w:pPr>
      <w:r>
        <w:rPr>
          <w:color w:val="0070C0"/>
        </w:rPr>
        <w:t>6.y</w:t>
      </w:r>
      <w:r w:rsidRPr="00057C7A">
        <w:rPr>
          <w:color w:val="0070C0"/>
        </w:rPr>
        <w:t xml:space="preserve"> </w:t>
      </w:r>
      <w:r w:rsidRPr="00057C7A">
        <w:rPr>
          <w:rFonts w:hint="eastAsia"/>
          <w:color w:val="0070C0"/>
        </w:rPr>
        <w:t>回應速度/尖峰交易量</w:t>
      </w:r>
    </w:p>
    <w:p w14:paraId="155F01E8" w14:textId="77777777" w:rsidR="00057C7A" w:rsidRDefault="00057C7A" w:rsidP="00057C7A">
      <w:pPr>
        <w:pStyle w:val="afffb"/>
        <w:rPr>
          <w:color w:val="0070C0"/>
        </w:rPr>
      </w:pPr>
    </w:p>
    <w:p w14:paraId="2A046411" w14:textId="2600109B" w:rsidR="00057C7A" w:rsidRPr="00057C7A" w:rsidRDefault="00057C7A" w:rsidP="00057C7A">
      <w:pPr>
        <w:pStyle w:val="afffb"/>
      </w:pPr>
      <w:r>
        <w:rPr>
          <w:color w:val="0070C0"/>
        </w:rPr>
        <w:t>6.z</w:t>
      </w:r>
      <w:r w:rsidRPr="00057C7A">
        <w:rPr>
          <w:color w:val="0070C0"/>
        </w:rPr>
        <w:t xml:space="preserve"> </w:t>
      </w:r>
      <w:r w:rsidRPr="00057C7A">
        <w:rPr>
          <w:rFonts w:hint="eastAsia"/>
          <w:color w:val="0070C0"/>
        </w:rPr>
        <w:t>App部屬方式</w:t>
      </w:r>
    </w:p>
    <w:p w14:paraId="057FB586" w14:textId="77777777" w:rsidR="00057C7A" w:rsidRPr="00A9565C" w:rsidRDefault="00057C7A" w:rsidP="00057C7A">
      <w:pPr>
        <w:pStyle w:val="afffb"/>
      </w:pPr>
      <w:r w:rsidRPr="00A9565C">
        <w:lastRenderedPageBreak/>
        <w:t>iOS</w:t>
      </w:r>
      <w:r w:rsidRPr="00A9565C">
        <w:rPr>
          <w:rFonts w:hint="eastAsia"/>
        </w:rPr>
        <w:t>及</w:t>
      </w:r>
      <w:r w:rsidRPr="00A9565C">
        <w:t>Android</w:t>
      </w:r>
      <w:r w:rsidRPr="00A9565C">
        <w:rPr>
          <w:rFonts w:hint="eastAsia"/>
        </w:rPr>
        <w:t>皆採取</w:t>
      </w:r>
      <w:r>
        <w:rPr>
          <w:rFonts w:hint="eastAsia"/>
        </w:rPr>
        <w:t>App Store及Google Play Store上架</w:t>
      </w:r>
      <w:r w:rsidRPr="00A9565C">
        <w:rPr>
          <w:rFonts w:hint="eastAsia"/>
        </w:rPr>
        <w:t>方式發佈。</w:t>
      </w:r>
    </w:p>
    <w:p w14:paraId="5D1953F6" w14:textId="04F60757" w:rsidR="00503FDC" w:rsidRDefault="00503FDC" w:rsidP="00503FDC">
      <w:pPr>
        <w:pStyle w:val="afffb"/>
        <w:ind w:firstLineChars="0" w:firstLine="0"/>
      </w:pPr>
    </w:p>
    <w:p w14:paraId="6D8438F1" w14:textId="647A6B4D" w:rsidR="0042333D" w:rsidRDefault="0042333D" w:rsidP="00503FDC">
      <w:pPr>
        <w:pStyle w:val="afffb"/>
        <w:ind w:firstLineChars="0" w:firstLine="0"/>
      </w:pPr>
    </w:p>
    <w:p w14:paraId="47734EBA" w14:textId="7BE9B897" w:rsidR="0042333D" w:rsidRPr="00671763" w:rsidRDefault="0042333D" w:rsidP="00503FDC">
      <w:pPr>
        <w:pStyle w:val="afffb"/>
        <w:ind w:firstLineChars="0" w:firstLine="0"/>
        <w:rPr>
          <w:shd w:val="pct15" w:color="auto" w:fill="FFFFFF"/>
        </w:rPr>
      </w:pPr>
      <w:r w:rsidRPr="0042333D">
        <w:rPr>
          <w:rFonts w:hint="eastAsia"/>
          <w:shd w:val="pct15" w:color="auto" w:fill="FFFFFF"/>
        </w:rPr>
        <w:t>[</w:t>
      </w:r>
      <w:r w:rsidRPr="0042333D">
        <w:rPr>
          <w:rFonts w:hint="eastAsia"/>
          <w:shd w:val="pct15" w:color="auto" w:fill="FFFFFF"/>
          <w:lang w:eastAsia="zh-HK"/>
        </w:rPr>
        <w:t>其它專案及系統需求內容</w:t>
      </w:r>
      <w:r w:rsidRPr="0042333D">
        <w:rPr>
          <w:rFonts w:hint="eastAsia"/>
          <w:shd w:val="pct15" w:color="auto" w:fill="FFFFFF"/>
        </w:rPr>
        <w:t>]</w:t>
      </w:r>
    </w:p>
    <w:p w14:paraId="6F4176D4" w14:textId="77777777" w:rsidR="0043511B" w:rsidRPr="00A9565C" w:rsidRDefault="0043511B" w:rsidP="00A67D33">
      <w:pPr>
        <w:pStyle w:val="11"/>
      </w:pPr>
      <w:bookmarkStart w:id="51" w:name="_Toc46930858"/>
      <w:r w:rsidRPr="00A9565C">
        <w:rPr>
          <w:rFonts w:hint="eastAsia"/>
        </w:rPr>
        <w:t>異常處理</w:t>
      </w:r>
      <w:bookmarkEnd w:id="51"/>
    </w:p>
    <w:p w14:paraId="3D789C1A" w14:textId="77777777" w:rsidR="0043511B" w:rsidRPr="00A9565C" w:rsidRDefault="0043511B" w:rsidP="00A67D33">
      <w:pPr>
        <w:pStyle w:val="21"/>
      </w:pPr>
      <w:bookmarkStart w:id="52" w:name="_Toc46930859"/>
      <w:r w:rsidRPr="00A9565C">
        <w:rPr>
          <w:rFonts w:hint="eastAsia"/>
        </w:rPr>
        <w:t>颱風天作業</w:t>
      </w:r>
      <w:bookmarkEnd w:id="52"/>
    </w:p>
    <w:p w14:paraId="5709594D" w14:textId="77777777" w:rsidR="00DB6920" w:rsidRPr="00A9565C" w:rsidRDefault="00DB6920" w:rsidP="00A67D33">
      <w:pPr>
        <w:pStyle w:val="afffb"/>
      </w:pPr>
      <w:r w:rsidRPr="00A9565C">
        <w:rPr>
          <w:rFonts w:hint="eastAsia"/>
        </w:rPr>
        <w:t>後端系統若為異常狀態，A</w:t>
      </w:r>
      <w:r w:rsidRPr="00A9565C">
        <w:t>pp</w:t>
      </w:r>
      <w:r w:rsidRPr="00A9565C">
        <w:rPr>
          <w:rFonts w:hint="eastAsia"/>
        </w:rPr>
        <w:t>呼叫失敗則顯示預設提示並中斷呼叫與相關功能操作。</w:t>
      </w:r>
    </w:p>
    <w:p w14:paraId="1CB3C03B" w14:textId="77777777" w:rsidR="0043511B" w:rsidRPr="00A9565C" w:rsidRDefault="0043511B" w:rsidP="00A67D33">
      <w:pPr>
        <w:pStyle w:val="21"/>
      </w:pPr>
      <w:bookmarkStart w:id="53" w:name="_Toc46930860"/>
      <w:r w:rsidRPr="00A9565C">
        <w:rPr>
          <w:rFonts w:hint="eastAsia"/>
        </w:rPr>
        <w:t>停機處理</w:t>
      </w:r>
      <w:bookmarkEnd w:id="53"/>
    </w:p>
    <w:p w14:paraId="36E2686F" w14:textId="3D2EB00D" w:rsidR="00DB6920" w:rsidRDefault="00DB6920" w:rsidP="00A67D33">
      <w:pPr>
        <w:pStyle w:val="afffb"/>
      </w:pPr>
      <w:r w:rsidRPr="00A9565C">
        <w:rPr>
          <w:rFonts w:hint="eastAsia"/>
        </w:rPr>
        <w:t>於A</w:t>
      </w:r>
      <w:r w:rsidRPr="00A9565C">
        <w:t>pp</w:t>
      </w:r>
      <w:r w:rsidRPr="00A9565C">
        <w:rPr>
          <w:rFonts w:hint="eastAsia"/>
        </w:rPr>
        <w:t>啟動時呼叫雲端API確認目前伺服器服務是否正常，若雲端伺服器回傳服務暫停；A</w:t>
      </w:r>
      <w:r w:rsidRPr="00A9565C">
        <w:t>pp</w:t>
      </w:r>
      <w:r w:rsidRPr="00A9565C">
        <w:rPr>
          <w:rFonts w:hint="eastAsia"/>
        </w:rPr>
        <w:t>端將根據雲端伺服器提供之公告訊息，提示使用者目前服務暫停服務。</w:t>
      </w:r>
    </w:p>
    <w:p w14:paraId="4324C8A0" w14:textId="3631F3D7" w:rsidR="00671763" w:rsidRDefault="00671763" w:rsidP="00A67D33">
      <w:pPr>
        <w:pStyle w:val="afffb"/>
      </w:pPr>
    </w:p>
    <w:p w14:paraId="35645114" w14:textId="09AF74CC" w:rsidR="00671763" w:rsidRPr="00817802" w:rsidRDefault="00671763" w:rsidP="00A67D33">
      <w:pPr>
        <w:pStyle w:val="afffb"/>
      </w:pPr>
    </w:p>
    <w:p w14:paraId="5DC2353A" w14:textId="77777777" w:rsidR="00671763" w:rsidRDefault="00671763">
      <w:pPr>
        <w:rPr>
          <w:b/>
          <w:bCs/>
          <w:color w:val="FFFFFF" w:themeColor="background1"/>
          <w:sz w:val="40"/>
        </w:rPr>
      </w:pPr>
      <w:r>
        <w:br w:type="page"/>
      </w:r>
    </w:p>
    <w:p w14:paraId="4D80C961" w14:textId="5116A594" w:rsidR="00671763" w:rsidRPr="00A9565C" w:rsidRDefault="00671763" w:rsidP="00671763">
      <w:pPr>
        <w:pStyle w:val="11"/>
        <w:numPr>
          <w:ilvl w:val="0"/>
          <w:numId w:val="0"/>
        </w:numPr>
      </w:pPr>
      <w:bookmarkStart w:id="54" w:name="_Toc46930861"/>
      <w:r>
        <w:rPr>
          <w:rFonts w:hint="eastAsia"/>
          <w:lang w:eastAsia="zh-HK"/>
        </w:rPr>
        <w:lastRenderedPageBreak/>
        <w:t>附件一</w:t>
      </w:r>
      <w:r>
        <w:rPr>
          <w:rFonts w:hint="eastAsia"/>
        </w:rPr>
        <w:t>、</w:t>
      </w:r>
      <w:r w:rsidRPr="00671763">
        <w:rPr>
          <w:rFonts w:hint="eastAsia"/>
        </w:rPr>
        <w:t>共同規則</w:t>
      </w:r>
      <w:bookmarkEnd w:id="54"/>
    </w:p>
    <w:p w14:paraId="04F33E0F" w14:textId="77777777" w:rsidR="007003DB" w:rsidRPr="00291C7E" w:rsidRDefault="007003DB" w:rsidP="007003DB">
      <w:pPr>
        <w:pStyle w:val="22"/>
      </w:pPr>
      <w:bookmarkStart w:id="55" w:name="INDEX_金額有效位數"/>
      <w:bookmarkStart w:id="56" w:name="_Toc42796385"/>
      <w:bookmarkStart w:id="57" w:name="_Toc46930862"/>
      <w:r w:rsidRPr="00291C7E">
        <w:t>金額有效位數</w:t>
      </w:r>
      <w:bookmarkEnd w:id="55"/>
      <w:r w:rsidRPr="00291C7E">
        <w:t>(Amount formats)</w:t>
      </w:r>
      <w:bookmarkEnd w:id="56"/>
      <w:bookmarkEnd w:id="57"/>
    </w:p>
    <w:p w14:paraId="02A07D6D" w14:textId="77777777" w:rsidR="007003DB" w:rsidRPr="00291C7E" w:rsidRDefault="007003DB" w:rsidP="007003DB">
      <w:pPr>
        <w:ind w:leftChars="300" w:left="720" w:firstLine="244"/>
        <w:rPr>
          <w:rFonts w:asciiTheme="minorHAnsi" w:hAnsiTheme="minorHAnsi" w:cs="Arial"/>
        </w:rPr>
      </w:pPr>
      <w:r w:rsidRPr="00291C7E">
        <w:rPr>
          <w:rFonts w:asciiTheme="minorHAnsi" w:hAnsiTheme="minorHAnsi" w:cs="Arial"/>
        </w:rPr>
        <w:t>金額的［輸入］或［顯示］，一律都以小數點兩位為標準</w:t>
      </w:r>
    </w:p>
    <w:p w14:paraId="61F86602" w14:textId="77777777" w:rsidR="007003DB" w:rsidRPr="00291C7E" w:rsidRDefault="007003DB" w:rsidP="007003DB">
      <w:pPr>
        <w:widowControl w:val="0"/>
        <w:numPr>
          <w:ilvl w:val="0"/>
          <w:numId w:val="20"/>
        </w:numPr>
        <w:tabs>
          <w:tab w:val="clear" w:pos="1920"/>
          <w:tab w:val="num" w:pos="1680"/>
        </w:tabs>
        <w:ind w:leftChars="500" w:left="1680"/>
        <w:rPr>
          <w:rFonts w:asciiTheme="minorHAnsi" w:hAnsiTheme="minorHAnsi" w:cs="Arial"/>
        </w:rPr>
      </w:pPr>
      <w:r w:rsidRPr="00291C7E">
        <w:rPr>
          <w:rFonts w:asciiTheme="minorHAnsi" w:hAnsiTheme="minorHAnsi" w:cs="Arial"/>
        </w:rPr>
        <w:t>金額輸入欄位，一律輸入至小數點兩位，多餘則四捨五入</w:t>
      </w:r>
    </w:p>
    <w:p w14:paraId="116E4967" w14:textId="77777777" w:rsidR="007003DB" w:rsidRPr="00291C7E" w:rsidRDefault="007003DB" w:rsidP="007003DB">
      <w:pPr>
        <w:widowControl w:val="0"/>
        <w:numPr>
          <w:ilvl w:val="0"/>
          <w:numId w:val="20"/>
        </w:numPr>
        <w:tabs>
          <w:tab w:val="clear" w:pos="1920"/>
          <w:tab w:val="num" w:pos="1680"/>
        </w:tabs>
        <w:ind w:leftChars="500" w:left="1680"/>
        <w:rPr>
          <w:rFonts w:asciiTheme="minorHAnsi" w:hAnsiTheme="minorHAnsi" w:cs="Arial"/>
        </w:rPr>
      </w:pPr>
      <w:r w:rsidRPr="00291C7E">
        <w:rPr>
          <w:rFonts w:asciiTheme="minorHAnsi" w:hAnsiTheme="minorHAnsi" w:cs="Arial"/>
        </w:rPr>
        <w:t>金額顯示欄位，一律以</w:t>
      </w:r>
      <w:r w:rsidRPr="00291C7E">
        <w:rPr>
          <w:rFonts w:asciiTheme="minorHAnsi" w:hAnsiTheme="minorHAnsi" w:cs="Arial"/>
        </w:rPr>
        <w:t>#,##0.00</w:t>
      </w:r>
      <w:r w:rsidRPr="00291C7E">
        <w:rPr>
          <w:rFonts w:asciiTheme="minorHAnsi" w:hAnsiTheme="minorHAnsi" w:cs="Arial"/>
        </w:rPr>
        <w:t>來顯示</w:t>
      </w:r>
    </w:p>
    <w:p w14:paraId="4F02A366" w14:textId="77777777" w:rsidR="007003DB" w:rsidRPr="00291C7E" w:rsidRDefault="007003DB" w:rsidP="007003DB">
      <w:pPr>
        <w:pStyle w:val="32"/>
        <w:widowControl w:val="0"/>
        <w:rPr>
          <w:rFonts w:asciiTheme="minorHAnsi" w:hAnsiTheme="minorHAnsi" w:cs="Arial"/>
        </w:rPr>
      </w:pPr>
      <w:bookmarkStart w:id="58" w:name="_Toc42796386"/>
      <w:bookmarkStart w:id="59" w:name="_Toc46930863"/>
      <w:r w:rsidRPr="00291C7E">
        <w:rPr>
          <w:rFonts w:asciiTheme="minorHAnsi" w:hAnsiTheme="minorHAnsi" w:cs="Arial"/>
        </w:rPr>
        <w:t>日期格式</w:t>
      </w:r>
      <w:r w:rsidRPr="00291C7E">
        <w:rPr>
          <w:rFonts w:asciiTheme="minorHAnsi" w:hAnsiTheme="minorHAnsi" w:cs="Arial"/>
        </w:rPr>
        <w:t>(Date format)</w:t>
      </w:r>
      <w:bookmarkEnd w:id="58"/>
      <w:bookmarkEnd w:id="59"/>
    </w:p>
    <w:p w14:paraId="334355A0" w14:textId="77777777" w:rsidR="007003DB" w:rsidRPr="00291C7E" w:rsidRDefault="007003DB" w:rsidP="007003DB">
      <w:pPr>
        <w:pStyle w:val="2TEXT"/>
        <w:ind w:leftChars="201" w:left="482" w:firstLine="480"/>
        <w:rPr>
          <w:rFonts w:asciiTheme="minorHAnsi" w:hAnsiTheme="minorHAnsi" w:cs="Arial"/>
          <w:sz w:val="24"/>
        </w:rPr>
      </w:pPr>
      <w:r w:rsidRPr="00291C7E">
        <w:rPr>
          <w:rFonts w:asciiTheme="minorHAnsi" w:hAnsiTheme="minorHAnsi" w:cs="Arial"/>
          <w:sz w:val="24"/>
        </w:rPr>
        <w:t>以西元年顯示</w:t>
      </w:r>
      <w:r w:rsidRPr="00291C7E">
        <w:rPr>
          <w:rFonts w:asciiTheme="minorHAnsi" w:hAnsiTheme="minorHAnsi" w:cs="Arial"/>
          <w:sz w:val="24"/>
        </w:rPr>
        <w:t>,</w:t>
      </w:r>
      <w:r w:rsidRPr="00291C7E">
        <w:rPr>
          <w:rFonts w:asciiTheme="minorHAnsi" w:hAnsiTheme="minorHAnsi" w:cs="Arial"/>
          <w:sz w:val="24"/>
        </w:rPr>
        <w:t>［輸入］及［顯示］一律以</w:t>
      </w:r>
      <w:r w:rsidRPr="00291C7E">
        <w:rPr>
          <w:rFonts w:asciiTheme="minorHAnsi" w:hAnsiTheme="minorHAnsi" w:cs="Arial"/>
          <w:sz w:val="24"/>
        </w:rPr>
        <w:t>YYYYMMDD</w:t>
      </w:r>
      <w:r w:rsidRPr="00291C7E">
        <w:rPr>
          <w:rFonts w:asciiTheme="minorHAnsi" w:hAnsiTheme="minorHAnsi" w:cs="Arial"/>
          <w:sz w:val="24"/>
        </w:rPr>
        <w:t>顯示</w:t>
      </w:r>
    </w:p>
    <w:p w14:paraId="39389F3C" w14:textId="77777777" w:rsidR="007003DB" w:rsidRPr="00291C7E" w:rsidRDefault="007003DB" w:rsidP="007003DB">
      <w:pPr>
        <w:pStyle w:val="32"/>
        <w:widowControl w:val="0"/>
        <w:rPr>
          <w:rFonts w:asciiTheme="minorHAnsi" w:hAnsiTheme="minorHAnsi" w:cs="Arial"/>
        </w:rPr>
      </w:pPr>
      <w:bookmarkStart w:id="60" w:name="_Toc42796387"/>
      <w:bookmarkStart w:id="61" w:name="_Toc46930864"/>
      <w:r w:rsidRPr="00291C7E">
        <w:rPr>
          <w:rFonts w:asciiTheme="minorHAnsi" w:hAnsiTheme="minorHAnsi" w:cs="Arial"/>
        </w:rPr>
        <w:t>共同檢核規則</w:t>
      </w:r>
      <w:r w:rsidRPr="00291C7E">
        <w:rPr>
          <w:rFonts w:asciiTheme="minorHAnsi" w:hAnsiTheme="minorHAnsi" w:cs="Arial"/>
        </w:rPr>
        <w:t>(Data check)</w:t>
      </w:r>
      <w:bookmarkEnd w:id="60"/>
      <w:bookmarkEnd w:id="61"/>
    </w:p>
    <w:p w14:paraId="4C419EE8" w14:textId="77777777" w:rsidR="007003DB" w:rsidRPr="00291C7E" w:rsidRDefault="007003DB" w:rsidP="007003DB">
      <w:pPr>
        <w:pStyle w:val="44"/>
        <w:widowControl w:val="0"/>
        <w:numPr>
          <w:ilvl w:val="8"/>
          <w:numId w:val="14"/>
        </w:numPr>
        <w:tabs>
          <w:tab w:val="clear" w:pos="3799"/>
        </w:tabs>
        <w:ind w:left="993"/>
        <w:outlineLvl w:val="9"/>
        <w:rPr>
          <w:rFonts w:asciiTheme="minorHAnsi" w:hAnsiTheme="minorHAnsi" w:cs="Arial"/>
          <w:sz w:val="24"/>
        </w:rPr>
      </w:pPr>
      <w:bookmarkStart w:id="62" w:name="_Toc502047751"/>
      <w:r w:rsidRPr="00291C7E">
        <w:rPr>
          <w:rFonts w:asciiTheme="minorHAnsi" w:hAnsiTheme="minorHAnsi" w:cs="Arial"/>
          <w:sz w:val="24"/>
        </w:rPr>
        <w:t>必須輸入之欄位檢核</w:t>
      </w:r>
      <w:bookmarkEnd w:id="62"/>
      <w:r w:rsidRPr="00291C7E">
        <w:rPr>
          <w:rFonts w:asciiTheme="minorHAnsi" w:hAnsiTheme="minorHAnsi" w:cs="Arial"/>
          <w:sz w:val="24"/>
        </w:rPr>
        <w:t>，例如：保單號碼</w:t>
      </w:r>
      <w:r w:rsidRPr="00291C7E">
        <w:rPr>
          <w:rFonts w:asciiTheme="minorHAnsi" w:hAnsiTheme="minorHAnsi" w:cs="Arial"/>
          <w:sz w:val="24"/>
        </w:rPr>
        <w:t>(Policy No)</w:t>
      </w:r>
      <w:r w:rsidRPr="00291C7E">
        <w:rPr>
          <w:rFonts w:asciiTheme="minorHAnsi" w:hAnsiTheme="minorHAnsi" w:cs="Arial"/>
          <w:sz w:val="24"/>
        </w:rPr>
        <w:t>不可為空白，若有空白則顯示錯誤訊息</w:t>
      </w:r>
    </w:p>
    <w:p w14:paraId="0C7A0985" w14:textId="77777777" w:rsidR="007003DB" w:rsidRPr="00291C7E" w:rsidRDefault="007003DB" w:rsidP="007003DB">
      <w:pPr>
        <w:pStyle w:val="2TEXT"/>
        <w:ind w:left="0" w:firstLine="0"/>
        <w:rPr>
          <w:rFonts w:asciiTheme="minorHAnsi" w:hAnsiTheme="minorHAnsi" w:cs="Arial"/>
          <w:b/>
          <w:sz w:val="24"/>
        </w:rPr>
      </w:pPr>
      <w:r w:rsidRPr="00291C7E">
        <w:rPr>
          <w:rFonts w:asciiTheme="minorHAnsi" w:hAnsiTheme="minorHAnsi" w:cs="Arial"/>
          <w:b/>
          <w:sz w:val="24"/>
        </w:rPr>
        <w:tab/>
      </w:r>
      <w:r w:rsidRPr="00291C7E">
        <w:rPr>
          <w:rFonts w:asciiTheme="minorHAnsi" w:hAnsiTheme="minorHAnsi" w:cs="Arial"/>
          <w:b/>
          <w:sz w:val="24"/>
        </w:rPr>
        <w:tab/>
      </w:r>
      <w:r w:rsidRPr="00291C7E">
        <w:rPr>
          <w:rFonts w:asciiTheme="minorHAnsi" w:hAnsiTheme="minorHAnsi" w:cs="Arial"/>
          <w:b/>
          <w:sz w:val="24"/>
        </w:rPr>
        <w:tab/>
      </w:r>
      <w:r w:rsidRPr="00291C7E">
        <w:rPr>
          <w:rFonts w:asciiTheme="minorHAnsi" w:hAnsiTheme="minorHAnsi"/>
          <w:noProof/>
        </w:rPr>
        <w:drawing>
          <wp:inline distT="0" distB="0" distL="0" distR="0" wp14:anchorId="4036B793" wp14:editId="0E2D5AF9">
            <wp:extent cx="2267712" cy="1633092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16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E19F" w14:textId="77777777" w:rsidR="007003DB" w:rsidRPr="00291C7E" w:rsidRDefault="007003DB" w:rsidP="007003DB">
      <w:pPr>
        <w:pStyle w:val="32"/>
        <w:widowControl w:val="0"/>
        <w:rPr>
          <w:rFonts w:asciiTheme="minorHAnsi" w:hAnsiTheme="minorHAnsi" w:cs="Arial"/>
        </w:rPr>
      </w:pPr>
      <w:bookmarkStart w:id="63" w:name="_Toc42796388"/>
      <w:bookmarkStart w:id="64" w:name="_Toc402196191"/>
      <w:bookmarkStart w:id="65" w:name="_Toc402196469"/>
      <w:bookmarkStart w:id="66" w:name="_Toc46930865"/>
      <w:r w:rsidRPr="00291C7E">
        <w:rPr>
          <w:rFonts w:asciiTheme="minorHAnsi" w:hAnsiTheme="minorHAnsi" w:cs="Arial"/>
        </w:rPr>
        <w:t>日期選擇視窗</w:t>
      </w:r>
      <w:r w:rsidRPr="00291C7E">
        <w:rPr>
          <w:rFonts w:asciiTheme="minorHAnsi" w:hAnsiTheme="minorHAnsi" w:cs="Arial"/>
        </w:rPr>
        <w:t>(Date Picker)</w:t>
      </w:r>
      <w:bookmarkEnd w:id="63"/>
      <w:bookmarkEnd w:id="66"/>
    </w:p>
    <w:p w14:paraId="689B7457" w14:textId="77777777" w:rsidR="007003DB" w:rsidRPr="00291C7E" w:rsidRDefault="007003DB" w:rsidP="007003DB">
      <w:pPr>
        <w:pStyle w:val="3TEXT"/>
        <w:ind w:leftChars="472" w:left="1133" w:firstLine="0"/>
        <w:rPr>
          <w:rFonts w:asciiTheme="minorHAnsi" w:hAnsiTheme="minorHAnsi" w:cs="Arial"/>
        </w:rPr>
      </w:pPr>
      <w:r w:rsidRPr="00291C7E">
        <w:rPr>
          <w:rFonts w:asciiTheme="minorHAnsi" w:hAnsiTheme="minorHAnsi" w:cs="Arial"/>
          <w:sz w:val="24"/>
        </w:rPr>
        <w:t>系統各功能中，須由使用者填入日期的欄位，提供日期選擇視窗供使用者點選</w:t>
      </w:r>
    </w:p>
    <w:p w14:paraId="2ECB16CE" w14:textId="77777777" w:rsidR="007003DB" w:rsidRPr="00291C7E" w:rsidRDefault="007003DB" w:rsidP="007003DB">
      <w:pPr>
        <w:pStyle w:val="3TEXT"/>
        <w:ind w:left="0" w:firstLine="0"/>
        <w:rPr>
          <w:rFonts w:asciiTheme="minorHAnsi" w:hAnsiTheme="minorHAnsi" w:cs="Arial"/>
        </w:rPr>
      </w:pPr>
      <w:r w:rsidRPr="00291C7E">
        <w:rPr>
          <w:rFonts w:asciiTheme="minorHAnsi" w:hAnsiTheme="minorHAnsi" w:cs="Arial"/>
        </w:rPr>
        <w:t xml:space="preserve">          </w:t>
      </w:r>
      <w:r w:rsidRPr="00291C7E">
        <w:rPr>
          <w:rFonts w:asciiTheme="minorHAnsi" w:hAnsiTheme="minorHAnsi"/>
          <w:noProof/>
        </w:rPr>
        <w:drawing>
          <wp:inline distT="0" distB="0" distL="0" distR="0" wp14:anchorId="7D07AA64" wp14:editId="2A20B76A">
            <wp:extent cx="2039116" cy="2002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9116" cy="2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  <w:bookmarkEnd w:id="65"/>
    </w:p>
    <w:p w14:paraId="703C5510" w14:textId="77777777" w:rsidR="007003DB" w:rsidRDefault="007003DB" w:rsidP="00674B8E"/>
    <w:p w14:paraId="083211AA" w14:textId="225B7F91" w:rsidR="00674B8E" w:rsidRDefault="00674B8E" w:rsidP="00674B8E"/>
    <w:p w14:paraId="0045BA92" w14:textId="271C2309" w:rsidR="00685718" w:rsidRPr="0003642E" w:rsidRDefault="00685718" w:rsidP="00685718">
      <w:pPr>
        <w:pStyle w:val="11"/>
        <w:numPr>
          <w:ilvl w:val="0"/>
          <w:numId w:val="0"/>
        </w:numPr>
        <w:rPr>
          <w:lang w:eastAsia="zh-HK"/>
        </w:rPr>
      </w:pPr>
      <w:bookmarkStart w:id="67" w:name="_Toc18681125"/>
      <w:r>
        <w:rPr>
          <w:rFonts w:hint="eastAsia"/>
          <w:lang w:eastAsia="zh-HK"/>
        </w:rPr>
        <w:lastRenderedPageBreak/>
        <w:t>附件二</w:t>
      </w:r>
      <w:r>
        <w:rPr>
          <w:rFonts w:hint="eastAsia"/>
        </w:rPr>
        <w:t>、</w:t>
      </w:r>
      <w:r w:rsidRPr="0003642E">
        <w:rPr>
          <w:rFonts w:hint="eastAsia"/>
          <w:lang w:eastAsia="zh-HK"/>
        </w:rPr>
        <w:t>API</w:t>
      </w:r>
      <w:r>
        <w:rPr>
          <w:rFonts w:hint="eastAsia"/>
          <w:lang w:eastAsia="zh-HK"/>
        </w:rPr>
        <w:t>整合</w:t>
      </w:r>
      <w:r w:rsidRPr="0003642E">
        <w:rPr>
          <w:rFonts w:hint="eastAsia"/>
          <w:lang w:eastAsia="zh-HK"/>
        </w:rPr>
        <w:t>說明</w:t>
      </w:r>
      <w:bookmarkEnd w:id="67"/>
    </w:p>
    <w:p w14:paraId="0E1332F5" w14:textId="77777777" w:rsidR="00685718" w:rsidRPr="0003642E" w:rsidRDefault="00685718" w:rsidP="00685718">
      <w:pPr>
        <w:pStyle w:val="afc"/>
        <w:rPr>
          <w:rFonts w:ascii="Times New Roman" w:hAnsi="Times New Roman"/>
        </w:rPr>
      </w:pPr>
    </w:p>
    <w:p w14:paraId="11969229" w14:textId="77777777" w:rsidR="00685718" w:rsidRPr="0003642E" w:rsidRDefault="00685718" w:rsidP="00685718">
      <w:pPr>
        <w:pStyle w:val="31"/>
        <w:numPr>
          <w:ilvl w:val="3"/>
          <w:numId w:val="16"/>
        </w:numPr>
      </w:pPr>
      <w:bookmarkStart w:id="68" w:name="_Toc18681126"/>
      <w:r w:rsidRPr="0003642E">
        <w:rPr>
          <w:rFonts w:hint="eastAsia"/>
        </w:rPr>
        <w:t>基礎規則</w:t>
      </w:r>
      <w:bookmarkEnd w:id="68"/>
    </w:p>
    <w:p w14:paraId="5871F6BB" w14:textId="77777777" w:rsidR="00685718" w:rsidRPr="0003642E" w:rsidRDefault="00685718" w:rsidP="00685718">
      <w:pPr>
        <w:pStyle w:val="afc"/>
        <w:ind w:firstLineChars="354" w:firstLine="850"/>
        <w:rPr>
          <w:rStyle w:val="aff4"/>
          <w:rFonts w:ascii="Times New Roman" w:hAnsi="Times New Roman"/>
          <w:kern w:val="2"/>
        </w:rPr>
      </w:pPr>
      <w:r w:rsidRPr="0003642E">
        <w:rPr>
          <w:rFonts w:ascii="Times New Roman" w:hAnsi="Times New Roman" w:hint="eastAsia"/>
          <w:kern w:val="2"/>
        </w:rPr>
        <w:t>API</w:t>
      </w:r>
      <w:r w:rsidRPr="0003642E">
        <w:rPr>
          <w:rFonts w:ascii="Times New Roman" w:hAnsi="Times New Roman" w:hint="eastAsia"/>
          <w:kern w:val="2"/>
        </w:rPr>
        <w:t>串接相關說明請參考下列路徑串接文件：</w:t>
      </w:r>
      <w:r>
        <w:rPr>
          <w:rFonts w:ascii="Times New Roman" w:hAnsi="Times New Roman" w:hint="eastAsia"/>
          <w:kern w:val="2"/>
        </w:rPr>
        <w:t xml:space="preserve"> </w:t>
      </w:r>
      <w:r w:rsidRPr="0003642E">
        <w:rPr>
          <w:rFonts w:ascii="Times New Roman" w:hAnsi="Times New Roman"/>
          <w:kern w:val="2"/>
        </w:rPr>
        <w:fldChar w:fldCharType="begin"/>
      </w:r>
      <w:r>
        <w:rPr>
          <w:rFonts w:ascii="Times New Roman" w:hAnsi="Times New Roman"/>
          <w:kern w:val="2"/>
        </w:rPr>
        <w:instrText xml:space="preserve">HYPERLINK </w:instrText>
      </w:r>
      <w:r>
        <w:rPr>
          <w:rFonts w:ascii="Times New Roman" w:hAnsi="Times New Roman" w:hint="eastAsia"/>
          <w:kern w:val="2"/>
        </w:rPr>
        <w:instrText>"H:\\20-AP</w:instrText>
      </w:r>
      <w:r>
        <w:rPr>
          <w:rFonts w:ascii="Times New Roman" w:hAnsi="Times New Roman" w:hint="eastAsia"/>
          <w:kern w:val="2"/>
        </w:rPr>
        <w:instrText>開發單位</w:instrText>
      </w:r>
      <w:r>
        <w:rPr>
          <w:rFonts w:ascii="Times New Roman" w:hAnsi="Times New Roman" w:hint="eastAsia"/>
          <w:kern w:val="2"/>
        </w:rPr>
        <w:instrText>\\01-AP</w:instrText>
      </w:r>
      <w:r>
        <w:rPr>
          <w:rFonts w:ascii="Times New Roman" w:hAnsi="Times New Roman" w:hint="eastAsia"/>
          <w:kern w:val="2"/>
        </w:rPr>
        <w:instrText>公用區</w:instrText>
      </w:r>
      <w:r>
        <w:rPr>
          <w:rFonts w:ascii="Times New Roman" w:hAnsi="Times New Roman" w:hint="eastAsia"/>
          <w:kern w:val="2"/>
        </w:rPr>
        <w:instrText>\\2019</w:instrText>
      </w:r>
      <w:r>
        <w:rPr>
          <w:rFonts w:ascii="Times New Roman" w:hAnsi="Times New Roman" w:hint="eastAsia"/>
          <w:kern w:val="2"/>
        </w:rPr>
        <w:instrText>企</w:instrText>
      </w:r>
      <w:r>
        <w:rPr>
          <w:rFonts w:ascii="Times New Roman" w:hAnsi="Times New Roman" w:hint="eastAsia"/>
          <w:kern w:val="2"/>
        </w:rPr>
        <w:instrText>072_AD</w:instrText>
      </w:r>
      <w:r>
        <w:rPr>
          <w:rFonts w:ascii="Times New Roman" w:hAnsi="Times New Roman" w:hint="eastAsia"/>
          <w:kern w:val="2"/>
        </w:rPr>
        <w:instrText>帳號解鎖及忘密更改</w:instrText>
      </w:r>
      <w:r>
        <w:rPr>
          <w:rFonts w:ascii="Times New Roman" w:hAnsi="Times New Roman" w:hint="eastAsia"/>
          <w:kern w:val="2"/>
        </w:rPr>
        <w:instrText>APP\\14-</w:instrText>
      </w:r>
      <w:r>
        <w:rPr>
          <w:rFonts w:ascii="Times New Roman" w:hAnsi="Times New Roman" w:hint="eastAsia"/>
          <w:kern w:val="2"/>
        </w:rPr>
        <w:instrText>交付項目</w:instrText>
      </w:r>
      <w:r>
        <w:rPr>
          <w:rFonts w:ascii="Times New Roman" w:hAnsi="Times New Roman" w:hint="eastAsia"/>
          <w:kern w:val="2"/>
        </w:rPr>
        <w:instrText>\\01-</w:instrText>
      </w:r>
      <w:r>
        <w:rPr>
          <w:rFonts w:ascii="Times New Roman" w:hAnsi="Times New Roman" w:hint="eastAsia"/>
          <w:kern w:val="2"/>
        </w:rPr>
        <w:instrText>系統分析規劃書</w:instrText>
      </w:r>
      <w:r>
        <w:rPr>
          <w:rFonts w:ascii="Times New Roman" w:hAnsi="Times New Roman" w:hint="eastAsia"/>
          <w:kern w:val="2"/>
        </w:rPr>
        <w:instrText>"</w:instrText>
      </w:r>
      <w:r w:rsidRPr="0003642E">
        <w:rPr>
          <w:rFonts w:ascii="Times New Roman" w:hAnsi="Times New Roman"/>
          <w:kern w:val="2"/>
        </w:rPr>
        <w:fldChar w:fldCharType="separate"/>
      </w:r>
      <w:r w:rsidRPr="00970F6A">
        <w:rPr>
          <w:rStyle w:val="aff4"/>
          <w:rFonts w:ascii="Times New Roman" w:hAnsi="Times New Roman" w:hint="eastAsia"/>
          <w:kern w:val="2"/>
        </w:rPr>
        <w:t>01-</w:t>
      </w:r>
      <w:r w:rsidRPr="00970F6A">
        <w:rPr>
          <w:rStyle w:val="aff4"/>
          <w:rFonts w:ascii="Times New Roman" w:hAnsi="Times New Roman" w:hint="eastAsia"/>
          <w:kern w:val="2"/>
        </w:rPr>
        <w:t>系統分析規劃書</w:t>
      </w:r>
    </w:p>
    <w:p w14:paraId="27134D0B" w14:textId="77777777" w:rsidR="00685718" w:rsidRPr="0003642E" w:rsidRDefault="00685718" w:rsidP="00685718">
      <w:pPr>
        <w:pStyle w:val="afc"/>
        <w:ind w:firstLineChars="354" w:firstLine="850"/>
        <w:rPr>
          <w:rFonts w:ascii="Times New Roman" w:hAnsi="Times New Roman"/>
          <w:kern w:val="2"/>
        </w:rPr>
      </w:pPr>
      <w:r w:rsidRPr="0003642E">
        <w:rPr>
          <w:rFonts w:ascii="Times New Roman" w:hAnsi="Times New Roman"/>
          <w:kern w:val="2"/>
        </w:rPr>
        <w:fldChar w:fldCharType="end"/>
      </w:r>
    </w:p>
    <w:p w14:paraId="2A7F5446" w14:textId="77777777" w:rsidR="00685718" w:rsidRPr="0003642E" w:rsidRDefault="00685718" w:rsidP="00685718">
      <w:pPr>
        <w:pStyle w:val="afc"/>
        <w:spacing w:line="276" w:lineRule="auto"/>
        <w:ind w:firstLineChars="354" w:firstLine="850"/>
        <w:rPr>
          <w:rFonts w:ascii="Times New Roman" w:hAnsi="Times New Roman"/>
          <w:kern w:val="2"/>
        </w:rPr>
      </w:pPr>
      <w:r w:rsidRPr="0003642E">
        <w:rPr>
          <w:rFonts w:ascii="Times New Roman" w:hAnsi="Times New Roman" w:hint="eastAsia"/>
          <w:kern w:val="2"/>
        </w:rPr>
        <w:t>該文件將根據這份文件的</w:t>
      </w:r>
      <w:r w:rsidRPr="0003642E">
        <w:rPr>
          <w:rFonts w:ascii="Times New Roman" w:hAnsi="Times New Roman" w:hint="eastAsia"/>
          <w:kern w:val="2"/>
        </w:rPr>
        <w:t>API</w:t>
      </w:r>
      <w:r w:rsidRPr="0003642E">
        <w:rPr>
          <w:rFonts w:ascii="Times New Roman" w:hAnsi="Times New Roman" w:hint="eastAsia"/>
          <w:kern w:val="2"/>
        </w:rPr>
        <w:t>名稱、</w:t>
      </w:r>
      <w:r w:rsidRPr="0003642E">
        <w:rPr>
          <w:rFonts w:ascii="Times New Roman" w:hAnsi="Times New Roman" w:hint="eastAsia"/>
          <w:kern w:val="2"/>
        </w:rPr>
        <w:t>Request</w:t>
      </w:r>
      <w:r w:rsidRPr="0003642E">
        <w:rPr>
          <w:rFonts w:ascii="Times New Roman" w:hAnsi="Times New Roman" w:hint="eastAsia"/>
          <w:kern w:val="2"/>
        </w:rPr>
        <w:t>及</w:t>
      </w:r>
      <w:r w:rsidRPr="0003642E">
        <w:rPr>
          <w:rFonts w:ascii="Times New Roman" w:hAnsi="Times New Roman" w:hint="eastAsia"/>
          <w:kern w:val="2"/>
        </w:rPr>
        <w:t>Response</w:t>
      </w:r>
      <w:r w:rsidRPr="0003642E">
        <w:rPr>
          <w:rFonts w:ascii="Times New Roman" w:hAnsi="Times New Roman" w:hint="eastAsia"/>
          <w:kern w:val="2"/>
        </w:rPr>
        <w:t>參數來進一步說明每個頁面及元件的邏輯處理、或是顯示其對應的資料。呼叫</w:t>
      </w:r>
      <w:r w:rsidRPr="0003642E">
        <w:rPr>
          <w:rFonts w:ascii="Times New Roman" w:hAnsi="Times New Roman" w:hint="eastAsia"/>
          <w:kern w:val="2"/>
        </w:rPr>
        <w:t>API</w:t>
      </w:r>
      <w:r w:rsidRPr="0003642E">
        <w:rPr>
          <w:rFonts w:ascii="Times New Roman" w:hAnsi="Times New Roman" w:hint="eastAsia"/>
          <w:kern w:val="2"/>
        </w:rPr>
        <w:t>時遇到任何錯誤，如沒有特別說明，請一律停在當前的頁面（不返回前一個操作畫面），並彈出一個提示視窗告知使用者，其顯示規則如下：</w:t>
      </w:r>
    </w:p>
    <w:p w14:paraId="71D0BA86" w14:textId="77777777" w:rsidR="00685718" w:rsidRPr="0003642E" w:rsidRDefault="00685718" w:rsidP="00685718">
      <w:pPr>
        <w:pStyle w:val="afc"/>
        <w:numPr>
          <w:ilvl w:val="1"/>
          <w:numId w:val="27"/>
        </w:numPr>
        <w:spacing w:line="276" w:lineRule="auto"/>
        <w:rPr>
          <w:rFonts w:ascii="Times New Roman" w:hAnsi="Times New Roman"/>
          <w:kern w:val="2"/>
        </w:rPr>
      </w:pPr>
      <w:r w:rsidRPr="0003642E">
        <w:rPr>
          <w:rFonts w:ascii="Times New Roman" w:hAnsi="Times New Roman" w:hint="eastAsia"/>
          <w:kern w:val="2"/>
        </w:rPr>
        <w:t>無法連接伺服器的情況：</w:t>
      </w:r>
    </w:p>
    <w:p w14:paraId="6F909040" w14:textId="77777777" w:rsidR="00685718" w:rsidRPr="0003642E" w:rsidRDefault="00685718" w:rsidP="00685718">
      <w:pPr>
        <w:pStyle w:val="afc"/>
        <w:numPr>
          <w:ilvl w:val="2"/>
          <w:numId w:val="27"/>
        </w:numPr>
        <w:spacing w:line="276" w:lineRule="auto"/>
        <w:rPr>
          <w:rFonts w:ascii="Times New Roman" w:hAnsi="Times New Roman"/>
          <w:kern w:val="2"/>
        </w:rPr>
      </w:pPr>
      <w:r w:rsidRPr="0003642E">
        <w:rPr>
          <w:rFonts w:ascii="Times New Roman" w:hAnsi="Times New Roman" w:hint="eastAsia"/>
          <w:kern w:val="2"/>
        </w:rPr>
        <w:t>提示視窗的標題文字「似乎出了點狀況…」</w:t>
      </w:r>
    </w:p>
    <w:p w14:paraId="17FAE4E8" w14:textId="77777777" w:rsidR="00685718" w:rsidRPr="0003642E" w:rsidRDefault="00685718" w:rsidP="00685718">
      <w:pPr>
        <w:pStyle w:val="afc"/>
        <w:numPr>
          <w:ilvl w:val="2"/>
          <w:numId w:val="27"/>
        </w:numPr>
        <w:spacing w:line="276" w:lineRule="auto"/>
        <w:rPr>
          <w:rFonts w:ascii="Times New Roman" w:hAnsi="Times New Roman"/>
          <w:kern w:val="2"/>
        </w:rPr>
      </w:pPr>
      <w:r w:rsidRPr="0003642E">
        <w:rPr>
          <w:rFonts w:ascii="Times New Roman" w:hAnsi="Times New Roman" w:hint="eastAsia"/>
          <w:kern w:val="2"/>
        </w:rPr>
        <w:t>提示視窗的訊息文字「暫時無法取得資料，請稍後再嘗試一次」</w:t>
      </w:r>
    </w:p>
    <w:p w14:paraId="0F2C634A" w14:textId="77777777" w:rsidR="00685718" w:rsidRPr="0003642E" w:rsidRDefault="00685718" w:rsidP="00685718">
      <w:pPr>
        <w:pStyle w:val="afc"/>
        <w:numPr>
          <w:ilvl w:val="1"/>
          <w:numId w:val="27"/>
        </w:numPr>
        <w:spacing w:line="276" w:lineRule="auto"/>
        <w:rPr>
          <w:rFonts w:ascii="Times New Roman" w:hAnsi="Times New Roman"/>
          <w:kern w:val="2"/>
        </w:rPr>
      </w:pPr>
      <w:r w:rsidRPr="0003642E">
        <w:rPr>
          <w:rFonts w:ascii="Times New Roman" w:hAnsi="Times New Roman" w:hint="eastAsia"/>
          <w:kern w:val="2"/>
        </w:rPr>
        <w:t>伺服器有回應的情況：</w:t>
      </w:r>
    </w:p>
    <w:p w14:paraId="34E9BA8B" w14:textId="77777777" w:rsidR="00685718" w:rsidRPr="0003642E" w:rsidRDefault="00685718" w:rsidP="00685718">
      <w:pPr>
        <w:pStyle w:val="afc"/>
        <w:numPr>
          <w:ilvl w:val="2"/>
          <w:numId w:val="27"/>
        </w:numPr>
        <w:spacing w:line="276" w:lineRule="auto"/>
        <w:rPr>
          <w:rFonts w:ascii="Times New Roman" w:hAnsi="Times New Roman"/>
          <w:kern w:val="2"/>
        </w:rPr>
      </w:pPr>
      <w:r>
        <w:rPr>
          <w:rFonts w:ascii="Times New Roman" w:hAnsi="Times New Roman" w:hint="eastAsia"/>
          <w:kern w:val="2"/>
        </w:rPr>
        <w:t>若</w:t>
      </w:r>
      <w:r w:rsidRPr="0003642E">
        <w:rPr>
          <w:rFonts w:ascii="Times New Roman" w:hAnsi="Times New Roman" w:hint="eastAsia"/>
          <w:kern w:val="2"/>
        </w:rPr>
        <w:t>RETURN_CODE</w:t>
      </w:r>
      <w:r w:rsidRPr="0003642E">
        <w:rPr>
          <w:rFonts w:ascii="Times New Roman" w:hAnsi="Times New Roman" w:hint="eastAsia"/>
          <w:kern w:val="2"/>
        </w:rPr>
        <w:t>不為</w:t>
      </w:r>
      <w:r w:rsidRPr="0003642E">
        <w:rPr>
          <w:rFonts w:ascii="Times New Roman" w:hAnsi="Times New Roman" w:hint="eastAsia"/>
          <w:kern w:val="2"/>
        </w:rPr>
        <w:t>0</w:t>
      </w:r>
      <w:r w:rsidRPr="0003642E">
        <w:rPr>
          <w:rFonts w:ascii="Times New Roman" w:hAnsi="Times New Roman" w:hint="eastAsia"/>
          <w:kern w:val="2"/>
        </w:rPr>
        <w:t>，</w:t>
      </w:r>
      <w:r>
        <w:rPr>
          <w:rFonts w:ascii="Times New Roman" w:hAnsi="Times New Roman" w:hint="eastAsia"/>
          <w:kern w:val="2"/>
        </w:rPr>
        <w:t>錯誤提示視窗以當下功能名稱作為標題文字，</w:t>
      </w:r>
      <w:r>
        <w:rPr>
          <w:rFonts w:ascii="Times New Roman" w:hAnsi="Times New Roman" w:hint="eastAsia"/>
          <w:kern w:val="2"/>
        </w:rPr>
        <w:t>A</w:t>
      </w:r>
      <w:r>
        <w:rPr>
          <w:rFonts w:ascii="Times New Roman" w:hAnsi="Times New Roman"/>
          <w:kern w:val="2"/>
        </w:rPr>
        <w:t>lert</w:t>
      </w:r>
      <w:r>
        <w:rPr>
          <w:rFonts w:ascii="Times New Roman" w:hAnsi="Times New Roman" w:hint="eastAsia"/>
          <w:kern w:val="2"/>
        </w:rPr>
        <w:t>作為提示給</w:t>
      </w:r>
      <w:r>
        <w:rPr>
          <w:rFonts w:ascii="Times New Roman" w:hAnsi="Times New Roman" w:hint="eastAsia"/>
          <w:kern w:val="2"/>
        </w:rPr>
        <w:t>user</w:t>
      </w:r>
      <w:r>
        <w:rPr>
          <w:rFonts w:ascii="Times New Roman" w:hAnsi="Times New Roman" w:hint="eastAsia"/>
          <w:kern w:val="2"/>
        </w:rPr>
        <w:t>的文字訊息，</w:t>
      </w:r>
      <w:r>
        <w:rPr>
          <w:rFonts w:ascii="Times New Roman" w:hAnsi="Times New Roman" w:hint="eastAsia"/>
          <w:kern w:val="2"/>
        </w:rPr>
        <w:t>R</w:t>
      </w:r>
      <w:r>
        <w:rPr>
          <w:rFonts w:ascii="Times New Roman" w:hAnsi="Times New Roman"/>
          <w:kern w:val="2"/>
        </w:rPr>
        <w:t>eturnMsg</w:t>
      </w:r>
      <w:r w:rsidRPr="0003642E">
        <w:rPr>
          <w:rFonts w:ascii="Times New Roman" w:hAnsi="Times New Roman" w:hint="eastAsia"/>
          <w:kern w:val="2"/>
        </w:rPr>
        <w:t>作為提示</w:t>
      </w:r>
      <w:r>
        <w:rPr>
          <w:rFonts w:ascii="Times New Roman" w:hAnsi="Times New Roman" w:hint="eastAsia"/>
          <w:kern w:val="2"/>
        </w:rPr>
        <w:t>給開發者的文字訊息</w:t>
      </w:r>
      <w:r w:rsidRPr="0003642E">
        <w:rPr>
          <w:rFonts w:ascii="Times New Roman" w:hAnsi="Times New Roman" w:hint="eastAsia"/>
          <w:kern w:val="2"/>
        </w:rPr>
        <w:t>。</w:t>
      </w:r>
    </w:p>
    <w:p w14:paraId="2B39A71B" w14:textId="6BB27B09" w:rsidR="00685718" w:rsidRDefault="00685718" w:rsidP="00674B8E"/>
    <w:p w14:paraId="36045B24" w14:textId="5A2B9B67" w:rsidR="00685718" w:rsidRPr="00A9565C" w:rsidRDefault="00685718" w:rsidP="00685718">
      <w:pPr>
        <w:pStyle w:val="11"/>
        <w:numPr>
          <w:ilvl w:val="0"/>
          <w:numId w:val="0"/>
        </w:numPr>
      </w:pPr>
      <w:r>
        <w:rPr>
          <w:rFonts w:hint="eastAsia"/>
          <w:lang w:eastAsia="zh-HK"/>
        </w:rPr>
        <w:t>附件</w:t>
      </w:r>
      <w:r>
        <w:rPr>
          <w:rFonts w:hint="eastAsia"/>
          <w:lang w:eastAsia="zh-HK"/>
        </w:rPr>
        <w:t>四</w:t>
      </w:r>
      <w:r>
        <w:rPr>
          <w:rFonts w:hint="eastAsia"/>
        </w:rPr>
        <w:t>、</w:t>
      </w:r>
      <w:r>
        <w:rPr>
          <w:rFonts w:hint="eastAsia"/>
          <w:lang w:eastAsia="zh-HK"/>
        </w:rPr>
        <w:t>職係角色及權限說明</w:t>
      </w:r>
    </w:p>
    <w:p w14:paraId="3926F823" w14:textId="77777777" w:rsidR="00685718" w:rsidRDefault="00685718" w:rsidP="00674B8E">
      <w:pPr>
        <w:rPr>
          <w:rFonts w:hint="eastAsia"/>
        </w:rPr>
      </w:pPr>
    </w:p>
    <w:p w14:paraId="72BD8A07" w14:textId="2D4058D6" w:rsidR="00685718" w:rsidRDefault="00685718" w:rsidP="00674B8E"/>
    <w:p w14:paraId="6B320B4D" w14:textId="27AEA4B6" w:rsidR="00685718" w:rsidRPr="00A9565C" w:rsidRDefault="00685718" w:rsidP="00685718">
      <w:pPr>
        <w:pStyle w:val="11"/>
        <w:numPr>
          <w:ilvl w:val="0"/>
          <w:numId w:val="0"/>
        </w:numPr>
      </w:pPr>
      <w:r>
        <w:rPr>
          <w:rFonts w:hint="eastAsia"/>
          <w:lang w:eastAsia="zh-HK"/>
        </w:rPr>
        <w:t>附件</w:t>
      </w:r>
      <w:r w:rsidR="00BF7208">
        <w:rPr>
          <w:rFonts w:hint="eastAsia"/>
          <w:lang w:eastAsia="zh-HK"/>
        </w:rPr>
        <w:t>五</w:t>
      </w:r>
      <w:r>
        <w:rPr>
          <w:rFonts w:hint="eastAsia"/>
        </w:rPr>
        <w:t>、</w:t>
      </w:r>
      <w:r>
        <w:rPr>
          <w:rFonts w:hint="eastAsia"/>
          <w:lang w:eastAsia="zh-HK"/>
        </w:rPr>
        <w:t>資料軌</w:t>
      </w:r>
      <w:r>
        <w:rPr>
          <w:rFonts w:hint="eastAsia"/>
        </w:rPr>
        <w:t>跡</w:t>
      </w:r>
      <w:r>
        <w:rPr>
          <w:rFonts w:hint="eastAsia"/>
          <w:lang w:eastAsia="zh-HK"/>
        </w:rPr>
        <w:t>及遮罩說明</w:t>
      </w:r>
    </w:p>
    <w:p w14:paraId="189CCDC8" w14:textId="1B6AFF19" w:rsidR="00685718" w:rsidRPr="00BF7208" w:rsidRDefault="00685718" w:rsidP="00674B8E"/>
    <w:p w14:paraId="72C92238" w14:textId="77777777" w:rsidR="00685718" w:rsidRPr="00685718" w:rsidRDefault="00685718" w:rsidP="00674B8E">
      <w:pPr>
        <w:rPr>
          <w:rFonts w:hint="eastAsia"/>
        </w:rPr>
      </w:pPr>
    </w:p>
    <w:p w14:paraId="18EBB70F" w14:textId="554F5A25" w:rsidR="00674B8E" w:rsidRPr="00A9565C" w:rsidRDefault="00685718" w:rsidP="00674B8E">
      <w:pPr>
        <w:pStyle w:val="11"/>
        <w:numPr>
          <w:ilvl w:val="0"/>
          <w:numId w:val="0"/>
        </w:numPr>
      </w:pPr>
      <w:bookmarkStart w:id="69" w:name="_Toc46930866"/>
      <w:r>
        <w:rPr>
          <w:rFonts w:hint="eastAsia"/>
          <w:lang w:eastAsia="zh-HK"/>
        </w:rPr>
        <w:t>附件</w:t>
      </w:r>
      <w:r w:rsidR="00BF7208">
        <w:rPr>
          <w:rFonts w:hint="eastAsia"/>
          <w:lang w:eastAsia="zh-HK"/>
        </w:rPr>
        <w:t>六</w:t>
      </w:r>
      <w:bookmarkStart w:id="70" w:name="_GoBack"/>
      <w:bookmarkEnd w:id="70"/>
      <w:r>
        <w:rPr>
          <w:rFonts w:hint="eastAsia"/>
        </w:rPr>
        <w:t>、XXX</w:t>
      </w:r>
      <w:bookmarkEnd w:id="69"/>
    </w:p>
    <w:p w14:paraId="0FD6EF2A" w14:textId="20767350" w:rsidR="00674B8E" w:rsidRPr="00A9565C" w:rsidRDefault="00674B8E" w:rsidP="00674B8E"/>
    <w:sectPr w:rsidR="00674B8E" w:rsidRPr="00A9565C" w:rsidSect="00F814A1">
      <w:headerReference w:type="default" r:id="rId27"/>
      <w:footerReference w:type="default" r:id="rId28"/>
      <w:pgSz w:w="11906" w:h="16838" w:code="9"/>
      <w:pgMar w:top="1418" w:right="1021" w:bottom="1134" w:left="1247" w:header="284" w:footer="567" w:gutter="0"/>
      <w:cols w:space="425"/>
      <w:docGrid w:type="lines" w:linePitch="33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2D8994" w16cid:durableId="22B1C6C8"/>
  <w16cid:commentId w16cid:paraId="34178F21" w16cid:durableId="22A83AE5"/>
  <w16cid:commentId w16cid:paraId="4FDD6981" w16cid:durableId="22A83AE6"/>
  <w16cid:commentId w16cid:paraId="4A289957" w16cid:durableId="22A83AE7"/>
  <w16cid:commentId w16cid:paraId="5677F4BD" w16cid:durableId="22A83AE8"/>
  <w16cid:commentId w16cid:paraId="22D0283C" w16cid:durableId="22A83AE9"/>
  <w16cid:commentId w16cid:paraId="67AF267F" w16cid:durableId="22A83AEA"/>
  <w16cid:commentId w16cid:paraId="175B8C62" w16cid:durableId="22A83AEB"/>
  <w16cid:commentId w16cid:paraId="0FDA312A" w16cid:durableId="22A83AEC"/>
  <w16cid:commentId w16cid:paraId="4B37DF40" w16cid:durableId="22A83AED"/>
  <w16cid:commentId w16cid:paraId="1DBD6613" w16cid:durableId="22B1C6D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BBFA61" w14:textId="77777777" w:rsidR="007B39E9" w:rsidRDefault="007B39E9" w:rsidP="00A67D33">
      <w:r>
        <w:separator/>
      </w:r>
    </w:p>
  </w:endnote>
  <w:endnote w:type="continuationSeparator" w:id="0">
    <w:p w14:paraId="6C37DBF7" w14:textId="77777777" w:rsidR="007B39E9" w:rsidRDefault="007B39E9" w:rsidP="00A67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thickThinSmallGap" w:sz="12" w:space="0" w:color="auto"/>
      </w:tblBorders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730"/>
      <w:gridCol w:w="4356"/>
      <w:gridCol w:w="2552"/>
    </w:tblGrid>
    <w:tr w:rsidR="007B39E9" w14:paraId="715D3ECB" w14:textId="77777777">
      <w:trPr>
        <w:trHeight w:val="239"/>
      </w:trPr>
      <w:tc>
        <w:tcPr>
          <w:tcW w:w="1416" w:type="pct"/>
          <w:vAlign w:val="center"/>
        </w:tcPr>
        <w:p w14:paraId="4508510C" w14:textId="77777777" w:rsidR="007B39E9" w:rsidRDefault="007B39E9" w:rsidP="00A67D33">
          <w:pPr>
            <w:pStyle w:val="ae"/>
          </w:pPr>
        </w:p>
      </w:tc>
      <w:tc>
        <w:tcPr>
          <w:tcW w:w="2260" w:type="pct"/>
        </w:tcPr>
        <w:p w14:paraId="6B1A2268" w14:textId="77777777" w:rsidR="007B39E9" w:rsidRDefault="007B39E9" w:rsidP="00A67D33">
          <w:pPr>
            <w:pStyle w:val="ae"/>
          </w:pPr>
        </w:p>
      </w:tc>
      <w:tc>
        <w:tcPr>
          <w:tcW w:w="1324" w:type="pct"/>
        </w:tcPr>
        <w:p w14:paraId="64A6E2F2" w14:textId="7854224C" w:rsidR="007B39E9" w:rsidRDefault="007B39E9" w:rsidP="00A67D33">
          <w:pPr>
            <w:pStyle w:val="ae"/>
          </w:pPr>
          <w:r>
            <w:rPr>
              <w:rFonts w:hint="eastAsia"/>
            </w:rPr>
            <w:t xml:space="preserve">第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BF7208">
            <w:rPr>
              <w:noProof/>
            </w:rPr>
            <w:t>32</w:t>
          </w:r>
          <w:r>
            <w:fldChar w:fldCharType="end"/>
          </w:r>
          <w:r>
            <w:rPr>
              <w:rFonts w:hint="eastAsia"/>
            </w:rPr>
            <w:t xml:space="preserve"> 頁，共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BF7208">
            <w:rPr>
              <w:noProof/>
            </w:rPr>
            <w:t>32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 xml:space="preserve"> 頁</w:t>
          </w:r>
        </w:p>
      </w:tc>
    </w:tr>
  </w:tbl>
  <w:p w14:paraId="213EECA1" w14:textId="77777777" w:rsidR="007B39E9" w:rsidRPr="00A67D33" w:rsidRDefault="007B39E9" w:rsidP="00A67D33">
    <w:r w:rsidRPr="00A67D33">
      <w:rPr>
        <w:rFonts w:hint="eastAsia"/>
      </w:rPr>
      <w:t>本文件著作權屬中租迪和股份有限公司所有，未經許可不准引用或翻印。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D92F92" w14:textId="77777777" w:rsidR="007B39E9" w:rsidRDefault="007B39E9" w:rsidP="00A67D33">
      <w:r>
        <w:separator/>
      </w:r>
    </w:p>
  </w:footnote>
  <w:footnote w:type="continuationSeparator" w:id="0">
    <w:p w14:paraId="3E53BD75" w14:textId="77777777" w:rsidR="007B39E9" w:rsidRDefault="007B39E9" w:rsidP="00A67D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5C600" w14:textId="77777777" w:rsidR="007B39E9" w:rsidRDefault="007B39E9" w:rsidP="00A67D33">
    <w:r>
      <w:rPr>
        <w:noProof/>
      </w:rPr>
      <w:pict w14:anchorId="766E87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49" type="#_x0000_t75" alt="FONE_LOGO" style="position:absolute;margin-left:0;margin-top:0;width:294pt;height:300.75pt;z-index:-2516587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E_LOGO"/>
          <w10:wrap anchorx="margin" anchory="margin"/>
        </v:shape>
      </w:pict>
    </w:r>
  </w:p>
  <w:tbl>
    <w:tblPr>
      <w:tblW w:w="5000" w:type="pct"/>
      <w:tblBorders>
        <w:bottom w:val="thinThickSmallGap" w:sz="12" w:space="0" w:color="auto"/>
      </w:tblBorders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792"/>
      <w:gridCol w:w="4570"/>
      <w:gridCol w:w="2276"/>
    </w:tblGrid>
    <w:tr w:rsidR="007B39E9" w14:paraId="4281AE14" w14:textId="77777777" w:rsidTr="00B54B85">
      <w:trPr>
        <w:trHeight w:val="74"/>
      </w:trPr>
      <w:tc>
        <w:tcPr>
          <w:tcW w:w="1308" w:type="pct"/>
          <w:vAlign w:val="center"/>
        </w:tcPr>
        <w:p w14:paraId="62F993D6" w14:textId="77777777" w:rsidR="007B39E9" w:rsidRPr="00754D19" w:rsidRDefault="007B39E9" w:rsidP="00A67D33">
          <w:pPr>
            <w:pStyle w:val="ac"/>
          </w:pPr>
          <w:r>
            <w:rPr>
              <w:rFonts w:hint="eastAsia"/>
              <w:noProof/>
            </w:rPr>
            <w:drawing>
              <wp:inline distT="0" distB="0" distL="0" distR="0" wp14:anchorId="4154DFE3" wp14:editId="701DD89C">
                <wp:extent cx="1737360" cy="457200"/>
                <wp:effectExtent l="0" t="0" r="0" b="0"/>
                <wp:docPr id="14" name="圖片 14" descr="s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ss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73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41" w:type="pct"/>
          <w:vAlign w:val="center"/>
        </w:tcPr>
        <w:p w14:paraId="1BA96E88" w14:textId="77777777" w:rsidR="007B39E9" w:rsidRPr="00754D19" w:rsidRDefault="007B39E9" w:rsidP="00A67D33">
          <w:pPr>
            <w:pStyle w:val="ac"/>
          </w:pPr>
        </w:p>
      </w:tc>
      <w:tc>
        <w:tcPr>
          <w:tcW w:w="1250" w:type="pct"/>
          <w:vAlign w:val="center"/>
        </w:tcPr>
        <w:p w14:paraId="4E021F90" w14:textId="77777777" w:rsidR="007B39E9" w:rsidRPr="00754D19" w:rsidRDefault="007B39E9" w:rsidP="00A67D33">
          <w:pPr>
            <w:pStyle w:val="ac"/>
          </w:pPr>
        </w:p>
      </w:tc>
    </w:tr>
  </w:tbl>
  <w:p w14:paraId="04001C25" w14:textId="77777777" w:rsidR="007B39E9" w:rsidRDefault="007B39E9" w:rsidP="00A67D3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9pt;height:10.9pt" o:bullet="t">
        <v:imagedata r:id="rId1" o:title="mso6016"/>
      </v:shape>
    </w:pict>
  </w:numPicBullet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02360652"/>
    <w:multiLevelType w:val="singleLevel"/>
    <w:tmpl w:val="83B4F6A0"/>
    <w:lvl w:ilvl="0">
      <w:start w:val="1"/>
      <w:numFmt w:val="bullet"/>
      <w:pStyle w:val="8"/>
      <w:lvlText w:val=""/>
      <w:lvlJc w:val="left"/>
      <w:pPr>
        <w:tabs>
          <w:tab w:val="num" w:pos="3620"/>
        </w:tabs>
        <w:ind w:left="3544" w:hanging="284"/>
      </w:pPr>
      <w:rPr>
        <w:rFonts w:ascii="Monotype Sorts" w:hAnsi="Monotype Sorts" w:hint="default"/>
        <w:sz w:val="24"/>
      </w:rPr>
    </w:lvl>
  </w:abstractNum>
  <w:abstractNum w:abstractNumId="4" w15:restartNumberingAfterBreak="0">
    <w:nsid w:val="024372DA"/>
    <w:multiLevelType w:val="singleLevel"/>
    <w:tmpl w:val="BD92149E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5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6" w15:restartNumberingAfterBreak="0">
    <w:nsid w:val="058C7CFB"/>
    <w:multiLevelType w:val="hybridMultilevel"/>
    <w:tmpl w:val="306894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0E657249"/>
    <w:multiLevelType w:val="hybridMultilevel"/>
    <w:tmpl w:val="36A00936"/>
    <w:lvl w:ilvl="0" w:tplc="9D66F052">
      <w:start w:val="1"/>
      <w:numFmt w:val="bullet"/>
      <w:pStyle w:val="50"/>
      <w:lvlText w:val=""/>
      <w:lvlPicBulletId w:val="0"/>
      <w:lvlJc w:val="left"/>
      <w:pPr>
        <w:ind w:left="2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80"/>
      </w:pPr>
      <w:rPr>
        <w:rFonts w:ascii="Wingdings" w:hAnsi="Wingdings" w:hint="default"/>
      </w:r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51D35A3"/>
    <w:multiLevelType w:val="singleLevel"/>
    <w:tmpl w:val="A2705008"/>
    <w:lvl w:ilvl="0">
      <w:start w:val="1"/>
      <w:numFmt w:val="bullet"/>
      <w:pStyle w:val="10"/>
      <w:lvlText w:val=""/>
      <w:lvlJc w:val="left"/>
      <w:pPr>
        <w:tabs>
          <w:tab w:val="num" w:pos="785"/>
        </w:tabs>
        <w:ind w:left="709" w:hanging="284"/>
      </w:pPr>
      <w:rPr>
        <w:rFonts w:ascii="Webdings" w:eastAsia="細明體" w:hAnsi="Webdings" w:hint="default"/>
        <w:sz w:val="16"/>
      </w:rPr>
    </w:lvl>
  </w:abstractNum>
  <w:abstractNum w:abstractNumId="10" w15:restartNumberingAfterBreak="0">
    <w:nsid w:val="18E238F1"/>
    <w:multiLevelType w:val="singleLevel"/>
    <w:tmpl w:val="6650778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1" w15:restartNumberingAfterBreak="0">
    <w:nsid w:val="1F78720C"/>
    <w:multiLevelType w:val="hybridMultilevel"/>
    <w:tmpl w:val="EAF2FE3C"/>
    <w:lvl w:ilvl="0" w:tplc="0409000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280"/>
        </w:tabs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760"/>
        </w:tabs>
        <w:ind w:left="5760" w:hanging="480"/>
      </w:pPr>
      <w:rPr>
        <w:rFonts w:ascii="Wingdings" w:hAnsi="Wingdings" w:hint="default"/>
      </w:rPr>
    </w:lvl>
  </w:abstractNum>
  <w:abstractNum w:abstractNumId="12" w15:restartNumberingAfterBreak="0">
    <w:nsid w:val="23FA5DF7"/>
    <w:multiLevelType w:val="hybridMultilevel"/>
    <w:tmpl w:val="53AA0DF0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E41E0A2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  <w:sz w:val="28"/>
        <w:szCs w:val="28"/>
      </w:rPr>
    </w:lvl>
    <w:lvl w:ilvl="2" w:tplc="04090005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89807F2"/>
    <w:multiLevelType w:val="hybridMultilevel"/>
    <w:tmpl w:val="E0F6E774"/>
    <w:lvl w:ilvl="0" w:tplc="3BB872AA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  <w:sz w:val="20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 w15:restartNumberingAfterBreak="0">
    <w:nsid w:val="2EBA5D61"/>
    <w:multiLevelType w:val="singleLevel"/>
    <w:tmpl w:val="EC785048"/>
    <w:lvl w:ilvl="0">
      <w:start w:val="1"/>
      <w:numFmt w:val="taiwaneseCountingThousand"/>
      <w:pStyle w:val="a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5" w15:restartNumberingAfterBreak="0">
    <w:nsid w:val="2F74224D"/>
    <w:multiLevelType w:val="singleLevel"/>
    <w:tmpl w:val="94C60B56"/>
    <w:lvl w:ilvl="0">
      <w:start w:val="1"/>
      <w:numFmt w:val="bullet"/>
      <w:pStyle w:val="30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6" w15:restartNumberingAfterBreak="0">
    <w:nsid w:val="44790A5C"/>
    <w:multiLevelType w:val="multilevel"/>
    <w:tmpl w:val="52642A5C"/>
    <w:lvl w:ilvl="0">
      <w:start w:val="1"/>
      <w:numFmt w:val="decimal"/>
      <w:lvlText w:val="%1、"/>
      <w:lvlJc w:val="left"/>
      <w:pPr>
        <w:tabs>
          <w:tab w:val="num" w:pos="1080"/>
        </w:tabs>
        <w:ind w:left="1080" w:hanging="1080"/>
      </w:pPr>
      <w:rPr>
        <w:rFonts w:hint="eastAsia"/>
        <w:color w:val="FFFFFF" w:themeColor="background1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Step%3."/>
      <w:lvlJc w:val="left"/>
      <w:pPr>
        <w:tabs>
          <w:tab w:val="num" w:pos="0"/>
        </w:tabs>
        <w:ind w:left="737" w:hanging="737"/>
      </w:pPr>
      <w:rPr>
        <w:rFonts w:hint="eastAsia"/>
      </w:rPr>
    </w:lvl>
    <w:lvl w:ilvl="3">
      <w:start w:val="1"/>
      <w:numFmt w:val="bullet"/>
      <w:lvlText w:val=""/>
      <w:lvlJc w:val="left"/>
      <w:pPr>
        <w:tabs>
          <w:tab w:val="num" w:pos="1080"/>
        </w:tabs>
        <w:ind w:left="851" w:hanging="851"/>
      </w:pPr>
      <w:rPr>
        <w:rFonts w:ascii="Wingdings" w:hAnsi="Wingdings" w:hint="default"/>
      </w:rPr>
    </w:lvl>
    <w:lvl w:ilvl="4">
      <w:start w:val="1"/>
      <w:numFmt w:val="decimal"/>
      <w:lvlText w:val="Step%3.%5.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5">
      <w:start w:val="1"/>
      <w:numFmt w:val="decimal"/>
      <w:lvlText w:val="Step%3%4.%5.%6"/>
      <w:lvlJc w:val="left"/>
      <w:pPr>
        <w:tabs>
          <w:tab w:val="num" w:pos="0"/>
        </w:tabs>
        <w:ind w:left="0" w:firstLine="0"/>
      </w:pPr>
      <w:rPr>
        <w:rFonts w:hint="eastAsia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7" w15:restartNumberingAfterBreak="0">
    <w:nsid w:val="4B177F1C"/>
    <w:multiLevelType w:val="multilevel"/>
    <w:tmpl w:val="9280CFA6"/>
    <w:lvl w:ilvl="0">
      <w:start w:val="6"/>
      <w:numFmt w:val="decimal"/>
      <w:lvlText w:val="%1、"/>
      <w:lvlJc w:val="left"/>
      <w:pPr>
        <w:tabs>
          <w:tab w:val="num" w:pos="1080"/>
        </w:tabs>
        <w:ind w:left="1080" w:hanging="1080"/>
      </w:pPr>
      <w:rPr>
        <w:rFonts w:hint="eastAsia"/>
        <w:color w:val="FFFFFF" w:themeColor="background1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37" w:hanging="737"/>
      </w:pPr>
      <w:rPr>
        <w:rFonts w:hint="eastAsia"/>
      </w:rPr>
    </w:lvl>
    <w:lvl w:ilvl="3">
      <w:start w:val="1"/>
      <w:numFmt w:val="bullet"/>
      <w:lvlText w:val=""/>
      <w:lvlJc w:val="left"/>
      <w:pPr>
        <w:tabs>
          <w:tab w:val="num" w:pos="1080"/>
        </w:tabs>
        <w:ind w:left="851" w:hanging="851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8" w15:restartNumberingAfterBreak="0">
    <w:nsid w:val="4E0F5809"/>
    <w:multiLevelType w:val="hybridMultilevel"/>
    <w:tmpl w:val="442CBA7A"/>
    <w:lvl w:ilvl="0" w:tplc="04090001">
      <w:start w:val="1"/>
      <w:numFmt w:val="bullet"/>
      <w:lvlText w:val=""/>
      <w:lvlJc w:val="left"/>
      <w:pPr>
        <w:ind w:left="133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0" w:hanging="480"/>
      </w:pPr>
      <w:rPr>
        <w:rFonts w:ascii="Wingdings" w:hAnsi="Wingdings" w:hint="default"/>
      </w:rPr>
    </w:lvl>
  </w:abstractNum>
  <w:abstractNum w:abstractNumId="19" w15:restartNumberingAfterBreak="0">
    <w:nsid w:val="58212143"/>
    <w:multiLevelType w:val="hybridMultilevel"/>
    <w:tmpl w:val="850CB1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20" w15:restartNumberingAfterBreak="0">
    <w:nsid w:val="5FDF301E"/>
    <w:multiLevelType w:val="singleLevel"/>
    <w:tmpl w:val="B0764F62"/>
    <w:lvl w:ilvl="0">
      <w:start w:val="1"/>
      <w:numFmt w:val="bullet"/>
      <w:pStyle w:val="9"/>
      <w:lvlText w:val=""/>
      <w:lvlJc w:val="left"/>
      <w:pPr>
        <w:tabs>
          <w:tab w:val="num" w:pos="4187"/>
        </w:tabs>
        <w:ind w:left="3544" w:firstLine="283"/>
      </w:pPr>
      <w:rPr>
        <w:rFonts w:ascii="Monotype Sorts" w:hAnsi="Monotype Sorts" w:hint="default"/>
        <w:sz w:val="24"/>
      </w:rPr>
    </w:lvl>
  </w:abstractNum>
  <w:abstractNum w:abstractNumId="21" w15:restartNumberingAfterBreak="0">
    <w:nsid w:val="60DC3143"/>
    <w:multiLevelType w:val="singleLevel"/>
    <w:tmpl w:val="F7F28B5A"/>
    <w:lvl w:ilvl="0">
      <w:start w:val="1"/>
      <w:numFmt w:val="bullet"/>
      <w:pStyle w:val="7"/>
      <w:lvlText w:val=""/>
      <w:lvlJc w:val="left"/>
      <w:pPr>
        <w:tabs>
          <w:tab w:val="num" w:pos="3337"/>
        </w:tabs>
        <w:ind w:left="3260" w:hanging="283"/>
      </w:pPr>
      <w:rPr>
        <w:rFonts w:ascii="Monotype Sorts" w:hAnsi="Monotype Sorts" w:hint="default"/>
        <w:sz w:val="20"/>
      </w:rPr>
    </w:lvl>
  </w:abstractNum>
  <w:abstractNum w:abstractNumId="22" w15:restartNumberingAfterBreak="0">
    <w:nsid w:val="614846BB"/>
    <w:multiLevelType w:val="multilevel"/>
    <w:tmpl w:val="A42A7DA6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618329DF"/>
    <w:multiLevelType w:val="multilevel"/>
    <w:tmpl w:val="6616EC82"/>
    <w:lvl w:ilvl="0">
      <w:start w:val="1"/>
      <w:numFmt w:val="decimal"/>
      <w:pStyle w:val="12"/>
      <w:lvlText w:val="第%1章."/>
      <w:lvlJc w:val="left"/>
      <w:pPr>
        <w:tabs>
          <w:tab w:val="num" w:pos="567"/>
        </w:tabs>
        <w:ind w:left="567" w:hanging="567"/>
      </w:pPr>
    </w:lvl>
    <w:lvl w:ilvl="1">
      <w:start w:val="1"/>
      <w:numFmt w:val="decimal"/>
      <w:pStyle w:val="22"/>
      <w:lvlText w:val="%1.%2"/>
      <w:lvlJc w:val="left"/>
      <w:pPr>
        <w:tabs>
          <w:tab w:val="num" w:pos="840"/>
        </w:tabs>
        <w:ind w:left="687" w:hanging="567"/>
      </w:pPr>
      <w:rPr>
        <w:rFonts w:ascii="Arial" w:hAnsi="Arial" w:cs="Arial" w:hint="default"/>
        <w:b/>
        <w:i w:val="0"/>
        <w:sz w:val="36"/>
        <w:szCs w:val="36"/>
      </w:rPr>
    </w:lvl>
    <w:lvl w:ilvl="2">
      <w:start w:val="1"/>
      <w:numFmt w:val="decimal"/>
      <w:pStyle w:val="32"/>
      <w:lvlText w:val="%1.%2.%3"/>
      <w:lvlJc w:val="left"/>
      <w:pPr>
        <w:tabs>
          <w:tab w:val="num" w:pos="1134"/>
        </w:tabs>
        <w:ind w:left="1134" w:hanging="850"/>
      </w:pPr>
      <w:rPr>
        <w:rFonts w:ascii="Times New Roman" w:eastAsia="標楷體" w:hAnsi="Times New Roman" w:hint="default"/>
        <w:b/>
        <w:i w:val="0"/>
        <w:color w:val="auto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588"/>
        </w:tabs>
        <w:ind w:left="1588" w:hanging="1021"/>
      </w:pPr>
      <w:rPr>
        <w:rFonts w:ascii="Times New Roman" w:eastAsia="標楷體" w:hAnsi="Times New Roman" w:hint="default"/>
        <w:b/>
        <w:i w:val="0"/>
        <w:color w:val="auto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2381"/>
        </w:tabs>
        <w:ind w:left="2381" w:hanging="1247"/>
      </w:pPr>
      <w:rPr>
        <w:rFonts w:ascii="Times New Roman" w:eastAsia="標楷體" w:hAnsi="Times New Roman" w:hint="default"/>
        <w:b w:val="0"/>
        <w:i w:val="0"/>
        <w:color w:val="000080"/>
        <w:sz w:val="28"/>
      </w:rPr>
    </w:lvl>
    <w:lvl w:ilvl="5">
      <w:start w:val="1"/>
      <w:numFmt w:val="taiwaneseCountingThousand"/>
      <w:lvlText w:val="%6、"/>
      <w:lvlJc w:val="left"/>
      <w:pPr>
        <w:tabs>
          <w:tab w:val="num" w:pos="2381"/>
        </w:tabs>
        <w:ind w:left="2381" w:hanging="538"/>
      </w:pPr>
      <w:rPr>
        <w:rFonts w:ascii="Times New Roman" w:eastAsia="標楷體" w:hAnsi="Times New Roman" w:hint="default"/>
        <w:b w:val="0"/>
        <w:i w:val="0"/>
        <w:color w:val="333333"/>
        <w:sz w:val="28"/>
      </w:rPr>
    </w:lvl>
    <w:lvl w:ilvl="6">
      <w:start w:val="1"/>
      <w:numFmt w:val="taiwaneseCountingThousand"/>
      <w:lvlText w:val="(%7)"/>
      <w:lvlJc w:val="left"/>
      <w:pPr>
        <w:tabs>
          <w:tab w:val="num" w:pos="2835"/>
        </w:tabs>
        <w:ind w:left="2835" w:hanging="454"/>
      </w:pPr>
      <w:rPr>
        <w:rFonts w:hint="eastAsia"/>
        <w:sz w:val="28"/>
      </w:rPr>
    </w:lvl>
    <w:lvl w:ilvl="7">
      <w:start w:val="1"/>
      <w:numFmt w:val="decimal"/>
      <w:lvlText w:val="%8."/>
      <w:lvlJc w:val="left"/>
      <w:pPr>
        <w:tabs>
          <w:tab w:val="num" w:pos="3402"/>
        </w:tabs>
        <w:ind w:left="3402" w:hanging="567"/>
      </w:pPr>
      <w:rPr>
        <w:rFonts w:ascii="Times New Roman" w:eastAsia="標楷體" w:hAnsi="Times New Roman" w:hint="default"/>
        <w:b w:val="0"/>
        <w:i w:val="0"/>
        <w:color w:val="800000"/>
        <w:sz w:val="28"/>
      </w:rPr>
    </w:lvl>
    <w:lvl w:ilvl="8">
      <w:start w:val="1"/>
      <w:numFmt w:val="decimal"/>
      <w:lvlText w:val="(%9)"/>
      <w:lvlJc w:val="left"/>
      <w:pPr>
        <w:tabs>
          <w:tab w:val="num" w:pos="3799"/>
        </w:tabs>
        <w:ind w:left="3799" w:hanging="397"/>
      </w:pPr>
      <w:rPr>
        <w:rFonts w:ascii="Times New Roman" w:eastAsia="標楷體" w:hAnsi="Times New Roman" w:hint="default"/>
        <w:b w:val="0"/>
        <w:i w:val="0"/>
        <w:color w:val="003300"/>
        <w:sz w:val="24"/>
        <w:szCs w:val="24"/>
      </w:rPr>
    </w:lvl>
  </w:abstractNum>
  <w:abstractNum w:abstractNumId="24" w15:restartNumberingAfterBreak="0">
    <w:nsid w:val="624946AC"/>
    <w:multiLevelType w:val="hybridMultilevel"/>
    <w:tmpl w:val="96EC7A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6A396153"/>
    <w:multiLevelType w:val="hybridMultilevel"/>
    <w:tmpl w:val="643817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0FF24CE"/>
    <w:multiLevelType w:val="hybridMultilevel"/>
    <w:tmpl w:val="AF96BA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A64C5FC8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4C90E72"/>
    <w:multiLevelType w:val="multilevel"/>
    <w:tmpl w:val="485EC482"/>
    <w:lvl w:ilvl="0">
      <w:start w:val="6"/>
      <w:numFmt w:val="decimal"/>
      <w:lvlText w:val="%1、"/>
      <w:lvlJc w:val="left"/>
      <w:pPr>
        <w:tabs>
          <w:tab w:val="num" w:pos="1080"/>
        </w:tabs>
        <w:ind w:left="1080" w:hanging="1080"/>
      </w:pPr>
      <w:rPr>
        <w:rFonts w:hint="eastAsia"/>
        <w:color w:val="FFFFFF" w:themeColor="background1"/>
      </w:rPr>
    </w:lvl>
    <w:lvl w:ilvl="1">
      <w:start w:val="8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37" w:hanging="737"/>
      </w:pPr>
      <w:rPr>
        <w:rFonts w:hint="eastAsia"/>
      </w:rPr>
    </w:lvl>
    <w:lvl w:ilvl="3">
      <w:start w:val="1"/>
      <w:numFmt w:val="bullet"/>
      <w:lvlText w:val=""/>
      <w:lvlJc w:val="left"/>
      <w:pPr>
        <w:tabs>
          <w:tab w:val="num" w:pos="1080"/>
        </w:tabs>
        <w:ind w:left="851" w:hanging="851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1"/>
  </w:num>
  <w:num w:numId="5">
    <w:abstractNumId w:val="2"/>
  </w:num>
  <w:num w:numId="6">
    <w:abstractNumId w:val="3"/>
  </w:num>
  <w:num w:numId="7">
    <w:abstractNumId w:val="20"/>
  </w:num>
  <w:num w:numId="8">
    <w:abstractNumId w:val="14"/>
  </w:num>
  <w:num w:numId="9">
    <w:abstractNumId w:val="4"/>
  </w:num>
  <w:num w:numId="10">
    <w:abstractNumId w:val="8"/>
  </w:num>
  <w:num w:numId="11">
    <w:abstractNumId w:val="15"/>
  </w:num>
  <w:num w:numId="12">
    <w:abstractNumId w:val="10"/>
  </w:num>
  <w:num w:numId="13">
    <w:abstractNumId w:val="9"/>
  </w:num>
  <w:num w:numId="14">
    <w:abstractNumId w:val="23"/>
  </w:num>
  <w:num w:numId="15">
    <w:abstractNumId w:val="7"/>
  </w:num>
  <w:num w:numId="16">
    <w:abstractNumId w:val="22"/>
  </w:num>
  <w:num w:numId="17">
    <w:abstractNumId w:val="26"/>
  </w:num>
  <w:num w:numId="18">
    <w:abstractNumId w:val="18"/>
  </w:num>
  <w:num w:numId="19">
    <w:abstractNumId w:val="25"/>
  </w:num>
  <w:num w:numId="20">
    <w:abstractNumId w:val="11"/>
  </w:num>
  <w:num w:numId="21">
    <w:abstractNumId w:val="13"/>
  </w:num>
  <w:num w:numId="22">
    <w:abstractNumId w:val="6"/>
  </w:num>
  <w:num w:numId="23">
    <w:abstractNumId w:val="19"/>
  </w:num>
  <w:num w:numId="24">
    <w:abstractNumId w:val="12"/>
  </w:num>
  <w:num w:numId="25">
    <w:abstractNumId w:val="16"/>
  </w:num>
  <w:num w:numId="26">
    <w:abstractNumId w:val="27"/>
  </w:num>
  <w:num w:numId="27">
    <w:abstractNumId w:val="24"/>
  </w:num>
  <w:num w:numId="28">
    <w:abstractNumId w:val="17"/>
  </w:num>
  <w:num w:numId="29">
    <w:abstractNumId w:val="22"/>
  </w:num>
  <w:num w:numId="30">
    <w:abstractNumId w:val="22"/>
  </w:num>
  <w:num w:numId="31">
    <w:abstractNumId w:val="2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zh-HK" w:vendorID="64" w:dllVersion="131077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120"/>
  <w:drawingGridVerticalSpacing w:val="166"/>
  <w:displayHorizontalDrawingGridEvery w:val="0"/>
  <w:displayVerticalDrawingGridEvery w:val="2"/>
  <w:characterSpacingControl w:val="compressPunctuation"/>
  <w:hdrShapeDefaults>
    <o:shapedefaults v:ext="edit" spidmax="2050" fillcolor="black">
      <v:fill color="black"/>
      <v:shadow color="#868686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1D9"/>
    <w:rsid w:val="00000679"/>
    <w:rsid w:val="00000A78"/>
    <w:rsid w:val="000015AB"/>
    <w:rsid w:val="000016E6"/>
    <w:rsid w:val="00002128"/>
    <w:rsid w:val="00002623"/>
    <w:rsid w:val="00002914"/>
    <w:rsid w:val="00002B79"/>
    <w:rsid w:val="00002DDE"/>
    <w:rsid w:val="00002E5F"/>
    <w:rsid w:val="00002FCA"/>
    <w:rsid w:val="00003019"/>
    <w:rsid w:val="00003D75"/>
    <w:rsid w:val="00004494"/>
    <w:rsid w:val="00004781"/>
    <w:rsid w:val="00004FD3"/>
    <w:rsid w:val="00005CD7"/>
    <w:rsid w:val="00005D0A"/>
    <w:rsid w:val="000065BA"/>
    <w:rsid w:val="00006B8D"/>
    <w:rsid w:val="00006CC4"/>
    <w:rsid w:val="0000715A"/>
    <w:rsid w:val="00007321"/>
    <w:rsid w:val="000077A8"/>
    <w:rsid w:val="00007A45"/>
    <w:rsid w:val="00007CE1"/>
    <w:rsid w:val="00010120"/>
    <w:rsid w:val="0001067D"/>
    <w:rsid w:val="00010E3D"/>
    <w:rsid w:val="00012207"/>
    <w:rsid w:val="0001567C"/>
    <w:rsid w:val="000157D5"/>
    <w:rsid w:val="0001661F"/>
    <w:rsid w:val="00016620"/>
    <w:rsid w:val="000168E0"/>
    <w:rsid w:val="00017124"/>
    <w:rsid w:val="000171A8"/>
    <w:rsid w:val="0001727A"/>
    <w:rsid w:val="0001727B"/>
    <w:rsid w:val="00017535"/>
    <w:rsid w:val="00017F26"/>
    <w:rsid w:val="000201FD"/>
    <w:rsid w:val="00020466"/>
    <w:rsid w:val="00020C7F"/>
    <w:rsid w:val="00020DED"/>
    <w:rsid w:val="00020F0B"/>
    <w:rsid w:val="000219C4"/>
    <w:rsid w:val="00022341"/>
    <w:rsid w:val="0002235B"/>
    <w:rsid w:val="00022C3E"/>
    <w:rsid w:val="00023033"/>
    <w:rsid w:val="000233F9"/>
    <w:rsid w:val="00023A3D"/>
    <w:rsid w:val="000242E6"/>
    <w:rsid w:val="00024D2A"/>
    <w:rsid w:val="00025082"/>
    <w:rsid w:val="00025243"/>
    <w:rsid w:val="000258AD"/>
    <w:rsid w:val="00025915"/>
    <w:rsid w:val="00025E6F"/>
    <w:rsid w:val="000260A6"/>
    <w:rsid w:val="00026233"/>
    <w:rsid w:val="000265CF"/>
    <w:rsid w:val="00027F38"/>
    <w:rsid w:val="000305C7"/>
    <w:rsid w:val="000308CE"/>
    <w:rsid w:val="0003105D"/>
    <w:rsid w:val="00031543"/>
    <w:rsid w:val="000316F1"/>
    <w:rsid w:val="00031B90"/>
    <w:rsid w:val="00031C7E"/>
    <w:rsid w:val="00031D55"/>
    <w:rsid w:val="00031F2E"/>
    <w:rsid w:val="00032328"/>
    <w:rsid w:val="000326E0"/>
    <w:rsid w:val="00032B21"/>
    <w:rsid w:val="00033445"/>
    <w:rsid w:val="00034108"/>
    <w:rsid w:val="00034285"/>
    <w:rsid w:val="000342C1"/>
    <w:rsid w:val="00035A33"/>
    <w:rsid w:val="00035F8F"/>
    <w:rsid w:val="0003605A"/>
    <w:rsid w:val="00036685"/>
    <w:rsid w:val="000374B6"/>
    <w:rsid w:val="00037935"/>
    <w:rsid w:val="00037C23"/>
    <w:rsid w:val="00040ABA"/>
    <w:rsid w:val="00040D76"/>
    <w:rsid w:val="00040F90"/>
    <w:rsid w:val="0004124D"/>
    <w:rsid w:val="00041AA1"/>
    <w:rsid w:val="00041B2A"/>
    <w:rsid w:val="00041DD8"/>
    <w:rsid w:val="00042499"/>
    <w:rsid w:val="0004291F"/>
    <w:rsid w:val="0004347A"/>
    <w:rsid w:val="00043D09"/>
    <w:rsid w:val="0004433E"/>
    <w:rsid w:val="000452F5"/>
    <w:rsid w:val="00045890"/>
    <w:rsid w:val="0004591F"/>
    <w:rsid w:val="0004603B"/>
    <w:rsid w:val="00046320"/>
    <w:rsid w:val="00046FC8"/>
    <w:rsid w:val="000479E1"/>
    <w:rsid w:val="0005029D"/>
    <w:rsid w:val="000514B3"/>
    <w:rsid w:val="00051EC9"/>
    <w:rsid w:val="000526AF"/>
    <w:rsid w:val="00052B74"/>
    <w:rsid w:val="00052E14"/>
    <w:rsid w:val="00053031"/>
    <w:rsid w:val="000531BA"/>
    <w:rsid w:val="000537C5"/>
    <w:rsid w:val="0005418F"/>
    <w:rsid w:val="000543BB"/>
    <w:rsid w:val="0005444E"/>
    <w:rsid w:val="000550EA"/>
    <w:rsid w:val="000551C9"/>
    <w:rsid w:val="000556B4"/>
    <w:rsid w:val="000562D0"/>
    <w:rsid w:val="00056526"/>
    <w:rsid w:val="00056583"/>
    <w:rsid w:val="00056BB2"/>
    <w:rsid w:val="00057347"/>
    <w:rsid w:val="000577FB"/>
    <w:rsid w:val="000579A3"/>
    <w:rsid w:val="00057C7A"/>
    <w:rsid w:val="000611AE"/>
    <w:rsid w:val="0006141A"/>
    <w:rsid w:val="00061649"/>
    <w:rsid w:val="00063990"/>
    <w:rsid w:val="00063D50"/>
    <w:rsid w:val="000643AE"/>
    <w:rsid w:val="00064575"/>
    <w:rsid w:val="000646D6"/>
    <w:rsid w:val="0006476C"/>
    <w:rsid w:val="00064EBF"/>
    <w:rsid w:val="000652F2"/>
    <w:rsid w:val="000660EA"/>
    <w:rsid w:val="000661F9"/>
    <w:rsid w:val="00066376"/>
    <w:rsid w:val="00066B27"/>
    <w:rsid w:val="00066DDF"/>
    <w:rsid w:val="000726E0"/>
    <w:rsid w:val="00072EE2"/>
    <w:rsid w:val="00072EF2"/>
    <w:rsid w:val="00073270"/>
    <w:rsid w:val="00074557"/>
    <w:rsid w:val="000747F3"/>
    <w:rsid w:val="00075049"/>
    <w:rsid w:val="000763FF"/>
    <w:rsid w:val="000767D1"/>
    <w:rsid w:val="00076DB7"/>
    <w:rsid w:val="00077209"/>
    <w:rsid w:val="00080ACD"/>
    <w:rsid w:val="00081145"/>
    <w:rsid w:val="0008128E"/>
    <w:rsid w:val="00082C89"/>
    <w:rsid w:val="00082CE2"/>
    <w:rsid w:val="000831F8"/>
    <w:rsid w:val="0008369C"/>
    <w:rsid w:val="00083AE9"/>
    <w:rsid w:val="00083B42"/>
    <w:rsid w:val="000840FB"/>
    <w:rsid w:val="000849EE"/>
    <w:rsid w:val="00084A64"/>
    <w:rsid w:val="000850CE"/>
    <w:rsid w:val="000853EB"/>
    <w:rsid w:val="000857DC"/>
    <w:rsid w:val="000860EF"/>
    <w:rsid w:val="0008612D"/>
    <w:rsid w:val="00086923"/>
    <w:rsid w:val="00086EAA"/>
    <w:rsid w:val="000878DB"/>
    <w:rsid w:val="00087923"/>
    <w:rsid w:val="00087AC7"/>
    <w:rsid w:val="00090464"/>
    <w:rsid w:val="00090D48"/>
    <w:rsid w:val="00090EAE"/>
    <w:rsid w:val="000915DB"/>
    <w:rsid w:val="00093894"/>
    <w:rsid w:val="00093927"/>
    <w:rsid w:val="000939D7"/>
    <w:rsid w:val="00093A81"/>
    <w:rsid w:val="00093A9B"/>
    <w:rsid w:val="00093C9E"/>
    <w:rsid w:val="0009414C"/>
    <w:rsid w:val="00094A71"/>
    <w:rsid w:val="00094C23"/>
    <w:rsid w:val="00095DDE"/>
    <w:rsid w:val="00095F2C"/>
    <w:rsid w:val="00096053"/>
    <w:rsid w:val="00096CC3"/>
    <w:rsid w:val="00097D30"/>
    <w:rsid w:val="000A03ED"/>
    <w:rsid w:val="000A1284"/>
    <w:rsid w:val="000A226E"/>
    <w:rsid w:val="000A273B"/>
    <w:rsid w:val="000A280D"/>
    <w:rsid w:val="000A29E4"/>
    <w:rsid w:val="000A2CAE"/>
    <w:rsid w:val="000A3E33"/>
    <w:rsid w:val="000A3F55"/>
    <w:rsid w:val="000A5029"/>
    <w:rsid w:val="000A57C2"/>
    <w:rsid w:val="000A5DF4"/>
    <w:rsid w:val="000A6222"/>
    <w:rsid w:val="000A6C2C"/>
    <w:rsid w:val="000A7116"/>
    <w:rsid w:val="000B047B"/>
    <w:rsid w:val="000B137B"/>
    <w:rsid w:val="000B173B"/>
    <w:rsid w:val="000B205E"/>
    <w:rsid w:val="000B26A7"/>
    <w:rsid w:val="000B27B6"/>
    <w:rsid w:val="000B2F98"/>
    <w:rsid w:val="000B3595"/>
    <w:rsid w:val="000B3F10"/>
    <w:rsid w:val="000B40B8"/>
    <w:rsid w:val="000B41BB"/>
    <w:rsid w:val="000B41FF"/>
    <w:rsid w:val="000B44B5"/>
    <w:rsid w:val="000B4AA9"/>
    <w:rsid w:val="000B4D03"/>
    <w:rsid w:val="000B5034"/>
    <w:rsid w:val="000B67E9"/>
    <w:rsid w:val="000B6FD2"/>
    <w:rsid w:val="000B72C3"/>
    <w:rsid w:val="000C0826"/>
    <w:rsid w:val="000C0875"/>
    <w:rsid w:val="000C0D14"/>
    <w:rsid w:val="000C1363"/>
    <w:rsid w:val="000C17F9"/>
    <w:rsid w:val="000C191F"/>
    <w:rsid w:val="000C2401"/>
    <w:rsid w:val="000C3757"/>
    <w:rsid w:val="000C4029"/>
    <w:rsid w:val="000C445C"/>
    <w:rsid w:val="000C4A25"/>
    <w:rsid w:val="000C50BE"/>
    <w:rsid w:val="000C5CB3"/>
    <w:rsid w:val="000C63B3"/>
    <w:rsid w:val="000C6B21"/>
    <w:rsid w:val="000C6BFF"/>
    <w:rsid w:val="000C7047"/>
    <w:rsid w:val="000C7128"/>
    <w:rsid w:val="000C7242"/>
    <w:rsid w:val="000C76A4"/>
    <w:rsid w:val="000D0129"/>
    <w:rsid w:val="000D0F7F"/>
    <w:rsid w:val="000D1B32"/>
    <w:rsid w:val="000D2091"/>
    <w:rsid w:val="000D2226"/>
    <w:rsid w:val="000D2C3B"/>
    <w:rsid w:val="000D3F33"/>
    <w:rsid w:val="000D3FBD"/>
    <w:rsid w:val="000D42C4"/>
    <w:rsid w:val="000D4A30"/>
    <w:rsid w:val="000D4C87"/>
    <w:rsid w:val="000D50CF"/>
    <w:rsid w:val="000D5BD3"/>
    <w:rsid w:val="000D6C21"/>
    <w:rsid w:val="000D6E21"/>
    <w:rsid w:val="000D7271"/>
    <w:rsid w:val="000D7355"/>
    <w:rsid w:val="000D76A5"/>
    <w:rsid w:val="000D7939"/>
    <w:rsid w:val="000D794D"/>
    <w:rsid w:val="000D7C87"/>
    <w:rsid w:val="000D7FB9"/>
    <w:rsid w:val="000E13BB"/>
    <w:rsid w:val="000E1446"/>
    <w:rsid w:val="000E186A"/>
    <w:rsid w:val="000E28D1"/>
    <w:rsid w:val="000E3743"/>
    <w:rsid w:val="000E4161"/>
    <w:rsid w:val="000E4478"/>
    <w:rsid w:val="000E473C"/>
    <w:rsid w:val="000E4A10"/>
    <w:rsid w:val="000E4ABA"/>
    <w:rsid w:val="000E4DB0"/>
    <w:rsid w:val="000E5116"/>
    <w:rsid w:val="000E59EB"/>
    <w:rsid w:val="000E5EDC"/>
    <w:rsid w:val="000E72B2"/>
    <w:rsid w:val="000E7393"/>
    <w:rsid w:val="000E7A47"/>
    <w:rsid w:val="000E7A67"/>
    <w:rsid w:val="000E7C62"/>
    <w:rsid w:val="000E7DA8"/>
    <w:rsid w:val="000F0950"/>
    <w:rsid w:val="000F0BB1"/>
    <w:rsid w:val="000F0C9A"/>
    <w:rsid w:val="000F1091"/>
    <w:rsid w:val="000F1647"/>
    <w:rsid w:val="000F186D"/>
    <w:rsid w:val="000F1D83"/>
    <w:rsid w:val="000F1DB3"/>
    <w:rsid w:val="000F1E08"/>
    <w:rsid w:val="000F20C5"/>
    <w:rsid w:val="000F29EA"/>
    <w:rsid w:val="000F2B54"/>
    <w:rsid w:val="000F2CE4"/>
    <w:rsid w:val="000F337E"/>
    <w:rsid w:val="000F3910"/>
    <w:rsid w:val="000F5B06"/>
    <w:rsid w:val="000F5EC1"/>
    <w:rsid w:val="000F6B46"/>
    <w:rsid w:val="000F7B4E"/>
    <w:rsid w:val="000F7EF4"/>
    <w:rsid w:val="0010028D"/>
    <w:rsid w:val="001018CE"/>
    <w:rsid w:val="00101B43"/>
    <w:rsid w:val="00101CB0"/>
    <w:rsid w:val="0010208A"/>
    <w:rsid w:val="0010210F"/>
    <w:rsid w:val="00102110"/>
    <w:rsid w:val="00102A03"/>
    <w:rsid w:val="00103CFD"/>
    <w:rsid w:val="00104C3E"/>
    <w:rsid w:val="001051A3"/>
    <w:rsid w:val="0010542B"/>
    <w:rsid w:val="00105A00"/>
    <w:rsid w:val="00105FE6"/>
    <w:rsid w:val="00106095"/>
    <w:rsid w:val="00106A5E"/>
    <w:rsid w:val="00106B47"/>
    <w:rsid w:val="00106FCE"/>
    <w:rsid w:val="00107203"/>
    <w:rsid w:val="0010736F"/>
    <w:rsid w:val="00107A5E"/>
    <w:rsid w:val="00107DF6"/>
    <w:rsid w:val="001106D1"/>
    <w:rsid w:val="00110914"/>
    <w:rsid w:val="00110B7B"/>
    <w:rsid w:val="00111064"/>
    <w:rsid w:val="0011107E"/>
    <w:rsid w:val="001110FA"/>
    <w:rsid w:val="00111358"/>
    <w:rsid w:val="0011269B"/>
    <w:rsid w:val="00114333"/>
    <w:rsid w:val="00114B00"/>
    <w:rsid w:val="00114C67"/>
    <w:rsid w:val="00114D07"/>
    <w:rsid w:val="001157C1"/>
    <w:rsid w:val="00115D99"/>
    <w:rsid w:val="00116055"/>
    <w:rsid w:val="001162A0"/>
    <w:rsid w:val="00116608"/>
    <w:rsid w:val="00116A05"/>
    <w:rsid w:val="001176BB"/>
    <w:rsid w:val="001179C0"/>
    <w:rsid w:val="00117C18"/>
    <w:rsid w:val="00117F52"/>
    <w:rsid w:val="0012102D"/>
    <w:rsid w:val="001210EA"/>
    <w:rsid w:val="001221B0"/>
    <w:rsid w:val="001225A8"/>
    <w:rsid w:val="00122645"/>
    <w:rsid w:val="00122833"/>
    <w:rsid w:val="00123AD5"/>
    <w:rsid w:val="0012493B"/>
    <w:rsid w:val="00124A4A"/>
    <w:rsid w:val="00124B4F"/>
    <w:rsid w:val="00124E52"/>
    <w:rsid w:val="00124F98"/>
    <w:rsid w:val="00125C9A"/>
    <w:rsid w:val="0012623F"/>
    <w:rsid w:val="00126E3F"/>
    <w:rsid w:val="00126F01"/>
    <w:rsid w:val="001272F9"/>
    <w:rsid w:val="001278EC"/>
    <w:rsid w:val="00130122"/>
    <w:rsid w:val="001304FC"/>
    <w:rsid w:val="00130BF9"/>
    <w:rsid w:val="00130DE4"/>
    <w:rsid w:val="00131396"/>
    <w:rsid w:val="001313C1"/>
    <w:rsid w:val="0013162B"/>
    <w:rsid w:val="00131C3D"/>
    <w:rsid w:val="0013207D"/>
    <w:rsid w:val="00132439"/>
    <w:rsid w:val="00132695"/>
    <w:rsid w:val="00132CA6"/>
    <w:rsid w:val="00132DD1"/>
    <w:rsid w:val="00132F26"/>
    <w:rsid w:val="0013345B"/>
    <w:rsid w:val="00133522"/>
    <w:rsid w:val="00133E8C"/>
    <w:rsid w:val="0013445C"/>
    <w:rsid w:val="00134F16"/>
    <w:rsid w:val="00135CB3"/>
    <w:rsid w:val="001362AE"/>
    <w:rsid w:val="0013691B"/>
    <w:rsid w:val="00136FD9"/>
    <w:rsid w:val="00137185"/>
    <w:rsid w:val="001377FB"/>
    <w:rsid w:val="00137CC2"/>
    <w:rsid w:val="00137FDB"/>
    <w:rsid w:val="00140BEB"/>
    <w:rsid w:val="00141994"/>
    <w:rsid w:val="00141F88"/>
    <w:rsid w:val="00142179"/>
    <w:rsid w:val="00142651"/>
    <w:rsid w:val="00142A1E"/>
    <w:rsid w:val="00142F9C"/>
    <w:rsid w:val="0014348F"/>
    <w:rsid w:val="00143A3E"/>
    <w:rsid w:val="00143C0B"/>
    <w:rsid w:val="001446B0"/>
    <w:rsid w:val="00144840"/>
    <w:rsid w:val="001459F2"/>
    <w:rsid w:val="00145FA0"/>
    <w:rsid w:val="00146571"/>
    <w:rsid w:val="0014694B"/>
    <w:rsid w:val="00146AE0"/>
    <w:rsid w:val="00146BC7"/>
    <w:rsid w:val="00146D75"/>
    <w:rsid w:val="00147356"/>
    <w:rsid w:val="001502FC"/>
    <w:rsid w:val="0015035D"/>
    <w:rsid w:val="0015088F"/>
    <w:rsid w:val="00151DFC"/>
    <w:rsid w:val="001520D8"/>
    <w:rsid w:val="00152557"/>
    <w:rsid w:val="00152A8D"/>
    <w:rsid w:val="00153271"/>
    <w:rsid w:val="00153623"/>
    <w:rsid w:val="00153A73"/>
    <w:rsid w:val="001545C0"/>
    <w:rsid w:val="001546C5"/>
    <w:rsid w:val="001549F7"/>
    <w:rsid w:val="00154A7A"/>
    <w:rsid w:val="00154F29"/>
    <w:rsid w:val="00154F47"/>
    <w:rsid w:val="0015504E"/>
    <w:rsid w:val="001554C2"/>
    <w:rsid w:val="00155566"/>
    <w:rsid w:val="00155AD8"/>
    <w:rsid w:val="00155B4D"/>
    <w:rsid w:val="0015660D"/>
    <w:rsid w:val="001568C9"/>
    <w:rsid w:val="00156967"/>
    <w:rsid w:val="00156B4F"/>
    <w:rsid w:val="00156F47"/>
    <w:rsid w:val="00157941"/>
    <w:rsid w:val="00160ABA"/>
    <w:rsid w:val="00160F3D"/>
    <w:rsid w:val="00161407"/>
    <w:rsid w:val="001628ED"/>
    <w:rsid w:val="00162AA7"/>
    <w:rsid w:val="00162BA6"/>
    <w:rsid w:val="00162C66"/>
    <w:rsid w:val="00163BF5"/>
    <w:rsid w:val="00164EB6"/>
    <w:rsid w:val="00164FAF"/>
    <w:rsid w:val="00166A49"/>
    <w:rsid w:val="00166D68"/>
    <w:rsid w:val="0016768E"/>
    <w:rsid w:val="00167BF4"/>
    <w:rsid w:val="0017021E"/>
    <w:rsid w:val="0017049C"/>
    <w:rsid w:val="001704CE"/>
    <w:rsid w:val="001707F3"/>
    <w:rsid w:val="001709CD"/>
    <w:rsid w:val="00170D6B"/>
    <w:rsid w:val="00171942"/>
    <w:rsid w:val="00171F3B"/>
    <w:rsid w:val="001731DB"/>
    <w:rsid w:val="001735C8"/>
    <w:rsid w:val="001735CA"/>
    <w:rsid w:val="00173D2E"/>
    <w:rsid w:val="001747B5"/>
    <w:rsid w:val="0017496A"/>
    <w:rsid w:val="00174DEE"/>
    <w:rsid w:val="0017507E"/>
    <w:rsid w:val="001751E1"/>
    <w:rsid w:val="001753A1"/>
    <w:rsid w:val="001755F5"/>
    <w:rsid w:val="001756A9"/>
    <w:rsid w:val="00175716"/>
    <w:rsid w:val="001757AC"/>
    <w:rsid w:val="0017687D"/>
    <w:rsid w:val="00177075"/>
    <w:rsid w:val="00177780"/>
    <w:rsid w:val="0018054D"/>
    <w:rsid w:val="00180790"/>
    <w:rsid w:val="00180EDD"/>
    <w:rsid w:val="00181B1D"/>
    <w:rsid w:val="00181BF1"/>
    <w:rsid w:val="001824B7"/>
    <w:rsid w:val="00182622"/>
    <w:rsid w:val="00182A14"/>
    <w:rsid w:val="00182A35"/>
    <w:rsid w:val="00182EA8"/>
    <w:rsid w:val="00183AFC"/>
    <w:rsid w:val="00183E6F"/>
    <w:rsid w:val="00183EC4"/>
    <w:rsid w:val="00184695"/>
    <w:rsid w:val="00185D07"/>
    <w:rsid w:val="00186276"/>
    <w:rsid w:val="00186732"/>
    <w:rsid w:val="00187019"/>
    <w:rsid w:val="0018712E"/>
    <w:rsid w:val="001871FB"/>
    <w:rsid w:val="001875C0"/>
    <w:rsid w:val="001877A9"/>
    <w:rsid w:val="001909FA"/>
    <w:rsid w:val="00190B33"/>
    <w:rsid w:val="00190B6B"/>
    <w:rsid w:val="0019107C"/>
    <w:rsid w:val="00191131"/>
    <w:rsid w:val="00191495"/>
    <w:rsid w:val="001915EC"/>
    <w:rsid w:val="00191EAE"/>
    <w:rsid w:val="00192A3F"/>
    <w:rsid w:val="00192B0D"/>
    <w:rsid w:val="00192C4A"/>
    <w:rsid w:val="00193560"/>
    <w:rsid w:val="001935C3"/>
    <w:rsid w:val="0019366C"/>
    <w:rsid w:val="00193D73"/>
    <w:rsid w:val="00193E51"/>
    <w:rsid w:val="001941DE"/>
    <w:rsid w:val="00194358"/>
    <w:rsid w:val="00194C4A"/>
    <w:rsid w:val="00194CB3"/>
    <w:rsid w:val="00195CEF"/>
    <w:rsid w:val="00196539"/>
    <w:rsid w:val="0019676D"/>
    <w:rsid w:val="00196E21"/>
    <w:rsid w:val="00196FDD"/>
    <w:rsid w:val="0019709F"/>
    <w:rsid w:val="00197341"/>
    <w:rsid w:val="00197FEA"/>
    <w:rsid w:val="001A0133"/>
    <w:rsid w:val="001A04A2"/>
    <w:rsid w:val="001A0EC3"/>
    <w:rsid w:val="001A2189"/>
    <w:rsid w:val="001A21D7"/>
    <w:rsid w:val="001A2A78"/>
    <w:rsid w:val="001A36A4"/>
    <w:rsid w:val="001A45F5"/>
    <w:rsid w:val="001A4A62"/>
    <w:rsid w:val="001A4BBE"/>
    <w:rsid w:val="001A4BD8"/>
    <w:rsid w:val="001A4CF4"/>
    <w:rsid w:val="001A560E"/>
    <w:rsid w:val="001A665F"/>
    <w:rsid w:val="001A7672"/>
    <w:rsid w:val="001B0A3F"/>
    <w:rsid w:val="001B1150"/>
    <w:rsid w:val="001B152D"/>
    <w:rsid w:val="001B1817"/>
    <w:rsid w:val="001B1A15"/>
    <w:rsid w:val="001B23D4"/>
    <w:rsid w:val="001B319A"/>
    <w:rsid w:val="001B474B"/>
    <w:rsid w:val="001B4ABB"/>
    <w:rsid w:val="001B4CA3"/>
    <w:rsid w:val="001B530D"/>
    <w:rsid w:val="001B5AAD"/>
    <w:rsid w:val="001B5D90"/>
    <w:rsid w:val="001B7ACD"/>
    <w:rsid w:val="001B7E1F"/>
    <w:rsid w:val="001C0510"/>
    <w:rsid w:val="001C06C1"/>
    <w:rsid w:val="001C0708"/>
    <w:rsid w:val="001C0B58"/>
    <w:rsid w:val="001C0DFE"/>
    <w:rsid w:val="001C1268"/>
    <w:rsid w:val="001C20DA"/>
    <w:rsid w:val="001C2C3C"/>
    <w:rsid w:val="001C2C41"/>
    <w:rsid w:val="001C3158"/>
    <w:rsid w:val="001C35F4"/>
    <w:rsid w:val="001C38AA"/>
    <w:rsid w:val="001C38CF"/>
    <w:rsid w:val="001C3F9A"/>
    <w:rsid w:val="001C4082"/>
    <w:rsid w:val="001C490B"/>
    <w:rsid w:val="001C5CAB"/>
    <w:rsid w:val="001C6170"/>
    <w:rsid w:val="001C61D1"/>
    <w:rsid w:val="001C6BA8"/>
    <w:rsid w:val="001C7098"/>
    <w:rsid w:val="001D0907"/>
    <w:rsid w:val="001D1291"/>
    <w:rsid w:val="001D2729"/>
    <w:rsid w:val="001D3891"/>
    <w:rsid w:val="001D41C9"/>
    <w:rsid w:val="001D4B00"/>
    <w:rsid w:val="001D535A"/>
    <w:rsid w:val="001D5844"/>
    <w:rsid w:val="001D618A"/>
    <w:rsid w:val="001D6F8A"/>
    <w:rsid w:val="001D7F99"/>
    <w:rsid w:val="001E08A7"/>
    <w:rsid w:val="001E1069"/>
    <w:rsid w:val="001E142C"/>
    <w:rsid w:val="001E15AB"/>
    <w:rsid w:val="001E1720"/>
    <w:rsid w:val="001E18C1"/>
    <w:rsid w:val="001E1E46"/>
    <w:rsid w:val="001E1ED9"/>
    <w:rsid w:val="001E21DC"/>
    <w:rsid w:val="001E3974"/>
    <w:rsid w:val="001E3981"/>
    <w:rsid w:val="001E476A"/>
    <w:rsid w:val="001E49AF"/>
    <w:rsid w:val="001E4DDB"/>
    <w:rsid w:val="001E5586"/>
    <w:rsid w:val="001E5E74"/>
    <w:rsid w:val="001E60B7"/>
    <w:rsid w:val="001E6161"/>
    <w:rsid w:val="001E6172"/>
    <w:rsid w:val="001E75C4"/>
    <w:rsid w:val="001F0F44"/>
    <w:rsid w:val="001F1231"/>
    <w:rsid w:val="001F1F97"/>
    <w:rsid w:val="001F24AA"/>
    <w:rsid w:val="001F26CB"/>
    <w:rsid w:val="001F308A"/>
    <w:rsid w:val="001F30B1"/>
    <w:rsid w:val="001F376F"/>
    <w:rsid w:val="001F383E"/>
    <w:rsid w:val="001F3EFF"/>
    <w:rsid w:val="001F4559"/>
    <w:rsid w:val="001F56EC"/>
    <w:rsid w:val="001F5A5F"/>
    <w:rsid w:val="001F6CCD"/>
    <w:rsid w:val="001F6F3D"/>
    <w:rsid w:val="001F74AC"/>
    <w:rsid w:val="001F78F9"/>
    <w:rsid w:val="001F793A"/>
    <w:rsid w:val="00200876"/>
    <w:rsid w:val="00200DFB"/>
    <w:rsid w:val="00201731"/>
    <w:rsid w:val="00201814"/>
    <w:rsid w:val="00201BFA"/>
    <w:rsid w:val="00201CFC"/>
    <w:rsid w:val="00201E3B"/>
    <w:rsid w:val="0020343B"/>
    <w:rsid w:val="002037EC"/>
    <w:rsid w:val="00203F87"/>
    <w:rsid w:val="00204036"/>
    <w:rsid w:val="0020421A"/>
    <w:rsid w:val="00204414"/>
    <w:rsid w:val="0020539B"/>
    <w:rsid w:val="002055F4"/>
    <w:rsid w:val="00206289"/>
    <w:rsid w:val="0020635C"/>
    <w:rsid w:val="00206689"/>
    <w:rsid w:val="002075B4"/>
    <w:rsid w:val="002103F3"/>
    <w:rsid w:val="00210E0E"/>
    <w:rsid w:val="00210E53"/>
    <w:rsid w:val="00211E70"/>
    <w:rsid w:val="002126E6"/>
    <w:rsid w:val="0021289F"/>
    <w:rsid w:val="00212BB7"/>
    <w:rsid w:val="00212D9B"/>
    <w:rsid w:val="00213B7E"/>
    <w:rsid w:val="00213BE3"/>
    <w:rsid w:val="00213EF1"/>
    <w:rsid w:val="0021416C"/>
    <w:rsid w:val="002151A6"/>
    <w:rsid w:val="00215902"/>
    <w:rsid w:val="00215FC0"/>
    <w:rsid w:val="0021668D"/>
    <w:rsid w:val="00216B59"/>
    <w:rsid w:val="00216DCA"/>
    <w:rsid w:val="002170AA"/>
    <w:rsid w:val="00217589"/>
    <w:rsid w:val="00217721"/>
    <w:rsid w:val="002177E6"/>
    <w:rsid w:val="00217909"/>
    <w:rsid w:val="00220169"/>
    <w:rsid w:val="00220D82"/>
    <w:rsid w:val="002221F2"/>
    <w:rsid w:val="002228AA"/>
    <w:rsid w:val="00222D5A"/>
    <w:rsid w:val="0022355D"/>
    <w:rsid w:val="00223576"/>
    <w:rsid w:val="00223D26"/>
    <w:rsid w:val="00224018"/>
    <w:rsid w:val="002244B9"/>
    <w:rsid w:val="002246DA"/>
    <w:rsid w:val="0022537F"/>
    <w:rsid w:val="002269BC"/>
    <w:rsid w:val="002274A0"/>
    <w:rsid w:val="002305EF"/>
    <w:rsid w:val="00231242"/>
    <w:rsid w:val="00231830"/>
    <w:rsid w:val="00231D00"/>
    <w:rsid w:val="00231D2B"/>
    <w:rsid w:val="00232DFB"/>
    <w:rsid w:val="00232E7E"/>
    <w:rsid w:val="00232EBD"/>
    <w:rsid w:val="002335ED"/>
    <w:rsid w:val="00233C30"/>
    <w:rsid w:val="00233FC7"/>
    <w:rsid w:val="00235299"/>
    <w:rsid w:val="0023529E"/>
    <w:rsid w:val="0023573B"/>
    <w:rsid w:val="002365D6"/>
    <w:rsid w:val="00236BB5"/>
    <w:rsid w:val="00236BE7"/>
    <w:rsid w:val="00236D01"/>
    <w:rsid w:val="00236DF3"/>
    <w:rsid w:val="00237863"/>
    <w:rsid w:val="00237A8B"/>
    <w:rsid w:val="0024025E"/>
    <w:rsid w:val="00240597"/>
    <w:rsid w:val="002419D8"/>
    <w:rsid w:val="00241EB3"/>
    <w:rsid w:val="00242872"/>
    <w:rsid w:val="002437FB"/>
    <w:rsid w:val="00243CF0"/>
    <w:rsid w:val="00243CFA"/>
    <w:rsid w:val="00244995"/>
    <w:rsid w:val="00244D7A"/>
    <w:rsid w:val="00245891"/>
    <w:rsid w:val="00245E96"/>
    <w:rsid w:val="00245EC6"/>
    <w:rsid w:val="00246082"/>
    <w:rsid w:val="00246130"/>
    <w:rsid w:val="002469BB"/>
    <w:rsid w:val="00247146"/>
    <w:rsid w:val="0024750D"/>
    <w:rsid w:val="0024777F"/>
    <w:rsid w:val="0024787F"/>
    <w:rsid w:val="00247D23"/>
    <w:rsid w:val="002504E2"/>
    <w:rsid w:val="00250971"/>
    <w:rsid w:val="00250A6E"/>
    <w:rsid w:val="00250F49"/>
    <w:rsid w:val="002515A6"/>
    <w:rsid w:val="00251716"/>
    <w:rsid w:val="00251795"/>
    <w:rsid w:val="0025253B"/>
    <w:rsid w:val="0025321F"/>
    <w:rsid w:val="0025465A"/>
    <w:rsid w:val="0025465C"/>
    <w:rsid w:val="00254727"/>
    <w:rsid w:val="00254AB8"/>
    <w:rsid w:val="00254B2A"/>
    <w:rsid w:val="00255350"/>
    <w:rsid w:val="002555E7"/>
    <w:rsid w:val="002562C5"/>
    <w:rsid w:val="002567D3"/>
    <w:rsid w:val="002569B9"/>
    <w:rsid w:val="00256DB5"/>
    <w:rsid w:val="00257C7E"/>
    <w:rsid w:val="00260598"/>
    <w:rsid w:val="002608C2"/>
    <w:rsid w:val="00260C27"/>
    <w:rsid w:val="00260E9A"/>
    <w:rsid w:val="002616A9"/>
    <w:rsid w:val="0026207E"/>
    <w:rsid w:val="0026259E"/>
    <w:rsid w:val="002626EE"/>
    <w:rsid w:val="00263B7C"/>
    <w:rsid w:val="00263B94"/>
    <w:rsid w:val="002642AC"/>
    <w:rsid w:val="002643DA"/>
    <w:rsid w:val="00264BB3"/>
    <w:rsid w:val="00266EDD"/>
    <w:rsid w:val="00266FA3"/>
    <w:rsid w:val="0026710C"/>
    <w:rsid w:val="002677DB"/>
    <w:rsid w:val="0027066C"/>
    <w:rsid w:val="00270DCF"/>
    <w:rsid w:val="00273870"/>
    <w:rsid w:val="002739AD"/>
    <w:rsid w:val="00274679"/>
    <w:rsid w:val="0027578C"/>
    <w:rsid w:val="00275A30"/>
    <w:rsid w:val="002763DC"/>
    <w:rsid w:val="0027688C"/>
    <w:rsid w:val="00277084"/>
    <w:rsid w:val="00277620"/>
    <w:rsid w:val="0028004D"/>
    <w:rsid w:val="00280CB5"/>
    <w:rsid w:val="00281B0B"/>
    <w:rsid w:val="00281CCC"/>
    <w:rsid w:val="0028295E"/>
    <w:rsid w:val="00282E68"/>
    <w:rsid w:val="00282EAD"/>
    <w:rsid w:val="0028308B"/>
    <w:rsid w:val="0028386E"/>
    <w:rsid w:val="00283B20"/>
    <w:rsid w:val="00283B70"/>
    <w:rsid w:val="00283D5A"/>
    <w:rsid w:val="002844C0"/>
    <w:rsid w:val="002848E7"/>
    <w:rsid w:val="0028586B"/>
    <w:rsid w:val="00286520"/>
    <w:rsid w:val="00286947"/>
    <w:rsid w:val="00287873"/>
    <w:rsid w:val="002879F0"/>
    <w:rsid w:val="00287E3C"/>
    <w:rsid w:val="0029082C"/>
    <w:rsid w:val="00292590"/>
    <w:rsid w:val="00292607"/>
    <w:rsid w:val="00293573"/>
    <w:rsid w:val="00293E24"/>
    <w:rsid w:val="00295526"/>
    <w:rsid w:val="002957B2"/>
    <w:rsid w:val="00295E25"/>
    <w:rsid w:val="00295FA3"/>
    <w:rsid w:val="002961E0"/>
    <w:rsid w:val="002969CC"/>
    <w:rsid w:val="00296B27"/>
    <w:rsid w:val="00296B2C"/>
    <w:rsid w:val="00296F8F"/>
    <w:rsid w:val="002977DA"/>
    <w:rsid w:val="002A003B"/>
    <w:rsid w:val="002A00E8"/>
    <w:rsid w:val="002A0E8C"/>
    <w:rsid w:val="002A1593"/>
    <w:rsid w:val="002A18C8"/>
    <w:rsid w:val="002A1B8A"/>
    <w:rsid w:val="002A1CA8"/>
    <w:rsid w:val="002A2079"/>
    <w:rsid w:val="002A2D41"/>
    <w:rsid w:val="002A2D67"/>
    <w:rsid w:val="002A3E16"/>
    <w:rsid w:val="002A42A0"/>
    <w:rsid w:val="002A5AC8"/>
    <w:rsid w:val="002A65AF"/>
    <w:rsid w:val="002A6A35"/>
    <w:rsid w:val="002A6DF6"/>
    <w:rsid w:val="002A6ED4"/>
    <w:rsid w:val="002A733C"/>
    <w:rsid w:val="002A73B2"/>
    <w:rsid w:val="002A761A"/>
    <w:rsid w:val="002A7F5E"/>
    <w:rsid w:val="002B037E"/>
    <w:rsid w:val="002B0DAD"/>
    <w:rsid w:val="002B1663"/>
    <w:rsid w:val="002B19CB"/>
    <w:rsid w:val="002B1D40"/>
    <w:rsid w:val="002B219D"/>
    <w:rsid w:val="002B2595"/>
    <w:rsid w:val="002B5A18"/>
    <w:rsid w:val="002B5C4C"/>
    <w:rsid w:val="002B5CCE"/>
    <w:rsid w:val="002B5D13"/>
    <w:rsid w:val="002B614D"/>
    <w:rsid w:val="002B7E1B"/>
    <w:rsid w:val="002C0C5D"/>
    <w:rsid w:val="002C111A"/>
    <w:rsid w:val="002C25EC"/>
    <w:rsid w:val="002C3DB4"/>
    <w:rsid w:val="002C4353"/>
    <w:rsid w:val="002C5404"/>
    <w:rsid w:val="002C5B64"/>
    <w:rsid w:val="002C5F67"/>
    <w:rsid w:val="002C70C5"/>
    <w:rsid w:val="002C764F"/>
    <w:rsid w:val="002C7826"/>
    <w:rsid w:val="002D0052"/>
    <w:rsid w:val="002D011C"/>
    <w:rsid w:val="002D05C4"/>
    <w:rsid w:val="002D09AD"/>
    <w:rsid w:val="002D0AFD"/>
    <w:rsid w:val="002D0D5D"/>
    <w:rsid w:val="002D0EBA"/>
    <w:rsid w:val="002D1D81"/>
    <w:rsid w:val="002D20D1"/>
    <w:rsid w:val="002D24BD"/>
    <w:rsid w:val="002D27C9"/>
    <w:rsid w:val="002D324F"/>
    <w:rsid w:val="002D35BB"/>
    <w:rsid w:val="002D3697"/>
    <w:rsid w:val="002D36B5"/>
    <w:rsid w:val="002D3D0E"/>
    <w:rsid w:val="002D41E4"/>
    <w:rsid w:val="002D49CE"/>
    <w:rsid w:val="002D52F4"/>
    <w:rsid w:val="002D584E"/>
    <w:rsid w:val="002D59EA"/>
    <w:rsid w:val="002D634B"/>
    <w:rsid w:val="002D67AC"/>
    <w:rsid w:val="002D7757"/>
    <w:rsid w:val="002D7B5A"/>
    <w:rsid w:val="002E0119"/>
    <w:rsid w:val="002E0CBE"/>
    <w:rsid w:val="002E1B10"/>
    <w:rsid w:val="002E1D7C"/>
    <w:rsid w:val="002E24BA"/>
    <w:rsid w:val="002E270E"/>
    <w:rsid w:val="002E2903"/>
    <w:rsid w:val="002E2E1F"/>
    <w:rsid w:val="002E312E"/>
    <w:rsid w:val="002E3758"/>
    <w:rsid w:val="002E380D"/>
    <w:rsid w:val="002E485F"/>
    <w:rsid w:val="002E4D35"/>
    <w:rsid w:val="002E546B"/>
    <w:rsid w:val="002E59F5"/>
    <w:rsid w:val="002E5D41"/>
    <w:rsid w:val="002E5FC8"/>
    <w:rsid w:val="002E6309"/>
    <w:rsid w:val="002E68F8"/>
    <w:rsid w:val="002E7A1A"/>
    <w:rsid w:val="002E7BDF"/>
    <w:rsid w:val="002E7EF6"/>
    <w:rsid w:val="002F018E"/>
    <w:rsid w:val="002F01C9"/>
    <w:rsid w:val="002F0229"/>
    <w:rsid w:val="002F05A7"/>
    <w:rsid w:val="002F0691"/>
    <w:rsid w:val="002F0CD4"/>
    <w:rsid w:val="002F1C2D"/>
    <w:rsid w:val="002F222C"/>
    <w:rsid w:val="002F2985"/>
    <w:rsid w:val="002F2B0F"/>
    <w:rsid w:val="002F2FD8"/>
    <w:rsid w:val="002F4E09"/>
    <w:rsid w:val="002F5B10"/>
    <w:rsid w:val="002F674A"/>
    <w:rsid w:val="002F7199"/>
    <w:rsid w:val="002F71D5"/>
    <w:rsid w:val="002F78B5"/>
    <w:rsid w:val="002F7E25"/>
    <w:rsid w:val="003014CF"/>
    <w:rsid w:val="003015E7"/>
    <w:rsid w:val="00301DD9"/>
    <w:rsid w:val="00301F8B"/>
    <w:rsid w:val="00302791"/>
    <w:rsid w:val="00302990"/>
    <w:rsid w:val="00302A40"/>
    <w:rsid w:val="00302BEA"/>
    <w:rsid w:val="00302C85"/>
    <w:rsid w:val="003033B1"/>
    <w:rsid w:val="0030421C"/>
    <w:rsid w:val="00304447"/>
    <w:rsid w:val="00304DC4"/>
    <w:rsid w:val="00306451"/>
    <w:rsid w:val="00306A7D"/>
    <w:rsid w:val="00306A85"/>
    <w:rsid w:val="00307A7F"/>
    <w:rsid w:val="00307BE2"/>
    <w:rsid w:val="00307E8A"/>
    <w:rsid w:val="0031006F"/>
    <w:rsid w:val="003105E6"/>
    <w:rsid w:val="003110EF"/>
    <w:rsid w:val="00311CFB"/>
    <w:rsid w:val="00312067"/>
    <w:rsid w:val="003123E6"/>
    <w:rsid w:val="00312401"/>
    <w:rsid w:val="003126CB"/>
    <w:rsid w:val="00312F14"/>
    <w:rsid w:val="003134C2"/>
    <w:rsid w:val="0031375A"/>
    <w:rsid w:val="003146E9"/>
    <w:rsid w:val="00314F88"/>
    <w:rsid w:val="003151C9"/>
    <w:rsid w:val="00315AE1"/>
    <w:rsid w:val="00316000"/>
    <w:rsid w:val="00316384"/>
    <w:rsid w:val="00316A74"/>
    <w:rsid w:val="00316BE1"/>
    <w:rsid w:val="00317E1D"/>
    <w:rsid w:val="003202AE"/>
    <w:rsid w:val="00320511"/>
    <w:rsid w:val="00320AC7"/>
    <w:rsid w:val="003211CE"/>
    <w:rsid w:val="0032128D"/>
    <w:rsid w:val="003220E4"/>
    <w:rsid w:val="0032239B"/>
    <w:rsid w:val="003228AE"/>
    <w:rsid w:val="00322C44"/>
    <w:rsid w:val="00322C7F"/>
    <w:rsid w:val="00322F68"/>
    <w:rsid w:val="00323125"/>
    <w:rsid w:val="00323BF0"/>
    <w:rsid w:val="00323F27"/>
    <w:rsid w:val="00323FA5"/>
    <w:rsid w:val="00324654"/>
    <w:rsid w:val="00324756"/>
    <w:rsid w:val="00324E5F"/>
    <w:rsid w:val="0032559A"/>
    <w:rsid w:val="00325ACF"/>
    <w:rsid w:val="00325B89"/>
    <w:rsid w:val="00325DDA"/>
    <w:rsid w:val="00326465"/>
    <w:rsid w:val="003269FD"/>
    <w:rsid w:val="0032756C"/>
    <w:rsid w:val="00327A2A"/>
    <w:rsid w:val="00327CA7"/>
    <w:rsid w:val="00330307"/>
    <w:rsid w:val="00330421"/>
    <w:rsid w:val="003309F9"/>
    <w:rsid w:val="00330E2D"/>
    <w:rsid w:val="003316F7"/>
    <w:rsid w:val="00331D47"/>
    <w:rsid w:val="00331F41"/>
    <w:rsid w:val="003322A9"/>
    <w:rsid w:val="003325A0"/>
    <w:rsid w:val="00332633"/>
    <w:rsid w:val="00332A5F"/>
    <w:rsid w:val="00333471"/>
    <w:rsid w:val="003335C8"/>
    <w:rsid w:val="00333BAD"/>
    <w:rsid w:val="00333FAA"/>
    <w:rsid w:val="003346D9"/>
    <w:rsid w:val="00334920"/>
    <w:rsid w:val="0033499F"/>
    <w:rsid w:val="003352C5"/>
    <w:rsid w:val="0033530C"/>
    <w:rsid w:val="00335719"/>
    <w:rsid w:val="00335E9F"/>
    <w:rsid w:val="00336020"/>
    <w:rsid w:val="00336337"/>
    <w:rsid w:val="003370BC"/>
    <w:rsid w:val="00337204"/>
    <w:rsid w:val="00337841"/>
    <w:rsid w:val="00337F15"/>
    <w:rsid w:val="003400B2"/>
    <w:rsid w:val="003403DC"/>
    <w:rsid w:val="00340ED4"/>
    <w:rsid w:val="003410B3"/>
    <w:rsid w:val="00341164"/>
    <w:rsid w:val="003418D3"/>
    <w:rsid w:val="0034212C"/>
    <w:rsid w:val="003421C7"/>
    <w:rsid w:val="0034260C"/>
    <w:rsid w:val="00342BEB"/>
    <w:rsid w:val="003431BC"/>
    <w:rsid w:val="003438D3"/>
    <w:rsid w:val="003439DF"/>
    <w:rsid w:val="003445AD"/>
    <w:rsid w:val="003446C5"/>
    <w:rsid w:val="00344E15"/>
    <w:rsid w:val="0034598D"/>
    <w:rsid w:val="00345AEF"/>
    <w:rsid w:val="003505F2"/>
    <w:rsid w:val="003506F2"/>
    <w:rsid w:val="00350A21"/>
    <w:rsid w:val="00350AA7"/>
    <w:rsid w:val="00350AC2"/>
    <w:rsid w:val="00350DA6"/>
    <w:rsid w:val="00351212"/>
    <w:rsid w:val="003517F4"/>
    <w:rsid w:val="0035183C"/>
    <w:rsid w:val="003520D7"/>
    <w:rsid w:val="0035245C"/>
    <w:rsid w:val="00354C1F"/>
    <w:rsid w:val="0035542F"/>
    <w:rsid w:val="003554A3"/>
    <w:rsid w:val="0035604A"/>
    <w:rsid w:val="0035654D"/>
    <w:rsid w:val="003565E7"/>
    <w:rsid w:val="003569A4"/>
    <w:rsid w:val="00356BE5"/>
    <w:rsid w:val="00356F4C"/>
    <w:rsid w:val="00360AF1"/>
    <w:rsid w:val="00361722"/>
    <w:rsid w:val="00361F32"/>
    <w:rsid w:val="0036215B"/>
    <w:rsid w:val="003622BF"/>
    <w:rsid w:val="00362FDE"/>
    <w:rsid w:val="00363058"/>
    <w:rsid w:val="00363080"/>
    <w:rsid w:val="003630B4"/>
    <w:rsid w:val="0036356B"/>
    <w:rsid w:val="00363806"/>
    <w:rsid w:val="00363854"/>
    <w:rsid w:val="00364AF5"/>
    <w:rsid w:val="00365610"/>
    <w:rsid w:val="00365823"/>
    <w:rsid w:val="00366863"/>
    <w:rsid w:val="0036693F"/>
    <w:rsid w:val="0036779B"/>
    <w:rsid w:val="003677B5"/>
    <w:rsid w:val="00367C21"/>
    <w:rsid w:val="00370352"/>
    <w:rsid w:val="003709AF"/>
    <w:rsid w:val="00371077"/>
    <w:rsid w:val="003711D9"/>
    <w:rsid w:val="00371AC4"/>
    <w:rsid w:val="00371B21"/>
    <w:rsid w:val="00371BD7"/>
    <w:rsid w:val="00371C5F"/>
    <w:rsid w:val="00372103"/>
    <w:rsid w:val="00372731"/>
    <w:rsid w:val="00372751"/>
    <w:rsid w:val="00372EB4"/>
    <w:rsid w:val="003736FB"/>
    <w:rsid w:val="003737FB"/>
    <w:rsid w:val="00374640"/>
    <w:rsid w:val="00374B43"/>
    <w:rsid w:val="00375176"/>
    <w:rsid w:val="003752BC"/>
    <w:rsid w:val="00375B35"/>
    <w:rsid w:val="00375F91"/>
    <w:rsid w:val="0037624C"/>
    <w:rsid w:val="003767BF"/>
    <w:rsid w:val="00376B6C"/>
    <w:rsid w:val="00376C61"/>
    <w:rsid w:val="00377838"/>
    <w:rsid w:val="00377BA2"/>
    <w:rsid w:val="00377D07"/>
    <w:rsid w:val="003804D4"/>
    <w:rsid w:val="003816F8"/>
    <w:rsid w:val="00381EF3"/>
    <w:rsid w:val="00382785"/>
    <w:rsid w:val="00382A3B"/>
    <w:rsid w:val="00382BFD"/>
    <w:rsid w:val="00382D7E"/>
    <w:rsid w:val="003830A0"/>
    <w:rsid w:val="00384D49"/>
    <w:rsid w:val="003851EC"/>
    <w:rsid w:val="0038525A"/>
    <w:rsid w:val="0038536A"/>
    <w:rsid w:val="003853EB"/>
    <w:rsid w:val="0038597B"/>
    <w:rsid w:val="00385B42"/>
    <w:rsid w:val="00385EAB"/>
    <w:rsid w:val="00386801"/>
    <w:rsid w:val="00386E93"/>
    <w:rsid w:val="00387120"/>
    <w:rsid w:val="00387CD3"/>
    <w:rsid w:val="00387FCF"/>
    <w:rsid w:val="00390509"/>
    <w:rsid w:val="003909E5"/>
    <w:rsid w:val="00390CC7"/>
    <w:rsid w:val="0039219B"/>
    <w:rsid w:val="00392DFD"/>
    <w:rsid w:val="003932BD"/>
    <w:rsid w:val="0039367F"/>
    <w:rsid w:val="00393735"/>
    <w:rsid w:val="00393B6C"/>
    <w:rsid w:val="00393D15"/>
    <w:rsid w:val="00393E4B"/>
    <w:rsid w:val="00394EAB"/>
    <w:rsid w:val="00394FC4"/>
    <w:rsid w:val="003958A2"/>
    <w:rsid w:val="00395A61"/>
    <w:rsid w:val="00395D39"/>
    <w:rsid w:val="00395EB9"/>
    <w:rsid w:val="00396626"/>
    <w:rsid w:val="0039686C"/>
    <w:rsid w:val="00396B73"/>
    <w:rsid w:val="00397213"/>
    <w:rsid w:val="003973F5"/>
    <w:rsid w:val="00397952"/>
    <w:rsid w:val="00397BCF"/>
    <w:rsid w:val="003A0144"/>
    <w:rsid w:val="003A055D"/>
    <w:rsid w:val="003A066B"/>
    <w:rsid w:val="003A0936"/>
    <w:rsid w:val="003A0953"/>
    <w:rsid w:val="003A09D8"/>
    <w:rsid w:val="003A0DAF"/>
    <w:rsid w:val="003A0E3A"/>
    <w:rsid w:val="003A0ECD"/>
    <w:rsid w:val="003A201B"/>
    <w:rsid w:val="003A20D5"/>
    <w:rsid w:val="003A23BC"/>
    <w:rsid w:val="003A24E7"/>
    <w:rsid w:val="003A2760"/>
    <w:rsid w:val="003A2B94"/>
    <w:rsid w:val="003A2CCD"/>
    <w:rsid w:val="003A4F84"/>
    <w:rsid w:val="003A5122"/>
    <w:rsid w:val="003A5143"/>
    <w:rsid w:val="003A5ED2"/>
    <w:rsid w:val="003A5F76"/>
    <w:rsid w:val="003A6AAC"/>
    <w:rsid w:val="003A6DA8"/>
    <w:rsid w:val="003A6FDC"/>
    <w:rsid w:val="003A7060"/>
    <w:rsid w:val="003A7101"/>
    <w:rsid w:val="003A7907"/>
    <w:rsid w:val="003B0B08"/>
    <w:rsid w:val="003B1E51"/>
    <w:rsid w:val="003B2B72"/>
    <w:rsid w:val="003B3E12"/>
    <w:rsid w:val="003B455A"/>
    <w:rsid w:val="003B4C23"/>
    <w:rsid w:val="003B4FA5"/>
    <w:rsid w:val="003B5AA1"/>
    <w:rsid w:val="003B5EA1"/>
    <w:rsid w:val="003B6265"/>
    <w:rsid w:val="003B670C"/>
    <w:rsid w:val="003B6A1D"/>
    <w:rsid w:val="003B6C4C"/>
    <w:rsid w:val="003B6F94"/>
    <w:rsid w:val="003B7156"/>
    <w:rsid w:val="003B73E4"/>
    <w:rsid w:val="003B771E"/>
    <w:rsid w:val="003B79F8"/>
    <w:rsid w:val="003B7C19"/>
    <w:rsid w:val="003B7C77"/>
    <w:rsid w:val="003B7F80"/>
    <w:rsid w:val="003C000D"/>
    <w:rsid w:val="003C0C04"/>
    <w:rsid w:val="003C14A3"/>
    <w:rsid w:val="003C2C70"/>
    <w:rsid w:val="003C32D3"/>
    <w:rsid w:val="003C3F90"/>
    <w:rsid w:val="003C4268"/>
    <w:rsid w:val="003C43B7"/>
    <w:rsid w:val="003C4B94"/>
    <w:rsid w:val="003C5335"/>
    <w:rsid w:val="003C53A9"/>
    <w:rsid w:val="003C54FC"/>
    <w:rsid w:val="003C5BB9"/>
    <w:rsid w:val="003C5C5D"/>
    <w:rsid w:val="003C5CFC"/>
    <w:rsid w:val="003C6FD4"/>
    <w:rsid w:val="003C77A8"/>
    <w:rsid w:val="003C7B3B"/>
    <w:rsid w:val="003C7D67"/>
    <w:rsid w:val="003D09AC"/>
    <w:rsid w:val="003D10B0"/>
    <w:rsid w:val="003D11D6"/>
    <w:rsid w:val="003D130C"/>
    <w:rsid w:val="003D1358"/>
    <w:rsid w:val="003D244E"/>
    <w:rsid w:val="003D27A7"/>
    <w:rsid w:val="003D2CA7"/>
    <w:rsid w:val="003D2FE2"/>
    <w:rsid w:val="003D37B9"/>
    <w:rsid w:val="003D391B"/>
    <w:rsid w:val="003D4BCA"/>
    <w:rsid w:val="003D56B9"/>
    <w:rsid w:val="003D5720"/>
    <w:rsid w:val="003D5DC8"/>
    <w:rsid w:val="003D643C"/>
    <w:rsid w:val="003D69E7"/>
    <w:rsid w:val="003D6D0F"/>
    <w:rsid w:val="003E0C3A"/>
    <w:rsid w:val="003E0E4B"/>
    <w:rsid w:val="003E15F4"/>
    <w:rsid w:val="003E205E"/>
    <w:rsid w:val="003E2F98"/>
    <w:rsid w:val="003E3328"/>
    <w:rsid w:val="003E4310"/>
    <w:rsid w:val="003E442F"/>
    <w:rsid w:val="003E4483"/>
    <w:rsid w:val="003E5385"/>
    <w:rsid w:val="003E5E10"/>
    <w:rsid w:val="003E6862"/>
    <w:rsid w:val="003E71C9"/>
    <w:rsid w:val="003E7F9E"/>
    <w:rsid w:val="003F0190"/>
    <w:rsid w:val="003F0796"/>
    <w:rsid w:val="003F084D"/>
    <w:rsid w:val="003F0E18"/>
    <w:rsid w:val="003F12AE"/>
    <w:rsid w:val="003F29B5"/>
    <w:rsid w:val="003F33BE"/>
    <w:rsid w:val="003F33CB"/>
    <w:rsid w:val="003F3C68"/>
    <w:rsid w:val="003F45E5"/>
    <w:rsid w:val="003F4D6D"/>
    <w:rsid w:val="003F60DE"/>
    <w:rsid w:val="003F6F0A"/>
    <w:rsid w:val="003F73DA"/>
    <w:rsid w:val="003F7A33"/>
    <w:rsid w:val="003F7A96"/>
    <w:rsid w:val="0040114B"/>
    <w:rsid w:val="00401721"/>
    <w:rsid w:val="00401727"/>
    <w:rsid w:val="004019F1"/>
    <w:rsid w:val="00401A66"/>
    <w:rsid w:val="00401AEF"/>
    <w:rsid w:val="0040225E"/>
    <w:rsid w:val="004022A0"/>
    <w:rsid w:val="00402414"/>
    <w:rsid w:val="00402BF0"/>
    <w:rsid w:val="0040349B"/>
    <w:rsid w:val="00404121"/>
    <w:rsid w:val="0040448C"/>
    <w:rsid w:val="0040474A"/>
    <w:rsid w:val="004048C1"/>
    <w:rsid w:val="0040493C"/>
    <w:rsid w:val="0040496E"/>
    <w:rsid w:val="00404993"/>
    <w:rsid w:val="00404FB8"/>
    <w:rsid w:val="004053CE"/>
    <w:rsid w:val="004055C5"/>
    <w:rsid w:val="00405905"/>
    <w:rsid w:val="00405CA5"/>
    <w:rsid w:val="00405F90"/>
    <w:rsid w:val="004063A5"/>
    <w:rsid w:val="0040670B"/>
    <w:rsid w:val="00406C50"/>
    <w:rsid w:val="00406CBF"/>
    <w:rsid w:val="00407028"/>
    <w:rsid w:val="00407180"/>
    <w:rsid w:val="004075DC"/>
    <w:rsid w:val="00410BD6"/>
    <w:rsid w:val="0041128D"/>
    <w:rsid w:val="00411293"/>
    <w:rsid w:val="00411AB9"/>
    <w:rsid w:val="00411CE0"/>
    <w:rsid w:val="00412067"/>
    <w:rsid w:val="0041244D"/>
    <w:rsid w:val="0041394E"/>
    <w:rsid w:val="00414A3B"/>
    <w:rsid w:val="00415C34"/>
    <w:rsid w:val="004161A7"/>
    <w:rsid w:val="00416AE6"/>
    <w:rsid w:val="004170AB"/>
    <w:rsid w:val="00417A3C"/>
    <w:rsid w:val="0042029D"/>
    <w:rsid w:val="0042031F"/>
    <w:rsid w:val="004210B0"/>
    <w:rsid w:val="00421106"/>
    <w:rsid w:val="0042140A"/>
    <w:rsid w:val="00421E38"/>
    <w:rsid w:val="00422725"/>
    <w:rsid w:val="00422C5F"/>
    <w:rsid w:val="0042333D"/>
    <w:rsid w:val="0042374A"/>
    <w:rsid w:val="00424002"/>
    <w:rsid w:val="004242CB"/>
    <w:rsid w:val="00424331"/>
    <w:rsid w:val="00424E12"/>
    <w:rsid w:val="00425097"/>
    <w:rsid w:val="0042550A"/>
    <w:rsid w:val="0042632D"/>
    <w:rsid w:val="00426618"/>
    <w:rsid w:val="00426DA2"/>
    <w:rsid w:val="00430322"/>
    <w:rsid w:val="004306D3"/>
    <w:rsid w:val="00430D4E"/>
    <w:rsid w:val="00430F2D"/>
    <w:rsid w:val="0043111D"/>
    <w:rsid w:val="004317BD"/>
    <w:rsid w:val="00431CC0"/>
    <w:rsid w:val="00431F0A"/>
    <w:rsid w:val="0043236B"/>
    <w:rsid w:val="004328A4"/>
    <w:rsid w:val="00432D76"/>
    <w:rsid w:val="00432E62"/>
    <w:rsid w:val="0043379F"/>
    <w:rsid w:val="00434622"/>
    <w:rsid w:val="0043495A"/>
    <w:rsid w:val="00434EFA"/>
    <w:rsid w:val="0043511B"/>
    <w:rsid w:val="00435471"/>
    <w:rsid w:val="004356B4"/>
    <w:rsid w:val="004357CB"/>
    <w:rsid w:val="004366FB"/>
    <w:rsid w:val="00436908"/>
    <w:rsid w:val="00437800"/>
    <w:rsid w:val="00437C30"/>
    <w:rsid w:val="00437CBA"/>
    <w:rsid w:val="00440046"/>
    <w:rsid w:val="004405EF"/>
    <w:rsid w:val="00440600"/>
    <w:rsid w:val="00440906"/>
    <w:rsid w:val="00441F38"/>
    <w:rsid w:val="00442C58"/>
    <w:rsid w:val="00443395"/>
    <w:rsid w:val="00443AA4"/>
    <w:rsid w:val="00444155"/>
    <w:rsid w:val="004442C2"/>
    <w:rsid w:val="004451F7"/>
    <w:rsid w:val="00445531"/>
    <w:rsid w:val="00445A96"/>
    <w:rsid w:val="00446142"/>
    <w:rsid w:val="004464BA"/>
    <w:rsid w:val="00446772"/>
    <w:rsid w:val="0045033C"/>
    <w:rsid w:val="004503F9"/>
    <w:rsid w:val="00450E9B"/>
    <w:rsid w:val="0045126F"/>
    <w:rsid w:val="00451A4F"/>
    <w:rsid w:val="00451B5B"/>
    <w:rsid w:val="00452D6A"/>
    <w:rsid w:val="00453766"/>
    <w:rsid w:val="004546BC"/>
    <w:rsid w:val="00455329"/>
    <w:rsid w:val="00455A5A"/>
    <w:rsid w:val="0045622F"/>
    <w:rsid w:val="0045653A"/>
    <w:rsid w:val="00456A79"/>
    <w:rsid w:val="00457287"/>
    <w:rsid w:val="004602C8"/>
    <w:rsid w:val="00460ABA"/>
    <w:rsid w:val="004610D4"/>
    <w:rsid w:val="00461203"/>
    <w:rsid w:val="00461694"/>
    <w:rsid w:val="00461AC0"/>
    <w:rsid w:val="00461EFB"/>
    <w:rsid w:val="00462659"/>
    <w:rsid w:val="004626AE"/>
    <w:rsid w:val="00462771"/>
    <w:rsid w:val="00462F83"/>
    <w:rsid w:val="004630E4"/>
    <w:rsid w:val="00463638"/>
    <w:rsid w:val="00463CF9"/>
    <w:rsid w:val="00464442"/>
    <w:rsid w:val="00464956"/>
    <w:rsid w:val="0046572A"/>
    <w:rsid w:val="00465941"/>
    <w:rsid w:val="00465AD5"/>
    <w:rsid w:val="00466168"/>
    <w:rsid w:val="00466381"/>
    <w:rsid w:val="00467199"/>
    <w:rsid w:val="0046740E"/>
    <w:rsid w:val="004674E5"/>
    <w:rsid w:val="00467FE7"/>
    <w:rsid w:val="004707B7"/>
    <w:rsid w:val="00470BAB"/>
    <w:rsid w:val="00470C0F"/>
    <w:rsid w:val="00470E52"/>
    <w:rsid w:val="0047182E"/>
    <w:rsid w:val="00471B30"/>
    <w:rsid w:val="00471D49"/>
    <w:rsid w:val="00471DF1"/>
    <w:rsid w:val="004738C6"/>
    <w:rsid w:val="004741B2"/>
    <w:rsid w:val="00474B56"/>
    <w:rsid w:val="00475814"/>
    <w:rsid w:val="00475BFF"/>
    <w:rsid w:val="00476009"/>
    <w:rsid w:val="00476108"/>
    <w:rsid w:val="0047649F"/>
    <w:rsid w:val="00477393"/>
    <w:rsid w:val="00477C55"/>
    <w:rsid w:val="0048014B"/>
    <w:rsid w:val="00480A2A"/>
    <w:rsid w:val="00480E89"/>
    <w:rsid w:val="00481533"/>
    <w:rsid w:val="004822C0"/>
    <w:rsid w:val="00482533"/>
    <w:rsid w:val="00482837"/>
    <w:rsid w:val="00483A5A"/>
    <w:rsid w:val="00484272"/>
    <w:rsid w:val="004842CA"/>
    <w:rsid w:val="00485590"/>
    <w:rsid w:val="004858FE"/>
    <w:rsid w:val="00486D46"/>
    <w:rsid w:val="00486D58"/>
    <w:rsid w:val="00487212"/>
    <w:rsid w:val="004879F6"/>
    <w:rsid w:val="00487D8F"/>
    <w:rsid w:val="004901EC"/>
    <w:rsid w:val="0049039E"/>
    <w:rsid w:val="00490EF5"/>
    <w:rsid w:val="00491C03"/>
    <w:rsid w:val="00492BA0"/>
    <w:rsid w:val="00492DAD"/>
    <w:rsid w:val="00493FEE"/>
    <w:rsid w:val="004940CD"/>
    <w:rsid w:val="00494300"/>
    <w:rsid w:val="00495106"/>
    <w:rsid w:val="00495368"/>
    <w:rsid w:val="00495802"/>
    <w:rsid w:val="00495BF8"/>
    <w:rsid w:val="00496034"/>
    <w:rsid w:val="004960FD"/>
    <w:rsid w:val="004961BA"/>
    <w:rsid w:val="004963CC"/>
    <w:rsid w:val="004964CE"/>
    <w:rsid w:val="00496824"/>
    <w:rsid w:val="00496980"/>
    <w:rsid w:val="00497548"/>
    <w:rsid w:val="00497730"/>
    <w:rsid w:val="00497EEB"/>
    <w:rsid w:val="004A06A4"/>
    <w:rsid w:val="004A0801"/>
    <w:rsid w:val="004A0BB0"/>
    <w:rsid w:val="004A0EB2"/>
    <w:rsid w:val="004A0F80"/>
    <w:rsid w:val="004A1316"/>
    <w:rsid w:val="004A133C"/>
    <w:rsid w:val="004A1590"/>
    <w:rsid w:val="004A175F"/>
    <w:rsid w:val="004A17F1"/>
    <w:rsid w:val="004A2479"/>
    <w:rsid w:val="004A24BC"/>
    <w:rsid w:val="004A2527"/>
    <w:rsid w:val="004A261E"/>
    <w:rsid w:val="004A2673"/>
    <w:rsid w:val="004A2716"/>
    <w:rsid w:val="004A2893"/>
    <w:rsid w:val="004A3CA2"/>
    <w:rsid w:val="004A4365"/>
    <w:rsid w:val="004A453F"/>
    <w:rsid w:val="004A4B24"/>
    <w:rsid w:val="004A4FC8"/>
    <w:rsid w:val="004A5C78"/>
    <w:rsid w:val="004A5D5A"/>
    <w:rsid w:val="004A636A"/>
    <w:rsid w:val="004A641F"/>
    <w:rsid w:val="004A786B"/>
    <w:rsid w:val="004A7C00"/>
    <w:rsid w:val="004B07BB"/>
    <w:rsid w:val="004B0B1B"/>
    <w:rsid w:val="004B1033"/>
    <w:rsid w:val="004B1B6D"/>
    <w:rsid w:val="004B1CFA"/>
    <w:rsid w:val="004B1D6D"/>
    <w:rsid w:val="004B1E34"/>
    <w:rsid w:val="004B3768"/>
    <w:rsid w:val="004B430F"/>
    <w:rsid w:val="004B4E61"/>
    <w:rsid w:val="004B57CF"/>
    <w:rsid w:val="004B5C7A"/>
    <w:rsid w:val="004B5EAA"/>
    <w:rsid w:val="004B64CF"/>
    <w:rsid w:val="004B69F1"/>
    <w:rsid w:val="004B6DBD"/>
    <w:rsid w:val="004B72C2"/>
    <w:rsid w:val="004B7811"/>
    <w:rsid w:val="004C007A"/>
    <w:rsid w:val="004C0446"/>
    <w:rsid w:val="004C0E68"/>
    <w:rsid w:val="004C0EEB"/>
    <w:rsid w:val="004C1F40"/>
    <w:rsid w:val="004C2FA2"/>
    <w:rsid w:val="004C307B"/>
    <w:rsid w:val="004C375F"/>
    <w:rsid w:val="004C43D4"/>
    <w:rsid w:val="004C49AD"/>
    <w:rsid w:val="004C5556"/>
    <w:rsid w:val="004C56CE"/>
    <w:rsid w:val="004C571B"/>
    <w:rsid w:val="004C5D8F"/>
    <w:rsid w:val="004C7352"/>
    <w:rsid w:val="004C75B1"/>
    <w:rsid w:val="004D05A5"/>
    <w:rsid w:val="004D068E"/>
    <w:rsid w:val="004D0C14"/>
    <w:rsid w:val="004D156A"/>
    <w:rsid w:val="004D17EE"/>
    <w:rsid w:val="004D1A1E"/>
    <w:rsid w:val="004D23CF"/>
    <w:rsid w:val="004D268F"/>
    <w:rsid w:val="004D27DD"/>
    <w:rsid w:val="004D2BCC"/>
    <w:rsid w:val="004D2C00"/>
    <w:rsid w:val="004D2D10"/>
    <w:rsid w:val="004D2E45"/>
    <w:rsid w:val="004D3A41"/>
    <w:rsid w:val="004D3B20"/>
    <w:rsid w:val="004D3E94"/>
    <w:rsid w:val="004D3F90"/>
    <w:rsid w:val="004D45AB"/>
    <w:rsid w:val="004D48E6"/>
    <w:rsid w:val="004D52F7"/>
    <w:rsid w:val="004D5C99"/>
    <w:rsid w:val="004D6282"/>
    <w:rsid w:val="004D62C4"/>
    <w:rsid w:val="004D6D59"/>
    <w:rsid w:val="004D6F64"/>
    <w:rsid w:val="004D7331"/>
    <w:rsid w:val="004D7939"/>
    <w:rsid w:val="004D7F92"/>
    <w:rsid w:val="004E074D"/>
    <w:rsid w:val="004E0F07"/>
    <w:rsid w:val="004E126A"/>
    <w:rsid w:val="004E138A"/>
    <w:rsid w:val="004E2484"/>
    <w:rsid w:val="004E2527"/>
    <w:rsid w:val="004E266B"/>
    <w:rsid w:val="004E26EB"/>
    <w:rsid w:val="004E2786"/>
    <w:rsid w:val="004E29DE"/>
    <w:rsid w:val="004E2B92"/>
    <w:rsid w:val="004E2FE6"/>
    <w:rsid w:val="004E3009"/>
    <w:rsid w:val="004E3226"/>
    <w:rsid w:val="004E3D6C"/>
    <w:rsid w:val="004E4C5F"/>
    <w:rsid w:val="004E5428"/>
    <w:rsid w:val="004E6542"/>
    <w:rsid w:val="004E6569"/>
    <w:rsid w:val="004E67B9"/>
    <w:rsid w:val="004E6B8B"/>
    <w:rsid w:val="004E701E"/>
    <w:rsid w:val="004E76D2"/>
    <w:rsid w:val="004F00E5"/>
    <w:rsid w:val="004F02B9"/>
    <w:rsid w:val="004F2149"/>
    <w:rsid w:val="004F2FB9"/>
    <w:rsid w:val="004F3105"/>
    <w:rsid w:val="004F33DD"/>
    <w:rsid w:val="004F3578"/>
    <w:rsid w:val="004F3905"/>
    <w:rsid w:val="004F398E"/>
    <w:rsid w:val="004F3B74"/>
    <w:rsid w:val="004F3E11"/>
    <w:rsid w:val="004F3EE0"/>
    <w:rsid w:val="004F40EB"/>
    <w:rsid w:val="004F55F1"/>
    <w:rsid w:val="004F6105"/>
    <w:rsid w:val="004F656B"/>
    <w:rsid w:val="004F69CE"/>
    <w:rsid w:val="004F6A9D"/>
    <w:rsid w:val="004F7022"/>
    <w:rsid w:val="004F73C8"/>
    <w:rsid w:val="004F7946"/>
    <w:rsid w:val="004F7F64"/>
    <w:rsid w:val="00500433"/>
    <w:rsid w:val="0050091D"/>
    <w:rsid w:val="0050118F"/>
    <w:rsid w:val="00501C01"/>
    <w:rsid w:val="00501C1F"/>
    <w:rsid w:val="00501C9F"/>
    <w:rsid w:val="00501D72"/>
    <w:rsid w:val="0050205E"/>
    <w:rsid w:val="005020AE"/>
    <w:rsid w:val="00502292"/>
    <w:rsid w:val="005023B0"/>
    <w:rsid w:val="0050248C"/>
    <w:rsid w:val="0050274F"/>
    <w:rsid w:val="00502CA6"/>
    <w:rsid w:val="00502F1A"/>
    <w:rsid w:val="0050330A"/>
    <w:rsid w:val="0050384D"/>
    <w:rsid w:val="00503F44"/>
    <w:rsid w:val="00503FDC"/>
    <w:rsid w:val="005049AE"/>
    <w:rsid w:val="00504C9A"/>
    <w:rsid w:val="005055F5"/>
    <w:rsid w:val="00505724"/>
    <w:rsid w:val="00507202"/>
    <w:rsid w:val="00507BC0"/>
    <w:rsid w:val="00507EE2"/>
    <w:rsid w:val="0051063B"/>
    <w:rsid w:val="00510B73"/>
    <w:rsid w:val="00510E50"/>
    <w:rsid w:val="0051171B"/>
    <w:rsid w:val="00511899"/>
    <w:rsid w:val="00511CAA"/>
    <w:rsid w:val="00511E30"/>
    <w:rsid w:val="00512041"/>
    <w:rsid w:val="00512944"/>
    <w:rsid w:val="00512EAB"/>
    <w:rsid w:val="00512FED"/>
    <w:rsid w:val="00513277"/>
    <w:rsid w:val="005134DD"/>
    <w:rsid w:val="00513CBF"/>
    <w:rsid w:val="00514468"/>
    <w:rsid w:val="005148CE"/>
    <w:rsid w:val="00515204"/>
    <w:rsid w:val="005155B4"/>
    <w:rsid w:val="00515B12"/>
    <w:rsid w:val="00515F05"/>
    <w:rsid w:val="00516280"/>
    <w:rsid w:val="005167AF"/>
    <w:rsid w:val="00517303"/>
    <w:rsid w:val="00517B48"/>
    <w:rsid w:val="00517C46"/>
    <w:rsid w:val="00517C5C"/>
    <w:rsid w:val="00520AB1"/>
    <w:rsid w:val="0052159A"/>
    <w:rsid w:val="00521AE6"/>
    <w:rsid w:val="00521E91"/>
    <w:rsid w:val="005220F2"/>
    <w:rsid w:val="005223CF"/>
    <w:rsid w:val="005224B0"/>
    <w:rsid w:val="00522DA0"/>
    <w:rsid w:val="00522FA8"/>
    <w:rsid w:val="0052360B"/>
    <w:rsid w:val="00523633"/>
    <w:rsid w:val="0052380E"/>
    <w:rsid w:val="00523A5F"/>
    <w:rsid w:val="00523E16"/>
    <w:rsid w:val="00524495"/>
    <w:rsid w:val="00524D2E"/>
    <w:rsid w:val="00525122"/>
    <w:rsid w:val="0052529C"/>
    <w:rsid w:val="005258C6"/>
    <w:rsid w:val="005260FC"/>
    <w:rsid w:val="005264DC"/>
    <w:rsid w:val="00526941"/>
    <w:rsid w:val="00526C5A"/>
    <w:rsid w:val="00530B96"/>
    <w:rsid w:val="00531277"/>
    <w:rsid w:val="00531419"/>
    <w:rsid w:val="00531451"/>
    <w:rsid w:val="005316F6"/>
    <w:rsid w:val="005318AD"/>
    <w:rsid w:val="00531BEF"/>
    <w:rsid w:val="00533A04"/>
    <w:rsid w:val="00533F07"/>
    <w:rsid w:val="005347C9"/>
    <w:rsid w:val="005347D1"/>
    <w:rsid w:val="00534AFF"/>
    <w:rsid w:val="00535181"/>
    <w:rsid w:val="005353F0"/>
    <w:rsid w:val="005357D9"/>
    <w:rsid w:val="00535AF8"/>
    <w:rsid w:val="00535F76"/>
    <w:rsid w:val="005360E1"/>
    <w:rsid w:val="005360FC"/>
    <w:rsid w:val="00536316"/>
    <w:rsid w:val="00536965"/>
    <w:rsid w:val="00536A7E"/>
    <w:rsid w:val="0053743D"/>
    <w:rsid w:val="0053763F"/>
    <w:rsid w:val="00537C3D"/>
    <w:rsid w:val="0054028F"/>
    <w:rsid w:val="005403C6"/>
    <w:rsid w:val="005404B8"/>
    <w:rsid w:val="00540A25"/>
    <w:rsid w:val="005418EB"/>
    <w:rsid w:val="005419A2"/>
    <w:rsid w:val="00541B75"/>
    <w:rsid w:val="005429DF"/>
    <w:rsid w:val="00542E08"/>
    <w:rsid w:val="005433E7"/>
    <w:rsid w:val="0054369B"/>
    <w:rsid w:val="00543F20"/>
    <w:rsid w:val="00544C11"/>
    <w:rsid w:val="00544D44"/>
    <w:rsid w:val="00544DD3"/>
    <w:rsid w:val="00544DEC"/>
    <w:rsid w:val="00545B7F"/>
    <w:rsid w:val="005465D6"/>
    <w:rsid w:val="00546D3B"/>
    <w:rsid w:val="00546DCE"/>
    <w:rsid w:val="005471D2"/>
    <w:rsid w:val="00547FE0"/>
    <w:rsid w:val="00550841"/>
    <w:rsid w:val="00550AFF"/>
    <w:rsid w:val="005513A2"/>
    <w:rsid w:val="00551D75"/>
    <w:rsid w:val="00552C08"/>
    <w:rsid w:val="00553329"/>
    <w:rsid w:val="005535B0"/>
    <w:rsid w:val="00553839"/>
    <w:rsid w:val="00553D82"/>
    <w:rsid w:val="00553F75"/>
    <w:rsid w:val="005541C7"/>
    <w:rsid w:val="005542C1"/>
    <w:rsid w:val="005543AD"/>
    <w:rsid w:val="0055482B"/>
    <w:rsid w:val="005548FA"/>
    <w:rsid w:val="00554B50"/>
    <w:rsid w:val="00555C89"/>
    <w:rsid w:val="0055681F"/>
    <w:rsid w:val="00556AAB"/>
    <w:rsid w:val="00557112"/>
    <w:rsid w:val="005572DD"/>
    <w:rsid w:val="005575ED"/>
    <w:rsid w:val="00557B44"/>
    <w:rsid w:val="00557DA6"/>
    <w:rsid w:val="00560059"/>
    <w:rsid w:val="00560121"/>
    <w:rsid w:val="00560343"/>
    <w:rsid w:val="00560663"/>
    <w:rsid w:val="00560A56"/>
    <w:rsid w:val="005610DA"/>
    <w:rsid w:val="005612B8"/>
    <w:rsid w:val="0056179B"/>
    <w:rsid w:val="00561E51"/>
    <w:rsid w:val="00562066"/>
    <w:rsid w:val="00562B14"/>
    <w:rsid w:val="00563914"/>
    <w:rsid w:val="00563CCF"/>
    <w:rsid w:val="00564477"/>
    <w:rsid w:val="00565650"/>
    <w:rsid w:val="00565ED8"/>
    <w:rsid w:val="00565F95"/>
    <w:rsid w:val="00567272"/>
    <w:rsid w:val="00567D51"/>
    <w:rsid w:val="00571207"/>
    <w:rsid w:val="00571333"/>
    <w:rsid w:val="00571A55"/>
    <w:rsid w:val="00571D24"/>
    <w:rsid w:val="0057214C"/>
    <w:rsid w:val="00572758"/>
    <w:rsid w:val="00572890"/>
    <w:rsid w:val="00573465"/>
    <w:rsid w:val="0057395F"/>
    <w:rsid w:val="00574F24"/>
    <w:rsid w:val="005772A2"/>
    <w:rsid w:val="0058080C"/>
    <w:rsid w:val="00580A8A"/>
    <w:rsid w:val="00581919"/>
    <w:rsid w:val="00581D9B"/>
    <w:rsid w:val="00582DD3"/>
    <w:rsid w:val="00582F8D"/>
    <w:rsid w:val="00583600"/>
    <w:rsid w:val="005839FF"/>
    <w:rsid w:val="00584A33"/>
    <w:rsid w:val="005854D6"/>
    <w:rsid w:val="0058631D"/>
    <w:rsid w:val="005863A4"/>
    <w:rsid w:val="00586675"/>
    <w:rsid w:val="0058694A"/>
    <w:rsid w:val="00586FE4"/>
    <w:rsid w:val="00587516"/>
    <w:rsid w:val="0058775F"/>
    <w:rsid w:val="005879C0"/>
    <w:rsid w:val="00587EE3"/>
    <w:rsid w:val="005903D2"/>
    <w:rsid w:val="00590466"/>
    <w:rsid w:val="00590CBC"/>
    <w:rsid w:val="00592B3F"/>
    <w:rsid w:val="00592C5B"/>
    <w:rsid w:val="00592DA6"/>
    <w:rsid w:val="0059402B"/>
    <w:rsid w:val="00595D7F"/>
    <w:rsid w:val="00595F02"/>
    <w:rsid w:val="005960F1"/>
    <w:rsid w:val="00596935"/>
    <w:rsid w:val="00596A11"/>
    <w:rsid w:val="00597D4E"/>
    <w:rsid w:val="005A02F5"/>
    <w:rsid w:val="005A0B86"/>
    <w:rsid w:val="005A0FB1"/>
    <w:rsid w:val="005A1276"/>
    <w:rsid w:val="005A161B"/>
    <w:rsid w:val="005A162A"/>
    <w:rsid w:val="005A1C40"/>
    <w:rsid w:val="005A1F1C"/>
    <w:rsid w:val="005A231F"/>
    <w:rsid w:val="005A2386"/>
    <w:rsid w:val="005A268F"/>
    <w:rsid w:val="005A2A87"/>
    <w:rsid w:val="005A3571"/>
    <w:rsid w:val="005A3CA1"/>
    <w:rsid w:val="005A4D53"/>
    <w:rsid w:val="005A4FEF"/>
    <w:rsid w:val="005A5DAC"/>
    <w:rsid w:val="005A6D21"/>
    <w:rsid w:val="005A7253"/>
    <w:rsid w:val="005B1046"/>
    <w:rsid w:val="005B120A"/>
    <w:rsid w:val="005B12DA"/>
    <w:rsid w:val="005B2131"/>
    <w:rsid w:val="005B2187"/>
    <w:rsid w:val="005B28BD"/>
    <w:rsid w:val="005B30C1"/>
    <w:rsid w:val="005B39B6"/>
    <w:rsid w:val="005B3BCF"/>
    <w:rsid w:val="005B3E1C"/>
    <w:rsid w:val="005B436E"/>
    <w:rsid w:val="005B450F"/>
    <w:rsid w:val="005B46DB"/>
    <w:rsid w:val="005B4F6A"/>
    <w:rsid w:val="005B5788"/>
    <w:rsid w:val="005B5BCD"/>
    <w:rsid w:val="005B5CAE"/>
    <w:rsid w:val="005B65C9"/>
    <w:rsid w:val="005B7AFC"/>
    <w:rsid w:val="005B7B69"/>
    <w:rsid w:val="005B7DCF"/>
    <w:rsid w:val="005C01E2"/>
    <w:rsid w:val="005C0D01"/>
    <w:rsid w:val="005C0D44"/>
    <w:rsid w:val="005C1370"/>
    <w:rsid w:val="005C2396"/>
    <w:rsid w:val="005C2A90"/>
    <w:rsid w:val="005C35F6"/>
    <w:rsid w:val="005C42A4"/>
    <w:rsid w:val="005C4301"/>
    <w:rsid w:val="005C4506"/>
    <w:rsid w:val="005C495B"/>
    <w:rsid w:val="005C5348"/>
    <w:rsid w:val="005C5776"/>
    <w:rsid w:val="005C5EBD"/>
    <w:rsid w:val="005C61A4"/>
    <w:rsid w:val="005C6264"/>
    <w:rsid w:val="005C663F"/>
    <w:rsid w:val="005C6877"/>
    <w:rsid w:val="005C6CA1"/>
    <w:rsid w:val="005C7054"/>
    <w:rsid w:val="005C71D3"/>
    <w:rsid w:val="005C7E0C"/>
    <w:rsid w:val="005C7F96"/>
    <w:rsid w:val="005D012D"/>
    <w:rsid w:val="005D0645"/>
    <w:rsid w:val="005D1323"/>
    <w:rsid w:val="005D1BE1"/>
    <w:rsid w:val="005D1D3A"/>
    <w:rsid w:val="005D1DBC"/>
    <w:rsid w:val="005D1F60"/>
    <w:rsid w:val="005D321C"/>
    <w:rsid w:val="005D373E"/>
    <w:rsid w:val="005D3B0D"/>
    <w:rsid w:val="005D3D03"/>
    <w:rsid w:val="005D410D"/>
    <w:rsid w:val="005D41D5"/>
    <w:rsid w:val="005D4A91"/>
    <w:rsid w:val="005D4C3C"/>
    <w:rsid w:val="005D4D84"/>
    <w:rsid w:val="005D4F96"/>
    <w:rsid w:val="005D5619"/>
    <w:rsid w:val="005D5A24"/>
    <w:rsid w:val="005D5A7C"/>
    <w:rsid w:val="005D6994"/>
    <w:rsid w:val="005D6B91"/>
    <w:rsid w:val="005D6E7E"/>
    <w:rsid w:val="005D723B"/>
    <w:rsid w:val="005D730C"/>
    <w:rsid w:val="005E0E79"/>
    <w:rsid w:val="005E175C"/>
    <w:rsid w:val="005E1CF6"/>
    <w:rsid w:val="005E1FBF"/>
    <w:rsid w:val="005E343A"/>
    <w:rsid w:val="005E48E8"/>
    <w:rsid w:val="005E53DE"/>
    <w:rsid w:val="005E58B5"/>
    <w:rsid w:val="005E64D3"/>
    <w:rsid w:val="005E66EE"/>
    <w:rsid w:val="005E7583"/>
    <w:rsid w:val="005E7846"/>
    <w:rsid w:val="005E7A82"/>
    <w:rsid w:val="005E7FB7"/>
    <w:rsid w:val="005F031B"/>
    <w:rsid w:val="005F118A"/>
    <w:rsid w:val="005F158C"/>
    <w:rsid w:val="005F1829"/>
    <w:rsid w:val="005F19F3"/>
    <w:rsid w:val="005F2920"/>
    <w:rsid w:val="005F2AF8"/>
    <w:rsid w:val="005F2CB0"/>
    <w:rsid w:val="005F3216"/>
    <w:rsid w:val="005F3600"/>
    <w:rsid w:val="005F384A"/>
    <w:rsid w:val="005F4105"/>
    <w:rsid w:val="005F4390"/>
    <w:rsid w:val="005F4A12"/>
    <w:rsid w:val="005F4B04"/>
    <w:rsid w:val="005F4BF2"/>
    <w:rsid w:val="005F509D"/>
    <w:rsid w:val="005F59E3"/>
    <w:rsid w:val="005F5A64"/>
    <w:rsid w:val="005F5ED8"/>
    <w:rsid w:val="005F61FB"/>
    <w:rsid w:val="005F6256"/>
    <w:rsid w:val="005F66B2"/>
    <w:rsid w:val="005F690B"/>
    <w:rsid w:val="005F6E47"/>
    <w:rsid w:val="005F6FF5"/>
    <w:rsid w:val="005F70B4"/>
    <w:rsid w:val="005F7F43"/>
    <w:rsid w:val="006000E4"/>
    <w:rsid w:val="00600221"/>
    <w:rsid w:val="006005C9"/>
    <w:rsid w:val="0060069C"/>
    <w:rsid w:val="00600E24"/>
    <w:rsid w:val="006018BD"/>
    <w:rsid w:val="00602469"/>
    <w:rsid w:val="006038B2"/>
    <w:rsid w:val="00603E05"/>
    <w:rsid w:val="00604987"/>
    <w:rsid w:val="00604CB0"/>
    <w:rsid w:val="00605233"/>
    <w:rsid w:val="00605272"/>
    <w:rsid w:val="0060556A"/>
    <w:rsid w:val="006059CE"/>
    <w:rsid w:val="00605C69"/>
    <w:rsid w:val="00606216"/>
    <w:rsid w:val="00606D30"/>
    <w:rsid w:val="0061014F"/>
    <w:rsid w:val="0061052D"/>
    <w:rsid w:val="00610995"/>
    <w:rsid w:val="00610C90"/>
    <w:rsid w:val="006114F0"/>
    <w:rsid w:val="0061162F"/>
    <w:rsid w:val="00611E8B"/>
    <w:rsid w:val="006122CB"/>
    <w:rsid w:val="006123D1"/>
    <w:rsid w:val="00612801"/>
    <w:rsid w:val="00612AD2"/>
    <w:rsid w:val="00613917"/>
    <w:rsid w:val="00613D5E"/>
    <w:rsid w:val="00615238"/>
    <w:rsid w:val="00615582"/>
    <w:rsid w:val="00615AB7"/>
    <w:rsid w:val="00617475"/>
    <w:rsid w:val="006175B7"/>
    <w:rsid w:val="00617AAC"/>
    <w:rsid w:val="00621776"/>
    <w:rsid w:val="0062185D"/>
    <w:rsid w:val="00621863"/>
    <w:rsid w:val="00621D6F"/>
    <w:rsid w:val="00621D76"/>
    <w:rsid w:val="006226E1"/>
    <w:rsid w:val="006228BA"/>
    <w:rsid w:val="00622C63"/>
    <w:rsid w:val="00622EBB"/>
    <w:rsid w:val="00623455"/>
    <w:rsid w:val="00623731"/>
    <w:rsid w:val="0062428F"/>
    <w:rsid w:val="0062442D"/>
    <w:rsid w:val="00625D56"/>
    <w:rsid w:val="00626046"/>
    <w:rsid w:val="006267FF"/>
    <w:rsid w:val="00626C44"/>
    <w:rsid w:val="00627EBD"/>
    <w:rsid w:val="00630664"/>
    <w:rsid w:val="00630AC4"/>
    <w:rsid w:val="00630D2C"/>
    <w:rsid w:val="00631035"/>
    <w:rsid w:val="00632D29"/>
    <w:rsid w:val="00632F02"/>
    <w:rsid w:val="0063314E"/>
    <w:rsid w:val="006331B4"/>
    <w:rsid w:val="00633998"/>
    <w:rsid w:val="0063460D"/>
    <w:rsid w:val="00634830"/>
    <w:rsid w:val="00634AEA"/>
    <w:rsid w:val="006353CF"/>
    <w:rsid w:val="006357F4"/>
    <w:rsid w:val="00637020"/>
    <w:rsid w:val="00637879"/>
    <w:rsid w:val="00637F13"/>
    <w:rsid w:val="00640F4E"/>
    <w:rsid w:val="006419D9"/>
    <w:rsid w:val="00641E70"/>
    <w:rsid w:val="006430B4"/>
    <w:rsid w:val="00643C31"/>
    <w:rsid w:val="006442CB"/>
    <w:rsid w:val="006446A7"/>
    <w:rsid w:val="00644886"/>
    <w:rsid w:val="006449BB"/>
    <w:rsid w:val="00645378"/>
    <w:rsid w:val="006466BF"/>
    <w:rsid w:val="0064685B"/>
    <w:rsid w:val="00646CBF"/>
    <w:rsid w:val="00647DD5"/>
    <w:rsid w:val="00650E4E"/>
    <w:rsid w:val="00651BC7"/>
    <w:rsid w:val="00651E09"/>
    <w:rsid w:val="00652439"/>
    <w:rsid w:val="00652453"/>
    <w:rsid w:val="00653DB1"/>
    <w:rsid w:val="00655097"/>
    <w:rsid w:val="00656A5D"/>
    <w:rsid w:val="00656E6E"/>
    <w:rsid w:val="006577EB"/>
    <w:rsid w:val="00657BF6"/>
    <w:rsid w:val="00660095"/>
    <w:rsid w:val="00660394"/>
    <w:rsid w:val="00660C5D"/>
    <w:rsid w:val="00660F6E"/>
    <w:rsid w:val="00661124"/>
    <w:rsid w:val="006618B8"/>
    <w:rsid w:val="00662CA7"/>
    <w:rsid w:val="00662EE9"/>
    <w:rsid w:val="006631C6"/>
    <w:rsid w:val="00663285"/>
    <w:rsid w:val="00663E88"/>
    <w:rsid w:val="0066402C"/>
    <w:rsid w:val="00664927"/>
    <w:rsid w:val="006655D0"/>
    <w:rsid w:val="00665912"/>
    <w:rsid w:val="00665B27"/>
    <w:rsid w:val="00665C3D"/>
    <w:rsid w:val="00665EE5"/>
    <w:rsid w:val="0066612F"/>
    <w:rsid w:val="00666556"/>
    <w:rsid w:val="00666F81"/>
    <w:rsid w:val="00671149"/>
    <w:rsid w:val="00671327"/>
    <w:rsid w:val="006713B6"/>
    <w:rsid w:val="00671623"/>
    <w:rsid w:val="00671728"/>
    <w:rsid w:val="00671763"/>
    <w:rsid w:val="00671E23"/>
    <w:rsid w:val="00672F72"/>
    <w:rsid w:val="0067376B"/>
    <w:rsid w:val="006743FF"/>
    <w:rsid w:val="0067477D"/>
    <w:rsid w:val="00674B8E"/>
    <w:rsid w:val="00675A2E"/>
    <w:rsid w:val="00676250"/>
    <w:rsid w:val="006765BD"/>
    <w:rsid w:val="00676FA6"/>
    <w:rsid w:val="006771D4"/>
    <w:rsid w:val="006777A3"/>
    <w:rsid w:val="0067789C"/>
    <w:rsid w:val="006800D6"/>
    <w:rsid w:val="006806D8"/>
    <w:rsid w:val="00681469"/>
    <w:rsid w:val="00681E8B"/>
    <w:rsid w:val="00681EC2"/>
    <w:rsid w:val="006822A9"/>
    <w:rsid w:val="00682435"/>
    <w:rsid w:val="006825CB"/>
    <w:rsid w:val="00683DD9"/>
    <w:rsid w:val="00684260"/>
    <w:rsid w:val="00684671"/>
    <w:rsid w:val="006848D1"/>
    <w:rsid w:val="00684F92"/>
    <w:rsid w:val="0068527E"/>
    <w:rsid w:val="00685718"/>
    <w:rsid w:val="0068696E"/>
    <w:rsid w:val="00686A11"/>
    <w:rsid w:val="00686F67"/>
    <w:rsid w:val="00686F9F"/>
    <w:rsid w:val="00687746"/>
    <w:rsid w:val="006901B8"/>
    <w:rsid w:val="00690220"/>
    <w:rsid w:val="006902DD"/>
    <w:rsid w:val="006905C1"/>
    <w:rsid w:val="00690DE4"/>
    <w:rsid w:val="00690E92"/>
    <w:rsid w:val="00691592"/>
    <w:rsid w:val="00691D32"/>
    <w:rsid w:val="00692558"/>
    <w:rsid w:val="0069274B"/>
    <w:rsid w:val="00693461"/>
    <w:rsid w:val="00693D76"/>
    <w:rsid w:val="00693F67"/>
    <w:rsid w:val="006943C3"/>
    <w:rsid w:val="006946E6"/>
    <w:rsid w:val="00694880"/>
    <w:rsid w:val="00695417"/>
    <w:rsid w:val="0069569D"/>
    <w:rsid w:val="00695B29"/>
    <w:rsid w:val="00695E2B"/>
    <w:rsid w:val="00696154"/>
    <w:rsid w:val="00696E50"/>
    <w:rsid w:val="006971B7"/>
    <w:rsid w:val="006975EB"/>
    <w:rsid w:val="006976A5"/>
    <w:rsid w:val="006A0EB6"/>
    <w:rsid w:val="006A1201"/>
    <w:rsid w:val="006A127F"/>
    <w:rsid w:val="006A1CE4"/>
    <w:rsid w:val="006A2CAC"/>
    <w:rsid w:val="006A304D"/>
    <w:rsid w:val="006A33BB"/>
    <w:rsid w:val="006A3431"/>
    <w:rsid w:val="006A3724"/>
    <w:rsid w:val="006A4F09"/>
    <w:rsid w:val="006A52F3"/>
    <w:rsid w:val="006A55E5"/>
    <w:rsid w:val="006A5CB9"/>
    <w:rsid w:val="006A7536"/>
    <w:rsid w:val="006A7782"/>
    <w:rsid w:val="006A7E97"/>
    <w:rsid w:val="006B0131"/>
    <w:rsid w:val="006B0BAA"/>
    <w:rsid w:val="006B1523"/>
    <w:rsid w:val="006B16B7"/>
    <w:rsid w:val="006B1934"/>
    <w:rsid w:val="006B209B"/>
    <w:rsid w:val="006B26AE"/>
    <w:rsid w:val="006B27C2"/>
    <w:rsid w:val="006B2D16"/>
    <w:rsid w:val="006B312F"/>
    <w:rsid w:val="006B35AF"/>
    <w:rsid w:val="006B3644"/>
    <w:rsid w:val="006B5153"/>
    <w:rsid w:val="006B55ED"/>
    <w:rsid w:val="006B601D"/>
    <w:rsid w:val="006B6232"/>
    <w:rsid w:val="006B6B2F"/>
    <w:rsid w:val="006B6B57"/>
    <w:rsid w:val="006B7814"/>
    <w:rsid w:val="006C0BC3"/>
    <w:rsid w:val="006C0F69"/>
    <w:rsid w:val="006C29BB"/>
    <w:rsid w:val="006C3535"/>
    <w:rsid w:val="006C398D"/>
    <w:rsid w:val="006C3B5C"/>
    <w:rsid w:val="006C4908"/>
    <w:rsid w:val="006C4E32"/>
    <w:rsid w:val="006C5530"/>
    <w:rsid w:val="006C5871"/>
    <w:rsid w:val="006C5D31"/>
    <w:rsid w:val="006C6238"/>
    <w:rsid w:val="006C6553"/>
    <w:rsid w:val="006C6B56"/>
    <w:rsid w:val="006C721C"/>
    <w:rsid w:val="006C7A6D"/>
    <w:rsid w:val="006D0191"/>
    <w:rsid w:val="006D01AF"/>
    <w:rsid w:val="006D01B3"/>
    <w:rsid w:val="006D01BF"/>
    <w:rsid w:val="006D0666"/>
    <w:rsid w:val="006D08BF"/>
    <w:rsid w:val="006D09CC"/>
    <w:rsid w:val="006D0DD5"/>
    <w:rsid w:val="006D11B4"/>
    <w:rsid w:val="006D2CC1"/>
    <w:rsid w:val="006D2DB6"/>
    <w:rsid w:val="006D3963"/>
    <w:rsid w:val="006D3972"/>
    <w:rsid w:val="006D39CA"/>
    <w:rsid w:val="006D4305"/>
    <w:rsid w:val="006D4AC5"/>
    <w:rsid w:val="006D5028"/>
    <w:rsid w:val="006D53BD"/>
    <w:rsid w:val="006D60C4"/>
    <w:rsid w:val="006D685A"/>
    <w:rsid w:val="006D6C37"/>
    <w:rsid w:val="006D6CB9"/>
    <w:rsid w:val="006E03F1"/>
    <w:rsid w:val="006E065C"/>
    <w:rsid w:val="006E0D9C"/>
    <w:rsid w:val="006E198B"/>
    <w:rsid w:val="006E1E21"/>
    <w:rsid w:val="006E2121"/>
    <w:rsid w:val="006E2144"/>
    <w:rsid w:val="006E2450"/>
    <w:rsid w:val="006E24F2"/>
    <w:rsid w:val="006E458A"/>
    <w:rsid w:val="006E4821"/>
    <w:rsid w:val="006E55DF"/>
    <w:rsid w:val="006E58AB"/>
    <w:rsid w:val="006E7FC8"/>
    <w:rsid w:val="006F06CC"/>
    <w:rsid w:val="006F1238"/>
    <w:rsid w:val="006F1514"/>
    <w:rsid w:val="006F1829"/>
    <w:rsid w:val="006F1E76"/>
    <w:rsid w:val="006F1F07"/>
    <w:rsid w:val="006F2176"/>
    <w:rsid w:val="006F3206"/>
    <w:rsid w:val="006F349D"/>
    <w:rsid w:val="006F39EF"/>
    <w:rsid w:val="006F3F12"/>
    <w:rsid w:val="006F475D"/>
    <w:rsid w:val="006F4E49"/>
    <w:rsid w:val="006F4F8F"/>
    <w:rsid w:val="006F57BC"/>
    <w:rsid w:val="006F5CE9"/>
    <w:rsid w:val="006F67A4"/>
    <w:rsid w:val="006F67E8"/>
    <w:rsid w:val="006F6A24"/>
    <w:rsid w:val="006F779E"/>
    <w:rsid w:val="006F7B4B"/>
    <w:rsid w:val="007000FB"/>
    <w:rsid w:val="007003DB"/>
    <w:rsid w:val="00700539"/>
    <w:rsid w:val="007015EE"/>
    <w:rsid w:val="007016FF"/>
    <w:rsid w:val="00701857"/>
    <w:rsid w:val="007019F1"/>
    <w:rsid w:val="00701C68"/>
    <w:rsid w:val="00701F06"/>
    <w:rsid w:val="00702739"/>
    <w:rsid w:val="00703B93"/>
    <w:rsid w:val="00704911"/>
    <w:rsid w:val="0070503B"/>
    <w:rsid w:val="0070539B"/>
    <w:rsid w:val="007055BD"/>
    <w:rsid w:val="00705C26"/>
    <w:rsid w:val="0070653F"/>
    <w:rsid w:val="0070710C"/>
    <w:rsid w:val="007076DE"/>
    <w:rsid w:val="007078F3"/>
    <w:rsid w:val="007104E3"/>
    <w:rsid w:val="007112B5"/>
    <w:rsid w:val="007113AB"/>
    <w:rsid w:val="0071155A"/>
    <w:rsid w:val="00712411"/>
    <w:rsid w:val="00712AAD"/>
    <w:rsid w:val="0071311B"/>
    <w:rsid w:val="00714F04"/>
    <w:rsid w:val="00715AC9"/>
    <w:rsid w:val="00715EAF"/>
    <w:rsid w:val="007160BD"/>
    <w:rsid w:val="00716374"/>
    <w:rsid w:val="00716680"/>
    <w:rsid w:val="00716AEB"/>
    <w:rsid w:val="007172F6"/>
    <w:rsid w:val="00717628"/>
    <w:rsid w:val="0071773C"/>
    <w:rsid w:val="00720F52"/>
    <w:rsid w:val="007210FD"/>
    <w:rsid w:val="00721351"/>
    <w:rsid w:val="0072151F"/>
    <w:rsid w:val="007216AB"/>
    <w:rsid w:val="00721798"/>
    <w:rsid w:val="00721B0F"/>
    <w:rsid w:val="0072204E"/>
    <w:rsid w:val="007224B2"/>
    <w:rsid w:val="00722D2D"/>
    <w:rsid w:val="00722D41"/>
    <w:rsid w:val="00722DBC"/>
    <w:rsid w:val="00723ED8"/>
    <w:rsid w:val="00723FA7"/>
    <w:rsid w:val="007241CB"/>
    <w:rsid w:val="00724B5C"/>
    <w:rsid w:val="00724D62"/>
    <w:rsid w:val="00724E22"/>
    <w:rsid w:val="007252A3"/>
    <w:rsid w:val="007267E6"/>
    <w:rsid w:val="0073205C"/>
    <w:rsid w:val="007327DB"/>
    <w:rsid w:val="00732CB0"/>
    <w:rsid w:val="00733939"/>
    <w:rsid w:val="0073474D"/>
    <w:rsid w:val="00734D78"/>
    <w:rsid w:val="00734E9F"/>
    <w:rsid w:val="00735512"/>
    <w:rsid w:val="00735790"/>
    <w:rsid w:val="00735B41"/>
    <w:rsid w:val="00736256"/>
    <w:rsid w:val="007362BA"/>
    <w:rsid w:val="0073641B"/>
    <w:rsid w:val="00736890"/>
    <w:rsid w:val="0073736F"/>
    <w:rsid w:val="007378DD"/>
    <w:rsid w:val="00740571"/>
    <w:rsid w:val="0074162E"/>
    <w:rsid w:val="0074191A"/>
    <w:rsid w:val="00741C6B"/>
    <w:rsid w:val="00741EAE"/>
    <w:rsid w:val="00742572"/>
    <w:rsid w:val="0074337C"/>
    <w:rsid w:val="0074346F"/>
    <w:rsid w:val="00743CCC"/>
    <w:rsid w:val="00743F1A"/>
    <w:rsid w:val="007440FF"/>
    <w:rsid w:val="00744AA5"/>
    <w:rsid w:val="00744E85"/>
    <w:rsid w:val="0074540A"/>
    <w:rsid w:val="00745633"/>
    <w:rsid w:val="00745672"/>
    <w:rsid w:val="00745FA3"/>
    <w:rsid w:val="007469E8"/>
    <w:rsid w:val="007473C5"/>
    <w:rsid w:val="00747F19"/>
    <w:rsid w:val="0075017F"/>
    <w:rsid w:val="007508A3"/>
    <w:rsid w:val="00750C2B"/>
    <w:rsid w:val="0075283C"/>
    <w:rsid w:val="00752DAD"/>
    <w:rsid w:val="00753029"/>
    <w:rsid w:val="007532E5"/>
    <w:rsid w:val="007541F3"/>
    <w:rsid w:val="00754526"/>
    <w:rsid w:val="0075475E"/>
    <w:rsid w:val="00754D19"/>
    <w:rsid w:val="00754FE5"/>
    <w:rsid w:val="0075524E"/>
    <w:rsid w:val="0075560C"/>
    <w:rsid w:val="00755BE7"/>
    <w:rsid w:val="00755EED"/>
    <w:rsid w:val="00755F35"/>
    <w:rsid w:val="007561C0"/>
    <w:rsid w:val="00756563"/>
    <w:rsid w:val="007565A7"/>
    <w:rsid w:val="0075697F"/>
    <w:rsid w:val="00756CF4"/>
    <w:rsid w:val="00757509"/>
    <w:rsid w:val="007579EB"/>
    <w:rsid w:val="00757DCC"/>
    <w:rsid w:val="007603C9"/>
    <w:rsid w:val="007604E1"/>
    <w:rsid w:val="0076060D"/>
    <w:rsid w:val="00760A27"/>
    <w:rsid w:val="00760D62"/>
    <w:rsid w:val="0076154A"/>
    <w:rsid w:val="007619E1"/>
    <w:rsid w:val="0076243A"/>
    <w:rsid w:val="00762A74"/>
    <w:rsid w:val="007637C6"/>
    <w:rsid w:val="00763808"/>
    <w:rsid w:val="007638A3"/>
    <w:rsid w:val="00763B82"/>
    <w:rsid w:val="00763B8E"/>
    <w:rsid w:val="00763F08"/>
    <w:rsid w:val="00764AA8"/>
    <w:rsid w:val="007650A8"/>
    <w:rsid w:val="0076555F"/>
    <w:rsid w:val="00765BD1"/>
    <w:rsid w:val="0076692A"/>
    <w:rsid w:val="00767093"/>
    <w:rsid w:val="007675F5"/>
    <w:rsid w:val="00767606"/>
    <w:rsid w:val="00767A61"/>
    <w:rsid w:val="00770FAC"/>
    <w:rsid w:val="00771860"/>
    <w:rsid w:val="007718AF"/>
    <w:rsid w:val="00771E34"/>
    <w:rsid w:val="00771F26"/>
    <w:rsid w:val="0077244A"/>
    <w:rsid w:val="0077247A"/>
    <w:rsid w:val="00772AB6"/>
    <w:rsid w:val="00772C54"/>
    <w:rsid w:val="0077337D"/>
    <w:rsid w:val="00774127"/>
    <w:rsid w:val="00774F78"/>
    <w:rsid w:val="00774FAF"/>
    <w:rsid w:val="00775094"/>
    <w:rsid w:val="0077537A"/>
    <w:rsid w:val="0077563A"/>
    <w:rsid w:val="00775949"/>
    <w:rsid w:val="0077627E"/>
    <w:rsid w:val="00776F2C"/>
    <w:rsid w:val="00776FB4"/>
    <w:rsid w:val="00777455"/>
    <w:rsid w:val="00777D97"/>
    <w:rsid w:val="00781614"/>
    <w:rsid w:val="00781AEE"/>
    <w:rsid w:val="00781EFB"/>
    <w:rsid w:val="00782DCE"/>
    <w:rsid w:val="007846EB"/>
    <w:rsid w:val="007854D6"/>
    <w:rsid w:val="007857C9"/>
    <w:rsid w:val="0078676B"/>
    <w:rsid w:val="00787645"/>
    <w:rsid w:val="00787B9F"/>
    <w:rsid w:val="007901C5"/>
    <w:rsid w:val="007902B9"/>
    <w:rsid w:val="007909E1"/>
    <w:rsid w:val="00790F8E"/>
    <w:rsid w:val="00791688"/>
    <w:rsid w:val="00791FFB"/>
    <w:rsid w:val="00792309"/>
    <w:rsid w:val="00792850"/>
    <w:rsid w:val="007939B8"/>
    <w:rsid w:val="0079429A"/>
    <w:rsid w:val="0079489C"/>
    <w:rsid w:val="007953B9"/>
    <w:rsid w:val="007956C6"/>
    <w:rsid w:val="00795EB0"/>
    <w:rsid w:val="007960DA"/>
    <w:rsid w:val="0079623D"/>
    <w:rsid w:val="00796339"/>
    <w:rsid w:val="007964F9"/>
    <w:rsid w:val="0079708A"/>
    <w:rsid w:val="00797D0D"/>
    <w:rsid w:val="00797D65"/>
    <w:rsid w:val="00797E85"/>
    <w:rsid w:val="007A012B"/>
    <w:rsid w:val="007A0C28"/>
    <w:rsid w:val="007A1037"/>
    <w:rsid w:val="007A1760"/>
    <w:rsid w:val="007A1918"/>
    <w:rsid w:val="007A1A74"/>
    <w:rsid w:val="007A258F"/>
    <w:rsid w:val="007A259B"/>
    <w:rsid w:val="007A37E4"/>
    <w:rsid w:val="007A4433"/>
    <w:rsid w:val="007A4710"/>
    <w:rsid w:val="007A47EC"/>
    <w:rsid w:val="007A490A"/>
    <w:rsid w:val="007A49AC"/>
    <w:rsid w:val="007A4A60"/>
    <w:rsid w:val="007A4B5F"/>
    <w:rsid w:val="007A4C5A"/>
    <w:rsid w:val="007A4D0D"/>
    <w:rsid w:val="007A55D8"/>
    <w:rsid w:val="007A57CE"/>
    <w:rsid w:val="007A5963"/>
    <w:rsid w:val="007A6B78"/>
    <w:rsid w:val="007A73C4"/>
    <w:rsid w:val="007A7CE4"/>
    <w:rsid w:val="007B0288"/>
    <w:rsid w:val="007B0EBD"/>
    <w:rsid w:val="007B1075"/>
    <w:rsid w:val="007B1896"/>
    <w:rsid w:val="007B191B"/>
    <w:rsid w:val="007B214A"/>
    <w:rsid w:val="007B2496"/>
    <w:rsid w:val="007B258E"/>
    <w:rsid w:val="007B28CB"/>
    <w:rsid w:val="007B39E9"/>
    <w:rsid w:val="007B3B49"/>
    <w:rsid w:val="007B3C18"/>
    <w:rsid w:val="007B3F18"/>
    <w:rsid w:val="007B42A1"/>
    <w:rsid w:val="007B42AB"/>
    <w:rsid w:val="007B43A0"/>
    <w:rsid w:val="007B47DA"/>
    <w:rsid w:val="007B4BDD"/>
    <w:rsid w:val="007B4C0F"/>
    <w:rsid w:val="007B4DED"/>
    <w:rsid w:val="007B5678"/>
    <w:rsid w:val="007B5A36"/>
    <w:rsid w:val="007B5AF4"/>
    <w:rsid w:val="007B6D54"/>
    <w:rsid w:val="007B72EE"/>
    <w:rsid w:val="007B772C"/>
    <w:rsid w:val="007B77AE"/>
    <w:rsid w:val="007B79D6"/>
    <w:rsid w:val="007C184B"/>
    <w:rsid w:val="007C3071"/>
    <w:rsid w:val="007C4412"/>
    <w:rsid w:val="007C4D00"/>
    <w:rsid w:val="007C5196"/>
    <w:rsid w:val="007C52FD"/>
    <w:rsid w:val="007C5318"/>
    <w:rsid w:val="007C5337"/>
    <w:rsid w:val="007C6136"/>
    <w:rsid w:val="007C626E"/>
    <w:rsid w:val="007C6421"/>
    <w:rsid w:val="007C7212"/>
    <w:rsid w:val="007C744F"/>
    <w:rsid w:val="007C7476"/>
    <w:rsid w:val="007D0090"/>
    <w:rsid w:val="007D07A2"/>
    <w:rsid w:val="007D0EA8"/>
    <w:rsid w:val="007D1EB9"/>
    <w:rsid w:val="007D20B2"/>
    <w:rsid w:val="007D2230"/>
    <w:rsid w:val="007D24AC"/>
    <w:rsid w:val="007D3026"/>
    <w:rsid w:val="007D35A2"/>
    <w:rsid w:val="007D37BD"/>
    <w:rsid w:val="007D4383"/>
    <w:rsid w:val="007D4924"/>
    <w:rsid w:val="007D4E26"/>
    <w:rsid w:val="007D516E"/>
    <w:rsid w:val="007D5EE4"/>
    <w:rsid w:val="007D6B0C"/>
    <w:rsid w:val="007D71FC"/>
    <w:rsid w:val="007D78E3"/>
    <w:rsid w:val="007D7B63"/>
    <w:rsid w:val="007E06F0"/>
    <w:rsid w:val="007E1DA2"/>
    <w:rsid w:val="007E1EFE"/>
    <w:rsid w:val="007E1FB0"/>
    <w:rsid w:val="007E276D"/>
    <w:rsid w:val="007E2A5E"/>
    <w:rsid w:val="007E2FB2"/>
    <w:rsid w:val="007E31E4"/>
    <w:rsid w:val="007E3B0F"/>
    <w:rsid w:val="007E5014"/>
    <w:rsid w:val="007E5B86"/>
    <w:rsid w:val="007E5CE5"/>
    <w:rsid w:val="007E5E48"/>
    <w:rsid w:val="007E603A"/>
    <w:rsid w:val="007E63B0"/>
    <w:rsid w:val="007E6C92"/>
    <w:rsid w:val="007E7C1D"/>
    <w:rsid w:val="007F0109"/>
    <w:rsid w:val="007F019D"/>
    <w:rsid w:val="007F1209"/>
    <w:rsid w:val="007F1612"/>
    <w:rsid w:val="007F16A8"/>
    <w:rsid w:val="007F18DE"/>
    <w:rsid w:val="007F1B30"/>
    <w:rsid w:val="007F1C4F"/>
    <w:rsid w:val="007F1E2E"/>
    <w:rsid w:val="007F1FBB"/>
    <w:rsid w:val="007F210B"/>
    <w:rsid w:val="007F210C"/>
    <w:rsid w:val="007F24F3"/>
    <w:rsid w:val="007F28C8"/>
    <w:rsid w:val="007F295A"/>
    <w:rsid w:val="007F422C"/>
    <w:rsid w:val="007F455E"/>
    <w:rsid w:val="007F5075"/>
    <w:rsid w:val="007F512F"/>
    <w:rsid w:val="007F6746"/>
    <w:rsid w:val="007F693A"/>
    <w:rsid w:val="007F6AD3"/>
    <w:rsid w:val="007F77BD"/>
    <w:rsid w:val="007F793D"/>
    <w:rsid w:val="00800106"/>
    <w:rsid w:val="0080064E"/>
    <w:rsid w:val="00800BD5"/>
    <w:rsid w:val="0080112E"/>
    <w:rsid w:val="00801319"/>
    <w:rsid w:val="008013BC"/>
    <w:rsid w:val="0080160E"/>
    <w:rsid w:val="008016A2"/>
    <w:rsid w:val="008016EF"/>
    <w:rsid w:val="00801B3B"/>
    <w:rsid w:val="00801F45"/>
    <w:rsid w:val="008027BC"/>
    <w:rsid w:val="00802AFD"/>
    <w:rsid w:val="00802C8E"/>
    <w:rsid w:val="008033C2"/>
    <w:rsid w:val="0080403A"/>
    <w:rsid w:val="00804331"/>
    <w:rsid w:val="00804E56"/>
    <w:rsid w:val="00805381"/>
    <w:rsid w:val="0080543E"/>
    <w:rsid w:val="008058E7"/>
    <w:rsid w:val="00805D5C"/>
    <w:rsid w:val="00806515"/>
    <w:rsid w:val="0080655D"/>
    <w:rsid w:val="00806903"/>
    <w:rsid w:val="00806B37"/>
    <w:rsid w:val="0080737E"/>
    <w:rsid w:val="008073E9"/>
    <w:rsid w:val="008077E2"/>
    <w:rsid w:val="00807A84"/>
    <w:rsid w:val="00807DF0"/>
    <w:rsid w:val="0081022C"/>
    <w:rsid w:val="008107CD"/>
    <w:rsid w:val="00810920"/>
    <w:rsid w:val="00810B61"/>
    <w:rsid w:val="00810DF6"/>
    <w:rsid w:val="00811A54"/>
    <w:rsid w:val="0081249E"/>
    <w:rsid w:val="00813F66"/>
    <w:rsid w:val="008142F5"/>
    <w:rsid w:val="00814747"/>
    <w:rsid w:val="00814A43"/>
    <w:rsid w:val="00814F38"/>
    <w:rsid w:val="0081568C"/>
    <w:rsid w:val="00815691"/>
    <w:rsid w:val="00815FEF"/>
    <w:rsid w:val="00816062"/>
    <w:rsid w:val="008162D6"/>
    <w:rsid w:val="00816328"/>
    <w:rsid w:val="008169FD"/>
    <w:rsid w:val="00816FD9"/>
    <w:rsid w:val="0081721A"/>
    <w:rsid w:val="008174F5"/>
    <w:rsid w:val="00817802"/>
    <w:rsid w:val="0081781F"/>
    <w:rsid w:val="00817895"/>
    <w:rsid w:val="00817D5B"/>
    <w:rsid w:val="008201F7"/>
    <w:rsid w:val="0082064D"/>
    <w:rsid w:val="00820765"/>
    <w:rsid w:val="0082106C"/>
    <w:rsid w:val="0082110C"/>
    <w:rsid w:val="008212C2"/>
    <w:rsid w:val="00821367"/>
    <w:rsid w:val="00821F7A"/>
    <w:rsid w:val="00822568"/>
    <w:rsid w:val="0082342E"/>
    <w:rsid w:val="008238BA"/>
    <w:rsid w:val="00823E72"/>
    <w:rsid w:val="008244B8"/>
    <w:rsid w:val="00824D8E"/>
    <w:rsid w:val="00825BA0"/>
    <w:rsid w:val="0082677D"/>
    <w:rsid w:val="008267C9"/>
    <w:rsid w:val="00826D14"/>
    <w:rsid w:val="008274DC"/>
    <w:rsid w:val="00827BA4"/>
    <w:rsid w:val="00830154"/>
    <w:rsid w:val="00830242"/>
    <w:rsid w:val="008305A8"/>
    <w:rsid w:val="008306C5"/>
    <w:rsid w:val="00830C6C"/>
    <w:rsid w:val="008314D3"/>
    <w:rsid w:val="008318EF"/>
    <w:rsid w:val="00833143"/>
    <w:rsid w:val="0083346B"/>
    <w:rsid w:val="0083407A"/>
    <w:rsid w:val="00834436"/>
    <w:rsid w:val="00835B99"/>
    <w:rsid w:val="00835EF3"/>
    <w:rsid w:val="00836A9F"/>
    <w:rsid w:val="00836DB7"/>
    <w:rsid w:val="0083725A"/>
    <w:rsid w:val="00837600"/>
    <w:rsid w:val="00837C8B"/>
    <w:rsid w:val="008400BB"/>
    <w:rsid w:val="008400C1"/>
    <w:rsid w:val="008405A2"/>
    <w:rsid w:val="008407D3"/>
    <w:rsid w:val="00841246"/>
    <w:rsid w:val="008418B8"/>
    <w:rsid w:val="00841DF9"/>
    <w:rsid w:val="00842058"/>
    <w:rsid w:val="00842469"/>
    <w:rsid w:val="008427B4"/>
    <w:rsid w:val="00842A0E"/>
    <w:rsid w:val="00842FFB"/>
    <w:rsid w:val="008431D8"/>
    <w:rsid w:val="00843FA2"/>
    <w:rsid w:val="0084459F"/>
    <w:rsid w:val="008445C8"/>
    <w:rsid w:val="008449CE"/>
    <w:rsid w:val="00844CA9"/>
    <w:rsid w:val="00844DAD"/>
    <w:rsid w:val="00845874"/>
    <w:rsid w:val="008458BF"/>
    <w:rsid w:val="00845A40"/>
    <w:rsid w:val="0084657C"/>
    <w:rsid w:val="008472A2"/>
    <w:rsid w:val="008501AF"/>
    <w:rsid w:val="008501E0"/>
    <w:rsid w:val="00850663"/>
    <w:rsid w:val="0085076B"/>
    <w:rsid w:val="00850A08"/>
    <w:rsid w:val="008510AD"/>
    <w:rsid w:val="008512C5"/>
    <w:rsid w:val="0085143C"/>
    <w:rsid w:val="00851523"/>
    <w:rsid w:val="00851CE1"/>
    <w:rsid w:val="0085302D"/>
    <w:rsid w:val="00853136"/>
    <w:rsid w:val="00853359"/>
    <w:rsid w:val="0085369F"/>
    <w:rsid w:val="0085403D"/>
    <w:rsid w:val="00854613"/>
    <w:rsid w:val="00854813"/>
    <w:rsid w:val="00854B42"/>
    <w:rsid w:val="00854BB5"/>
    <w:rsid w:val="00854F02"/>
    <w:rsid w:val="00855491"/>
    <w:rsid w:val="0085657C"/>
    <w:rsid w:val="00856745"/>
    <w:rsid w:val="00860278"/>
    <w:rsid w:val="008605AB"/>
    <w:rsid w:val="00860742"/>
    <w:rsid w:val="00860A44"/>
    <w:rsid w:val="00860B1B"/>
    <w:rsid w:val="00860FE9"/>
    <w:rsid w:val="008610D1"/>
    <w:rsid w:val="008612A8"/>
    <w:rsid w:val="0086144F"/>
    <w:rsid w:val="0086321F"/>
    <w:rsid w:val="008632C4"/>
    <w:rsid w:val="00863614"/>
    <w:rsid w:val="00863E5D"/>
    <w:rsid w:val="00864108"/>
    <w:rsid w:val="008645C1"/>
    <w:rsid w:val="00864871"/>
    <w:rsid w:val="008648FC"/>
    <w:rsid w:val="00864DB6"/>
    <w:rsid w:val="00865168"/>
    <w:rsid w:val="008652C2"/>
    <w:rsid w:val="0086542D"/>
    <w:rsid w:val="00865D12"/>
    <w:rsid w:val="0086600F"/>
    <w:rsid w:val="0086604E"/>
    <w:rsid w:val="008665E7"/>
    <w:rsid w:val="00866655"/>
    <w:rsid w:val="0086665E"/>
    <w:rsid w:val="00866E34"/>
    <w:rsid w:val="00867121"/>
    <w:rsid w:val="008671FB"/>
    <w:rsid w:val="0087000A"/>
    <w:rsid w:val="0087026E"/>
    <w:rsid w:val="00870520"/>
    <w:rsid w:val="0087176D"/>
    <w:rsid w:val="008727A3"/>
    <w:rsid w:val="008728E8"/>
    <w:rsid w:val="00873646"/>
    <w:rsid w:val="008736B7"/>
    <w:rsid w:val="00873813"/>
    <w:rsid w:val="008738E0"/>
    <w:rsid w:val="00874BB7"/>
    <w:rsid w:val="00874D74"/>
    <w:rsid w:val="0087506F"/>
    <w:rsid w:val="00875708"/>
    <w:rsid w:val="00875754"/>
    <w:rsid w:val="008757C9"/>
    <w:rsid w:val="0087647F"/>
    <w:rsid w:val="008768AC"/>
    <w:rsid w:val="00877B31"/>
    <w:rsid w:val="0088086A"/>
    <w:rsid w:val="00880C70"/>
    <w:rsid w:val="00880D8A"/>
    <w:rsid w:val="00880F14"/>
    <w:rsid w:val="00882C6F"/>
    <w:rsid w:val="00882EF9"/>
    <w:rsid w:val="008837B3"/>
    <w:rsid w:val="0088385C"/>
    <w:rsid w:val="00883F1A"/>
    <w:rsid w:val="0088571E"/>
    <w:rsid w:val="00885D42"/>
    <w:rsid w:val="00886251"/>
    <w:rsid w:val="00886B0D"/>
    <w:rsid w:val="00886B61"/>
    <w:rsid w:val="008870D6"/>
    <w:rsid w:val="008871EB"/>
    <w:rsid w:val="00887F28"/>
    <w:rsid w:val="0089017B"/>
    <w:rsid w:val="008901F4"/>
    <w:rsid w:val="0089038F"/>
    <w:rsid w:val="00890F3A"/>
    <w:rsid w:val="00891AB1"/>
    <w:rsid w:val="00891D9F"/>
    <w:rsid w:val="00892388"/>
    <w:rsid w:val="008929F0"/>
    <w:rsid w:val="00892DA6"/>
    <w:rsid w:val="0089337D"/>
    <w:rsid w:val="008935F3"/>
    <w:rsid w:val="0089368E"/>
    <w:rsid w:val="008936A3"/>
    <w:rsid w:val="00893C57"/>
    <w:rsid w:val="00893FC5"/>
    <w:rsid w:val="008949A9"/>
    <w:rsid w:val="008954A1"/>
    <w:rsid w:val="00895F36"/>
    <w:rsid w:val="00895FD0"/>
    <w:rsid w:val="00896477"/>
    <w:rsid w:val="00896873"/>
    <w:rsid w:val="00896A2F"/>
    <w:rsid w:val="00896EB6"/>
    <w:rsid w:val="00896F61"/>
    <w:rsid w:val="0089772E"/>
    <w:rsid w:val="008A0D2B"/>
    <w:rsid w:val="008A0DC5"/>
    <w:rsid w:val="008A0E41"/>
    <w:rsid w:val="008A16D2"/>
    <w:rsid w:val="008A1C2D"/>
    <w:rsid w:val="008A29FC"/>
    <w:rsid w:val="008A3364"/>
    <w:rsid w:val="008A3A5A"/>
    <w:rsid w:val="008A3CE6"/>
    <w:rsid w:val="008A45D4"/>
    <w:rsid w:val="008A4A21"/>
    <w:rsid w:val="008A4A34"/>
    <w:rsid w:val="008A56D3"/>
    <w:rsid w:val="008A65CA"/>
    <w:rsid w:val="008A6800"/>
    <w:rsid w:val="008A6DE8"/>
    <w:rsid w:val="008A726B"/>
    <w:rsid w:val="008A7558"/>
    <w:rsid w:val="008A7796"/>
    <w:rsid w:val="008A78AD"/>
    <w:rsid w:val="008A78B0"/>
    <w:rsid w:val="008A7A0F"/>
    <w:rsid w:val="008A7A9F"/>
    <w:rsid w:val="008A7FF5"/>
    <w:rsid w:val="008B3C54"/>
    <w:rsid w:val="008B3CA0"/>
    <w:rsid w:val="008B42E8"/>
    <w:rsid w:val="008B4715"/>
    <w:rsid w:val="008B4B17"/>
    <w:rsid w:val="008B4CFA"/>
    <w:rsid w:val="008B53BA"/>
    <w:rsid w:val="008B6D26"/>
    <w:rsid w:val="008B6F00"/>
    <w:rsid w:val="008B7683"/>
    <w:rsid w:val="008B7D1E"/>
    <w:rsid w:val="008C0605"/>
    <w:rsid w:val="008C08AC"/>
    <w:rsid w:val="008C0BEA"/>
    <w:rsid w:val="008C1202"/>
    <w:rsid w:val="008C17E0"/>
    <w:rsid w:val="008C1AE7"/>
    <w:rsid w:val="008C1F45"/>
    <w:rsid w:val="008C2F20"/>
    <w:rsid w:val="008C3281"/>
    <w:rsid w:val="008C3853"/>
    <w:rsid w:val="008C3AFC"/>
    <w:rsid w:val="008C3D24"/>
    <w:rsid w:val="008C3D96"/>
    <w:rsid w:val="008C4460"/>
    <w:rsid w:val="008C44CF"/>
    <w:rsid w:val="008C4632"/>
    <w:rsid w:val="008C588D"/>
    <w:rsid w:val="008C6951"/>
    <w:rsid w:val="008C6EF4"/>
    <w:rsid w:val="008C773E"/>
    <w:rsid w:val="008C7CF9"/>
    <w:rsid w:val="008D04E6"/>
    <w:rsid w:val="008D0D69"/>
    <w:rsid w:val="008D0E16"/>
    <w:rsid w:val="008D18B9"/>
    <w:rsid w:val="008D27F0"/>
    <w:rsid w:val="008D2A5E"/>
    <w:rsid w:val="008D2A5F"/>
    <w:rsid w:val="008D2CA6"/>
    <w:rsid w:val="008D311D"/>
    <w:rsid w:val="008D4390"/>
    <w:rsid w:val="008D4EE3"/>
    <w:rsid w:val="008D518B"/>
    <w:rsid w:val="008D5703"/>
    <w:rsid w:val="008D5FB4"/>
    <w:rsid w:val="008D6277"/>
    <w:rsid w:val="008D66C8"/>
    <w:rsid w:val="008D710A"/>
    <w:rsid w:val="008D74B1"/>
    <w:rsid w:val="008D7818"/>
    <w:rsid w:val="008D7DEE"/>
    <w:rsid w:val="008D7F5A"/>
    <w:rsid w:val="008E0125"/>
    <w:rsid w:val="008E06F5"/>
    <w:rsid w:val="008E167F"/>
    <w:rsid w:val="008E181C"/>
    <w:rsid w:val="008E1947"/>
    <w:rsid w:val="008E1AF3"/>
    <w:rsid w:val="008E22F5"/>
    <w:rsid w:val="008E23E8"/>
    <w:rsid w:val="008E2435"/>
    <w:rsid w:val="008E2CDB"/>
    <w:rsid w:val="008E2F60"/>
    <w:rsid w:val="008E3193"/>
    <w:rsid w:val="008E3234"/>
    <w:rsid w:val="008E32F2"/>
    <w:rsid w:val="008E3B50"/>
    <w:rsid w:val="008E3F98"/>
    <w:rsid w:val="008E4F53"/>
    <w:rsid w:val="008E5BA6"/>
    <w:rsid w:val="008E5EBC"/>
    <w:rsid w:val="008E6D45"/>
    <w:rsid w:val="008E74AE"/>
    <w:rsid w:val="008F04E0"/>
    <w:rsid w:val="008F064A"/>
    <w:rsid w:val="008F1147"/>
    <w:rsid w:val="008F165D"/>
    <w:rsid w:val="008F1C05"/>
    <w:rsid w:val="008F2444"/>
    <w:rsid w:val="008F2AF7"/>
    <w:rsid w:val="008F324E"/>
    <w:rsid w:val="008F3A19"/>
    <w:rsid w:val="008F3CDD"/>
    <w:rsid w:val="008F3E36"/>
    <w:rsid w:val="008F4D2C"/>
    <w:rsid w:val="008F4E63"/>
    <w:rsid w:val="008F54D2"/>
    <w:rsid w:val="008F58B8"/>
    <w:rsid w:val="008F677F"/>
    <w:rsid w:val="008F6F8D"/>
    <w:rsid w:val="008F76D1"/>
    <w:rsid w:val="008F7C0C"/>
    <w:rsid w:val="008F7DC2"/>
    <w:rsid w:val="008F7EBF"/>
    <w:rsid w:val="0090065A"/>
    <w:rsid w:val="0090113B"/>
    <w:rsid w:val="00901410"/>
    <w:rsid w:val="00901DDE"/>
    <w:rsid w:val="009025CE"/>
    <w:rsid w:val="00903872"/>
    <w:rsid w:val="00903BD9"/>
    <w:rsid w:val="00903DA1"/>
    <w:rsid w:val="00903EA8"/>
    <w:rsid w:val="00904ADB"/>
    <w:rsid w:val="00904BFC"/>
    <w:rsid w:val="00904F8D"/>
    <w:rsid w:val="00905283"/>
    <w:rsid w:val="00905AB3"/>
    <w:rsid w:val="00905AFC"/>
    <w:rsid w:val="00905BF8"/>
    <w:rsid w:val="00905F4C"/>
    <w:rsid w:val="009061B1"/>
    <w:rsid w:val="00906515"/>
    <w:rsid w:val="009069DB"/>
    <w:rsid w:val="00906CAD"/>
    <w:rsid w:val="00910069"/>
    <w:rsid w:val="009101D0"/>
    <w:rsid w:val="0091039F"/>
    <w:rsid w:val="009103A3"/>
    <w:rsid w:val="009107C9"/>
    <w:rsid w:val="00911AA5"/>
    <w:rsid w:val="009125E4"/>
    <w:rsid w:val="00912ACB"/>
    <w:rsid w:val="00912BF9"/>
    <w:rsid w:val="00912CFF"/>
    <w:rsid w:val="00912EFF"/>
    <w:rsid w:val="00913679"/>
    <w:rsid w:val="00913C73"/>
    <w:rsid w:val="009140F4"/>
    <w:rsid w:val="009143E6"/>
    <w:rsid w:val="0091499C"/>
    <w:rsid w:val="009151BC"/>
    <w:rsid w:val="00915B77"/>
    <w:rsid w:val="00915D42"/>
    <w:rsid w:val="00916535"/>
    <w:rsid w:val="00916CC5"/>
    <w:rsid w:val="0091745D"/>
    <w:rsid w:val="009203B0"/>
    <w:rsid w:val="00920FF3"/>
    <w:rsid w:val="0092114F"/>
    <w:rsid w:val="00921471"/>
    <w:rsid w:val="00921756"/>
    <w:rsid w:val="009225B5"/>
    <w:rsid w:val="009230F0"/>
    <w:rsid w:val="00923344"/>
    <w:rsid w:val="00923527"/>
    <w:rsid w:val="00923A6A"/>
    <w:rsid w:val="00924A46"/>
    <w:rsid w:val="00925EC4"/>
    <w:rsid w:val="00926C40"/>
    <w:rsid w:val="0092729C"/>
    <w:rsid w:val="009276B7"/>
    <w:rsid w:val="009276DD"/>
    <w:rsid w:val="0092787E"/>
    <w:rsid w:val="00930EBD"/>
    <w:rsid w:val="00930F3C"/>
    <w:rsid w:val="00931B2F"/>
    <w:rsid w:val="00931F79"/>
    <w:rsid w:val="00932246"/>
    <w:rsid w:val="009326F9"/>
    <w:rsid w:val="00933391"/>
    <w:rsid w:val="00933B00"/>
    <w:rsid w:val="00933B45"/>
    <w:rsid w:val="00933E86"/>
    <w:rsid w:val="00934898"/>
    <w:rsid w:val="009355A4"/>
    <w:rsid w:val="00935E54"/>
    <w:rsid w:val="00936DA1"/>
    <w:rsid w:val="00936E09"/>
    <w:rsid w:val="0093755B"/>
    <w:rsid w:val="00940060"/>
    <w:rsid w:val="0094087C"/>
    <w:rsid w:val="0094243E"/>
    <w:rsid w:val="009426BB"/>
    <w:rsid w:val="00942AEF"/>
    <w:rsid w:val="00942B3A"/>
    <w:rsid w:val="00942C97"/>
    <w:rsid w:val="00943447"/>
    <w:rsid w:val="009436FD"/>
    <w:rsid w:val="0094473D"/>
    <w:rsid w:val="0094494C"/>
    <w:rsid w:val="00944A24"/>
    <w:rsid w:val="00944B5E"/>
    <w:rsid w:val="00945329"/>
    <w:rsid w:val="00945622"/>
    <w:rsid w:val="00945CCD"/>
    <w:rsid w:val="00945E13"/>
    <w:rsid w:val="0094627C"/>
    <w:rsid w:val="00947057"/>
    <w:rsid w:val="00950A5A"/>
    <w:rsid w:val="00950C59"/>
    <w:rsid w:val="00951356"/>
    <w:rsid w:val="00951C5D"/>
    <w:rsid w:val="00953033"/>
    <w:rsid w:val="009530C1"/>
    <w:rsid w:val="00953F6C"/>
    <w:rsid w:val="00954242"/>
    <w:rsid w:val="00954B22"/>
    <w:rsid w:val="00955417"/>
    <w:rsid w:val="00955A59"/>
    <w:rsid w:val="00955E78"/>
    <w:rsid w:val="009561D5"/>
    <w:rsid w:val="00956A61"/>
    <w:rsid w:val="00956E8C"/>
    <w:rsid w:val="00957116"/>
    <w:rsid w:val="00957973"/>
    <w:rsid w:val="00957C3B"/>
    <w:rsid w:val="00957EAD"/>
    <w:rsid w:val="009602C3"/>
    <w:rsid w:val="00960E87"/>
    <w:rsid w:val="00960F76"/>
    <w:rsid w:val="0096289A"/>
    <w:rsid w:val="0096365F"/>
    <w:rsid w:val="009639F3"/>
    <w:rsid w:val="00963C2C"/>
    <w:rsid w:val="009642BC"/>
    <w:rsid w:val="00964CE4"/>
    <w:rsid w:val="009650D5"/>
    <w:rsid w:val="0096511A"/>
    <w:rsid w:val="009652B7"/>
    <w:rsid w:val="009652BA"/>
    <w:rsid w:val="00965339"/>
    <w:rsid w:val="009654FA"/>
    <w:rsid w:val="00965993"/>
    <w:rsid w:val="00965D14"/>
    <w:rsid w:val="00966006"/>
    <w:rsid w:val="009672A1"/>
    <w:rsid w:val="00967B02"/>
    <w:rsid w:val="00970A81"/>
    <w:rsid w:val="00970C2C"/>
    <w:rsid w:val="00970FBF"/>
    <w:rsid w:val="0097110F"/>
    <w:rsid w:val="00972A4B"/>
    <w:rsid w:val="00972C8F"/>
    <w:rsid w:val="00972D4B"/>
    <w:rsid w:val="009730C5"/>
    <w:rsid w:val="00973B6D"/>
    <w:rsid w:val="00973DED"/>
    <w:rsid w:val="00973E00"/>
    <w:rsid w:val="00974861"/>
    <w:rsid w:val="009751E0"/>
    <w:rsid w:val="0097561B"/>
    <w:rsid w:val="0097578D"/>
    <w:rsid w:val="0097608C"/>
    <w:rsid w:val="00976120"/>
    <w:rsid w:val="00977025"/>
    <w:rsid w:val="009773C8"/>
    <w:rsid w:val="00977A9C"/>
    <w:rsid w:val="00977AFB"/>
    <w:rsid w:val="00980693"/>
    <w:rsid w:val="00980FF2"/>
    <w:rsid w:val="009822E9"/>
    <w:rsid w:val="00982A8D"/>
    <w:rsid w:val="00982D6E"/>
    <w:rsid w:val="009831BB"/>
    <w:rsid w:val="00983ADF"/>
    <w:rsid w:val="00983D73"/>
    <w:rsid w:val="00983F22"/>
    <w:rsid w:val="0098435C"/>
    <w:rsid w:val="00984F90"/>
    <w:rsid w:val="00985C3D"/>
    <w:rsid w:val="0098643D"/>
    <w:rsid w:val="00986AD0"/>
    <w:rsid w:val="00986CEB"/>
    <w:rsid w:val="00986D28"/>
    <w:rsid w:val="009902BB"/>
    <w:rsid w:val="009905E5"/>
    <w:rsid w:val="009918D9"/>
    <w:rsid w:val="00991CD4"/>
    <w:rsid w:val="00991D38"/>
    <w:rsid w:val="009927F2"/>
    <w:rsid w:val="009929EA"/>
    <w:rsid w:val="00992EFC"/>
    <w:rsid w:val="009930A5"/>
    <w:rsid w:val="0099347A"/>
    <w:rsid w:val="00993487"/>
    <w:rsid w:val="009935EF"/>
    <w:rsid w:val="00993D07"/>
    <w:rsid w:val="00994546"/>
    <w:rsid w:val="00994AF5"/>
    <w:rsid w:val="00994F6B"/>
    <w:rsid w:val="009955A1"/>
    <w:rsid w:val="009955EA"/>
    <w:rsid w:val="0099574C"/>
    <w:rsid w:val="00995863"/>
    <w:rsid w:val="00995AAD"/>
    <w:rsid w:val="009960A0"/>
    <w:rsid w:val="00996CE6"/>
    <w:rsid w:val="00997441"/>
    <w:rsid w:val="00997ABA"/>
    <w:rsid w:val="009A03C2"/>
    <w:rsid w:val="009A041B"/>
    <w:rsid w:val="009A08DB"/>
    <w:rsid w:val="009A09E8"/>
    <w:rsid w:val="009A0E73"/>
    <w:rsid w:val="009A12A7"/>
    <w:rsid w:val="009A195D"/>
    <w:rsid w:val="009A2868"/>
    <w:rsid w:val="009A2E2F"/>
    <w:rsid w:val="009A313E"/>
    <w:rsid w:val="009A36CE"/>
    <w:rsid w:val="009A3E1E"/>
    <w:rsid w:val="009A4422"/>
    <w:rsid w:val="009A5FB9"/>
    <w:rsid w:val="009A615B"/>
    <w:rsid w:val="009A6FCC"/>
    <w:rsid w:val="009A6FFE"/>
    <w:rsid w:val="009A7683"/>
    <w:rsid w:val="009B0C17"/>
    <w:rsid w:val="009B1E48"/>
    <w:rsid w:val="009B1E73"/>
    <w:rsid w:val="009B1F8C"/>
    <w:rsid w:val="009B20EC"/>
    <w:rsid w:val="009B21D9"/>
    <w:rsid w:val="009B22B2"/>
    <w:rsid w:val="009B2546"/>
    <w:rsid w:val="009B35A4"/>
    <w:rsid w:val="009B3804"/>
    <w:rsid w:val="009B443E"/>
    <w:rsid w:val="009B4BA0"/>
    <w:rsid w:val="009B56E0"/>
    <w:rsid w:val="009B571C"/>
    <w:rsid w:val="009B5942"/>
    <w:rsid w:val="009B5CEE"/>
    <w:rsid w:val="009B61FC"/>
    <w:rsid w:val="009B6965"/>
    <w:rsid w:val="009B7383"/>
    <w:rsid w:val="009B7496"/>
    <w:rsid w:val="009B774C"/>
    <w:rsid w:val="009B7A97"/>
    <w:rsid w:val="009C0107"/>
    <w:rsid w:val="009C0149"/>
    <w:rsid w:val="009C02D5"/>
    <w:rsid w:val="009C273E"/>
    <w:rsid w:val="009C282B"/>
    <w:rsid w:val="009C287E"/>
    <w:rsid w:val="009C3B4B"/>
    <w:rsid w:val="009C42D7"/>
    <w:rsid w:val="009C43C4"/>
    <w:rsid w:val="009C5736"/>
    <w:rsid w:val="009C7176"/>
    <w:rsid w:val="009C78A6"/>
    <w:rsid w:val="009C7C97"/>
    <w:rsid w:val="009C7DFC"/>
    <w:rsid w:val="009D0091"/>
    <w:rsid w:val="009D01A8"/>
    <w:rsid w:val="009D0FB4"/>
    <w:rsid w:val="009D1837"/>
    <w:rsid w:val="009D1DEB"/>
    <w:rsid w:val="009D24ED"/>
    <w:rsid w:val="009D2BC5"/>
    <w:rsid w:val="009D2D26"/>
    <w:rsid w:val="009D3203"/>
    <w:rsid w:val="009D32B7"/>
    <w:rsid w:val="009D40B2"/>
    <w:rsid w:val="009D423F"/>
    <w:rsid w:val="009D441C"/>
    <w:rsid w:val="009D4716"/>
    <w:rsid w:val="009D4847"/>
    <w:rsid w:val="009D4CDA"/>
    <w:rsid w:val="009D52D1"/>
    <w:rsid w:val="009D5B8F"/>
    <w:rsid w:val="009D5DAC"/>
    <w:rsid w:val="009D5E27"/>
    <w:rsid w:val="009D6414"/>
    <w:rsid w:val="009D6592"/>
    <w:rsid w:val="009D6989"/>
    <w:rsid w:val="009D748C"/>
    <w:rsid w:val="009D7701"/>
    <w:rsid w:val="009D7DAD"/>
    <w:rsid w:val="009E070A"/>
    <w:rsid w:val="009E176B"/>
    <w:rsid w:val="009E17C8"/>
    <w:rsid w:val="009E199F"/>
    <w:rsid w:val="009E1E44"/>
    <w:rsid w:val="009E22C2"/>
    <w:rsid w:val="009E2581"/>
    <w:rsid w:val="009E2D35"/>
    <w:rsid w:val="009E4101"/>
    <w:rsid w:val="009E4D0E"/>
    <w:rsid w:val="009E4D8D"/>
    <w:rsid w:val="009E4D9C"/>
    <w:rsid w:val="009E5DF4"/>
    <w:rsid w:val="009E62E7"/>
    <w:rsid w:val="009E6731"/>
    <w:rsid w:val="009E6CE9"/>
    <w:rsid w:val="009E6D22"/>
    <w:rsid w:val="009F08FC"/>
    <w:rsid w:val="009F1FD1"/>
    <w:rsid w:val="009F21A1"/>
    <w:rsid w:val="009F2244"/>
    <w:rsid w:val="009F23ED"/>
    <w:rsid w:val="009F254A"/>
    <w:rsid w:val="009F28D7"/>
    <w:rsid w:val="009F390E"/>
    <w:rsid w:val="009F3A1D"/>
    <w:rsid w:val="009F4AAE"/>
    <w:rsid w:val="009F54AD"/>
    <w:rsid w:val="009F54D4"/>
    <w:rsid w:val="009F6B5D"/>
    <w:rsid w:val="009F6BE8"/>
    <w:rsid w:val="009F6C42"/>
    <w:rsid w:val="009F6D85"/>
    <w:rsid w:val="00A0005F"/>
    <w:rsid w:val="00A00722"/>
    <w:rsid w:val="00A00C89"/>
    <w:rsid w:val="00A01606"/>
    <w:rsid w:val="00A01B35"/>
    <w:rsid w:val="00A02291"/>
    <w:rsid w:val="00A026FF"/>
    <w:rsid w:val="00A0302F"/>
    <w:rsid w:val="00A03122"/>
    <w:rsid w:val="00A03409"/>
    <w:rsid w:val="00A03833"/>
    <w:rsid w:val="00A0417D"/>
    <w:rsid w:val="00A042B4"/>
    <w:rsid w:val="00A04B6C"/>
    <w:rsid w:val="00A0531E"/>
    <w:rsid w:val="00A059BC"/>
    <w:rsid w:val="00A05DB2"/>
    <w:rsid w:val="00A06053"/>
    <w:rsid w:val="00A06E3F"/>
    <w:rsid w:val="00A074EB"/>
    <w:rsid w:val="00A07714"/>
    <w:rsid w:val="00A07745"/>
    <w:rsid w:val="00A07791"/>
    <w:rsid w:val="00A07996"/>
    <w:rsid w:val="00A07E26"/>
    <w:rsid w:val="00A102F8"/>
    <w:rsid w:val="00A10600"/>
    <w:rsid w:val="00A107BB"/>
    <w:rsid w:val="00A10CCC"/>
    <w:rsid w:val="00A1140B"/>
    <w:rsid w:val="00A1141E"/>
    <w:rsid w:val="00A11977"/>
    <w:rsid w:val="00A11BA1"/>
    <w:rsid w:val="00A11D3A"/>
    <w:rsid w:val="00A121F0"/>
    <w:rsid w:val="00A122A6"/>
    <w:rsid w:val="00A122E8"/>
    <w:rsid w:val="00A12360"/>
    <w:rsid w:val="00A12BBD"/>
    <w:rsid w:val="00A12C77"/>
    <w:rsid w:val="00A13045"/>
    <w:rsid w:val="00A14445"/>
    <w:rsid w:val="00A15021"/>
    <w:rsid w:val="00A16A3E"/>
    <w:rsid w:val="00A170A0"/>
    <w:rsid w:val="00A170A9"/>
    <w:rsid w:val="00A17329"/>
    <w:rsid w:val="00A17586"/>
    <w:rsid w:val="00A20D52"/>
    <w:rsid w:val="00A21FD8"/>
    <w:rsid w:val="00A22067"/>
    <w:rsid w:val="00A2421A"/>
    <w:rsid w:val="00A24B1D"/>
    <w:rsid w:val="00A24C70"/>
    <w:rsid w:val="00A25947"/>
    <w:rsid w:val="00A25C3A"/>
    <w:rsid w:val="00A25E4B"/>
    <w:rsid w:val="00A25F95"/>
    <w:rsid w:val="00A26DC6"/>
    <w:rsid w:val="00A27187"/>
    <w:rsid w:val="00A2753E"/>
    <w:rsid w:val="00A27BA6"/>
    <w:rsid w:val="00A309DE"/>
    <w:rsid w:val="00A31210"/>
    <w:rsid w:val="00A3157F"/>
    <w:rsid w:val="00A31725"/>
    <w:rsid w:val="00A3232A"/>
    <w:rsid w:val="00A33232"/>
    <w:rsid w:val="00A33BE1"/>
    <w:rsid w:val="00A340FE"/>
    <w:rsid w:val="00A34C8C"/>
    <w:rsid w:val="00A351BC"/>
    <w:rsid w:val="00A35206"/>
    <w:rsid w:val="00A353C4"/>
    <w:rsid w:val="00A35909"/>
    <w:rsid w:val="00A35CE2"/>
    <w:rsid w:val="00A35F0E"/>
    <w:rsid w:val="00A36000"/>
    <w:rsid w:val="00A371C2"/>
    <w:rsid w:val="00A37ADD"/>
    <w:rsid w:val="00A402E3"/>
    <w:rsid w:val="00A40B4D"/>
    <w:rsid w:val="00A40BED"/>
    <w:rsid w:val="00A41564"/>
    <w:rsid w:val="00A41923"/>
    <w:rsid w:val="00A431FD"/>
    <w:rsid w:val="00A43273"/>
    <w:rsid w:val="00A43C9B"/>
    <w:rsid w:val="00A4401D"/>
    <w:rsid w:val="00A443F3"/>
    <w:rsid w:val="00A44852"/>
    <w:rsid w:val="00A455CC"/>
    <w:rsid w:val="00A45994"/>
    <w:rsid w:val="00A465E1"/>
    <w:rsid w:val="00A4694E"/>
    <w:rsid w:val="00A47316"/>
    <w:rsid w:val="00A47B05"/>
    <w:rsid w:val="00A502EC"/>
    <w:rsid w:val="00A50650"/>
    <w:rsid w:val="00A50750"/>
    <w:rsid w:val="00A50B45"/>
    <w:rsid w:val="00A50D5D"/>
    <w:rsid w:val="00A5131C"/>
    <w:rsid w:val="00A51A53"/>
    <w:rsid w:val="00A5230A"/>
    <w:rsid w:val="00A52775"/>
    <w:rsid w:val="00A52FD5"/>
    <w:rsid w:val="00A53E11"/>
    <w:rsid w:val="00A53ECC"/>
    <w:rsid w:val="00A546E1"/>
    <w:rsid w:val="00A546F9"/>
    <w:rsid w:val="00A5472E"/>
    <w:rsid w:val="00A54C40"/>
    <w:rsid w:val="00A54CC8"/>
    <w:rsid w:val="00A565B4"/>
    <w:rsid w:val="00A5695A"/>
    <w:rsid w:val="00A56998"/>
    <w:rsid w:val="00A569C4"/>
    <w:rsid w:val="00A56D90"/>
    <w:rsid w:val="00A574AB"/>
    <w:rsid w:val="00A57693"/>
    <w:rsid w:val="00A576DD"/>
    <w:rsid w:val="00A57D2E"/>
    <w:rsid w:val="00A6043C"/>
    <w:rsid w:val="00A60C6E"/>
    <w:rsid w:val="00A60E2D"/>
    <w:rsid w:val="00A62589"/>
    <w:rsid w:val="00A62791"/>
    <w:rsid w:val="00A62DD9"/>
    <w:rsid w:val="00A63633"/>
    <w:rsid w:val="00A64128"/>
    <w:rsid w:val="00A64A78"/>
    <w:rsid w:val="00A64ADF"/>
    <w:rsid w:val="00A65313"/>
    <w:rsid w:val="00A654E1"/>
    <w:rsid w:val="00A657ED"/>
    <w:rsid w:val="00A65918"/>
    <w:rsid w:val="00A65EC3"/>
    <w:rsid w:val="00A67092"/>
    <w:rsid w:val="00A6724B"/>
    <w:rsid w:val="00A67508"/>
    <w:rsid w:val="00A675A0"/>
    <w:rsid w:val="00A67D01"/>
    <w:rsid w:val="00A67D33"/>
    <w:rsid w:val="00A67E45"/>
    <w:rsid w:val="00A70BFE"/>
    <w:rsid w:val="00A70CB7"/>
    <w:rsid w:val="00A71A1C"/>
    <w:rsid w:val="00A71B0F"/>
    <w:rsid w:val="00A71B38"/>
    <w:rsid w:val="00A720FD"/>
    <w:rsid w:val="00A723C7"/>
    <w:rsid w:val="00A727C5"/>
    <w:rsid w:val="00A733BA"/>
    <w:rsid w:val="00A74261"/>
    <w:rsid w:val="00A74308"/>
    <w:rsid w:val="00A74B78"/>
    <w:rsid w:val="00A753C3"/>
    <w:rsid w:val="00A75718"/>
    <w:rsid w:val="00A75732"/>
    <w:rsid w:val="00A758B7"/>
    <w:rsid w:val="00A75E06"/>
    <w:rsid w:val="00A760E2"/>
    <w:rsid w:val="00A768EF"/>
    <w:rsid w:val="00A772A1"/>
    <w:rsid w:val="00A77328"/>
    <w:rsid w:val="00A7741C"/>
    <w:rsid w:val="00A8013F"/>
    <w:rsid w:val="00A8100D"/>
    <w:rsid w:val="00A8220B"/>
    <w:rsid w:val="00A826DF"/>
    <w:rsid w:val="00A8272D"/>
    <w:rsid w:val="00A82ABB"/>
    <w:rsid w:val="00A82ADE"/>
    <w:rsid w:val="00A82DFB"/>
    <w:rsid w:val="00A83265"/>
    <w:rsid w:val="00A8401D"/>
    <w:rsid w:val="00A84DC9"/>
    <w:rsid w:val="00A85A16"/>
    <w:rsid w:val="00A86CBD"/>
    <w:rsid w:val="00A9013A"/>
    <w:rsid w:val="00A9021A"/>
    <w:rsid w:val="00A90698"/>
    <w:rsid w:val="00A90F35"/>
    <w:rsid w:val="00A91904"/>
    <w:rsid w:val="00A92472"/>
    <w:rsid w:val="00A924C0"/>
    <w:rsid w:val="00A92C42"/>
    <w:rsid w:val="00A92EF0"/>
    <w:rsid w:val="00A93813"/>
    <w:rsid w:val="00A93D3C"/>
    <w:rsid w:val="00A93DEC"/>
    <w:rsid w:val="00A9426C"/>
    <w:rsid w:val="00A946C6"/>
    <w:rsid w:val="00A94BE8"/>
    <w:rsid w:val="00A94E75"/>
    <w:rsid w:val="00A95011"/>
    <w:rsid w:val="00A9526D"/>
    <w:rsid w:val="00A9565C"/>
    <w:rsid w:val="00A959C2"/>
    <w:rsid w:val="00A95ACD"/>
    <w:rsid w:val="00A95DAC"/>
    <w:rsid w:val="00A9630D"/>
    <w:rsid w:val="00A967A1"/>
    <w:rsid w:val="00A969B1"/>
    <w:rsid w:val="00A96BB4"/>
    <w:rsid w:val="00A96D6C"/>
    <w:rsid w:val="00AA020A"/>
    <w:rsid w:val="00AA0506"/>
    <w:rsid w:val="00AA05F9"/>
    <w:rsid w:val="00AA079A"/>
    <w:rsid w:val="00AA0A17"/>
    <w:rsid w:val="00AA11CB"/>
    <w:rsid w:val="00AA1DCA"/>
    <w:rsid w:val="00AA1F3F"/>
    <w:rsid w:val="00AA216B"/>
    <w:rsid w:val="00AA2EFF"/>
    <w:rsid w:val="00AA4527"/>
    <w:rsid w:val="00AA45DC"/>
    <w:rsid w:val="00AA49BD"/>
    <w:rsid w:val="00AA4B73"/>
    <w:rsid w:val="00AA50DF"/>
    <w:rsid w:val="00AA578A"/>
    <w:rsid w:val="00AA58E9"/>
    <w:rsid w:val="00AA5963"/>
    <w:rsid w:val="00AA5E74"/>
    <w:rsid w:val="00AA6228"/>
    <w:rsid w:val="00AA6392"/>
    <w:rsid w:val="00AA6C56"/>
    <w:rsid w:val="00AA719A"/>
    <w:rsid w:val="00AA7ECA"/>
    <w:rsid w:val="00AB0267"/>
    <w:rsid w:val="00AB03B4"/>
    <w:rsid w:val="00AB04BF"/>
    <w:rsid w:val="00AB0722"/>
    <w:rsid w:val="00AB110E"/>
    <w:rsid w:val="00AB1204"/>
    <w:rsid w:val="00AB1497"/>
    <w:rsid w:val="00AB1DA6"/>
    <w:rsid w:val="00AB1EC1"/>
    <w:rsid w:val="00AB246E"/>
    <w:rsid w:val="00AB26B4"/>
    <w:rsid w:val="00AB34D8"/>
    <w:rsid w:val="00AB3BBA"/>
    <w:rsid w:val="00AB3C70"/>
    <w:rsid w:val="00AB43C7"/>
    <w:rsid w:val="00AB4924"/>
    <w:rsid w:val="00AB5438"/>
    <w:rsid w:val="00AB5DF1"/>
    <w:rsid w:val="00AB617E"/>
    <w:rsid w:val="00AB6A8C"/>
    <w:rsid w:val="00AB6BBF"/>
    <w:rsid w:val="00AB72DF"/>
    <w:rsid w:val="00AB75F8"/>
    <w:rsid w:val="00AB7A8A"/>
    <w:rsid w:val="00AB7D76"/>
    <w:rsid w:val="00AC13EF"/>
    <w:rsid w:val="00AC1582"/>
    <w:rsid w:val="00AC1768"/>
    <w:rsid w:val="00AC1D02"/>
    <w:rsid w:val="00AC2BC3"/>
    <w:rsid w:val="00AC2CEF"/>
    <w:rsid w:val="00AC2EAC"/>
    <w:rsid w:val="00AC32C4"/>
    <w:rsid w:val="00AC3894"/>
    <w:rsid w:val="00AC40C9"/>
    <w:rsid w:val="00AC4101"/>
    <w:rsid w:val="00AC6FEE"/>
    <w:rsid w:val="00AC73A7"/>
    <w:rsid w:val="00AC7DB8"/>
    <w:rsid w:val="00AD00FB"/>
    <w:rsid w:val="00AD0154"/>
    <w:rsid w:val="00AD16E2"/>
    <w:rsid w:val="00AD1BF5"/>
    <w:rsid w:val="00AD25D0"/>
    <w:rsid w:val="00AD3617"/>
    <w:rsid w:val="00AD3645"/>
    <w:rsid w:val="00AD3725"/>
    <w:rsid w:val="00AD3CAB"/>
    <w:rsid w:val="00AD4320"/>
    <w:rsid w:val="00AD4568"/>
    <w:rsid w:val="00AD467A"/>
    <w:rsid w:val="00AD4A42"/>
    <w:rsid w:val="00AD50A0"/>
    <w:rsid w:val="00AD597A"/>
    <w:rsid w:val="00AD59A5"/>
    <w:rsid w:val="00AD5B5B"/>
    <w:rsid w:val="00AD5E77"/>
    <w:rsid w:val="00AD71A2"/>
    <w:rsid w:val="00AD728C"/>
    <w:rsid w:val="00AD745C"/>
    <w:rsid w:val="00AD79CD"/>
    <w:rsid w:val="00AD7A4A"/>
    <w:rsid w:val="00AE0898"/>
    <w:rsid w:val="00AE18A0"/>
    <w:rsid w:val="00AE19AE"/>
    <w:rsid w:val="00AE1ACF"/>
    <w:rsid w:val="00AE1AE7"/>
    <w:rsid w:val="00AE1E0F"/>
    <w:rsid w:val="00AE238B"/>
    <w:rsid w:val="00AE2514"/>
    <w:rsid w:val="00AE263D"/>
    <w:rsid w:val="00AE31A1"/>
    <w:rsid w:val="00AE3A38"/>
    <w:rsid w:val="00AE4010"/>
    <w:rsid w:val="00AE4359"/>
    <w:rsid w:val="00AE4639"/>
    <w:rsid w:val="00AE5626"/>
    <w:rsid w:val="00AE5E7C"/>
    <w:rsid w:val="00AE6539"/>
    <w:rsid w:val="00AE6947"/>
    <w:rsid w:val="00AE6F3A"/>
    <w:rsid w:val="00AE7937"/>
    <w:rsid w:val="00AE7CA5"/>
    <w:rsid w:val="00AE7F35"/>
    <w:rsid w:val="00AF0024"/>
    <w:rsid w:val="00AF03A2"/>
    <w:rsid w:val="00AF0407"/>
    <w:rsid w:val="00AF0761"/>
    <w:rsid w:val="00AF0CD0"/>
    <w:rsid w:val="00AF0F96"/>
    <w:rsid w:val="00AF14D6"/>
    <w:rsid w:val="00AF1787"/>
    <w:rsid w:val="00AF1DD2"/>
    <w:rsid w:val="00AF24C7"/>
    <w:rsid w:val="00AF392F"/>
    <w:rsid w:val="00AF3E40"/>
    <w:rsid w:val="00AF3F86"/>
    <w:rsid w:val="00AF4800"/>
    <w:rsid w:val="00AF56B7"/>
    <w:rsid w:val="00AF6332"/>
    <w:rsid w:val="00AF7F70"/>
    <w:rsid w:val="00B006DB"/>
    <w:rsid w:val="00B00847"/>
    <w:rsid w:val="00B01D52"/>
    <w:rsid w:val="00B027B8"/>
    <w:rsid w:val="00B0362F"/>
    <w:rsid w:val="00B03E6A"/>
    <w:rsid w:val="00B04078"/>
    <w:rsid w:val="00B04172"/>
    <w:rsid w:val="00B043F8"/>
    <w:rsid w:val="00B04E1D"/>
    <w:rsid w:val="00B05E2E"/>
    <w:rsid w:val="00B05F91"/>
    <w:rsid w:val="00B06771"/>
    <w:rsid w:val="00B069B8"/>
    <w:rsid w:val="00B06CB6"/>
    <w:rsid w:val="00B07492"/>
    <w:rsid w:val="00B07617"/>
    <w:rsid w:val="00B07D3E"/>
    <w:rsid w:val="00B07E02"/>
    <w:rsid w:val="00B07EEB"/>
    <w:rsid w:val="00B07FE2"/>
    <w:rsid w:val="00B109F5"/>
    <w:rsid w:val="00B11274"/>
    <w:rsid w:val="00B11449"/>
    <w:rsid w:val="00B114D0"/>
    <w:rsid w:val="00B1176C"/>
    <w:rsid w:val="00B11F80"/>
    <w:rsid w:val="00B1207A"/>
    <w:rsid w:val="00B12A10"/>
    <w:rsid w:val="00B12C21"/>
    <w:rsid w:val="00B12EFB"/>
    <w:rsid w:val="00B13110"/>
    <w:rsid w:val="00B132C5"/>
    <w:rsid w:val="00B13BE2"/>
    <w:rsid w:val="00B14629"/>
    <w:rsid w:val="00B1539C"/>
    <w:rsid w:val="00B15878"/>
    <w:rsid w:val="00B15BE0"/>
    <w:rsid w:val="00B160DC"/>
    <w:rsid w:val="00B162A1"/>
    <w:rsid w:val="00B1673B"/>
    <w:rsid w:val="00B170E0"/>
    <w:rsid w:val="00B172E7"/>
    <w:rsid w:val="00B174C0"/>
    <w:rsid w:val="00B177E7"/>
    <w:rsid w:val="00B17A7E"/>
    <w:rsid w:val="00B200E7"/>
    <w:rsid w:val="00B201D9"/>
    <w:rsid w:val="00B2173B"/>
    <w:rsid w:val="00B22A4E"/>
    <w:rsid w:val="00B23E5B"/>
    <w:rsid w:val="00B23F7B"/>
    <w:rsid w:val="00B242C4"/>
    <w:rsid w:val="00B243B5"/>
    <w:rsid w:val="00B244D6"/>
    <w:rsid w:val="00B2506C"/>
    <w:rsid w:val="00B252AA"/>
    <w:rsid w:val="00B255DA"/>
    <w:rsid w:val="00B25CB6"/>
    <w:rsid w:val="00B26285"/>
    <w:rsid w:val="00B2740F"/>
    <w:rsid w:val="00B27744"/>
    <w:rsid w:val="00B2784E"/>
    <w:rsid w:val="00B279EA"/>
    <w:rsid w:val="00B27E41"/>
    <w:rsid w:val="00B304B4"/>
    <w:rsid w:val="00B30936"/>
    <w:rsid w:val="00B309EE"/>
    <w:rsid w:val="00B311F0"/>
    <w:rsid w:val="00B31540"/>
    <w:rsid w:val="00B319DB"/>
    <w:rsid w:val="00B32855"/>
    <w:rsid w:val="00B32C22"/>
    <w:rsid w:val="00B32E7D"/>
    <w:rsid w:val="00B330C8"/>
    <w:rsid w:val="00B334C5"/>
    <w:rsid w:val="00B34390"/>
    <w:rsid w:val="00B34CB5"/>
    <w:rsid w:val="00B34DBF"/>
    <w:rsid w:val="00B34FA0"/>
    <w:rsid w:val="00B35D3D"/>
    <w:rsid w:val="00B36B51"/>
    <w:rsid w:val="00B373BB"/>
    <w:rsid w:val="00B37555"/>
    <w:rsid w:val="00B37AB2"/>
    <w:rsid w:val="00B4036D"/>
    <w:rsid w:val="00B410DB"/>
    <w:rsid w:val="00B41F80"/>
    <w:rsid w:val="00B427B1"/>
    <w:rsid w:val="00B427D7"/>
    <w:rsid w:val="00B42CE1"/>
    <w:rsid w:val="00B43163"/>
    <w:rsid w:val="00B43B94"/>
    <w:rsid w:val="00B4412D"/>
    <w:rsid w:val="00B443AF"/>
    <w:rsid w:val="00B4453D"/>
    <w:rsid w:val="00B44A45"/>
    <w:rsid w:val="00B44B06"/>
    <w:rsid w:val="00B4530A"/>
    <w:rsid w:val="00B45965"/>
    <w:rsid w:val="00B4670C"/>
    <w:rsid w:val="00B467FF"/>
    <w:rsid w:val="00B47149"/>
    <w:rsid w:val="00B47D38"/>
    <w:rsid w:val="00B501CC"/>
    <w:rsid w:val="00B5082D"/>
    <w:rsid w:val="00B508B3"/>
    <w:rsid w:val="00B50F17"/>
    <w:rsid w:val="00B512E7"/>
    <w:rsid w:val="00B516D6"/>
    <w:rsid w:val="00B51BCC"/>
    <w:rsid w:val="00B52099"/>
    <w:rsid w:val="00B52643"/>
    <w:rsid w:val="00B528CF"/>
    <w:rsid w:val="00B53100"/>
    <w:rsid w:val="00B532A7"/>
    <w:rsid w:val="00B5498A"/>
    <w:rsid w:val="00B549EB"/>
    <w:rsid w:val="00B54B85"/>
    <w:rsid w:val="00B54FE2"/>
    <w:rsid w:val="00B55D6F"/>
    <w:rsid w:val="00B569B3"/>
    <w:rsid w:val="00B5719C"/>
    <w:rsid w:val="00B57629"/>
    <w:rsid w:val="00B6107D"/>
    <w:rsid w:val="00B615CA"/>
    <w:rsid w:val="00B6202A"/>
    <w:rsid w:val="00B62268"/>
    <w:rsid w:val="00B626E2"/>
    <w:rsid w:val="00B63701"/>
    <w:rsid w:val="00B63A6E"/>
    <w:rsid w:val="00B645D3"/>
    <w:rsid w:val="00B648FD"/>
    <w:rsid w:val="00B65089"/>
    <w:rsid w:val="00B650EC"/>
    <w:rsid w:val="00B6531A"/>
    <w:rsid w:val="00B65794"/>
    <w:rsid w:val="00B662BA"/>
    <w:rsid w:val="00B66DEE"/>
    <w:rsid w:val="00B6722E"/>
    <w:rsid w:val="00B677D5"/>
    <w:rsid w:val="00B679D0"/>
    <w:rsid w:val="00B67C0D"/>
    <w:rsid w:val="00B67E9F"/>
    <w:rsid w:val="00B7075F"/>
    <w:rsid w:val="00B70902"/>
    <w:rsid w:val="00B70A46"/>
    <w:rsid w:val="00B70B76"/>
    <w:rsid w:val="00B710E4"/>
    <w:rsid w:val="00B71621"/>
    <w:rsid w:val="00B7178E"/>
    <w:rsid w:val="00B7369E"/>
    <w:rsid w:val="00B7419D"/>
    <w:rsid w:val="00B743A8"/>
    <w:rsid w:val="00B74712"/>
    <w:rsid w:val="00B747B7"/>
    <w:rsid w:val="00B75174"/>
    <w:rsid w:val="00B754C7"/>
    <w:rsid w:val="00B757EF"/>
    <w:rsid w:val="00B75819"/>
    <w:rsid w:val="00B76943"/>
    <w:rsid w:val="00B76F88"/>
    <w:rsid w:val="00B77383"/>
    <w:rsid w:val="00B80CCB"/>
    <w:rsid w:val="00B818BC"/>
    <w:rsid w:val="00B81D42"/>
    <w:rsid w:val="00B82AD1"/>
    <w:rsid w:val="00B8304A"/>
    <w:rsid w:val="00B832BB"/>
    <w:rsid w:val="00B83662"/>
    <w:rsid w:val="00B83B82"/>
    <w:rsid w:val="00B83E77"/>
    <w:rsid w:val="00B84642"/>
    <w:rsid w:val="00B85267"/>
    <w:rsid w:val="00B855FC"/>
    <w:rsid w:val="00B86656"/>
    <w:rsid w:val="00B868FF"/>
    <w:rsid w:val="00B86B65"/>
    <w:rsid w:val="00B86D7D"/>
    <w:rsid w:val="00B86F9B"/>
    <w:rsid w:val="00B87AE7"/>
    <w:rsid w:val="00B90328"/>
    <w:rsid w:val="00B90362"/>
    <w:rsid w:val="00B9053A"/>
    <w:rsid w:val="00B90DA4"/>
    <w:rsid w:val="00B90E64"/>
    <w:rsid w:val="00B91166"/>
    <w:rsid w:val="00B9130A"/>
    <w:rsid w:val="00B91AF7"/>
    <w:rsid w:val="00B91F2A"/>
    <w:rsid w:val="00B927B0"/>
    <w:rsid w:val="00B92F79"/>
    <w:rsid w:val="00B931F2"/>
    <w:rsid w:val="00B93629"/>
    <w:rsid w:val="00B93F36"/>
    <w:rsid w:val="00B94182"/>
    <w:rsid w:val="00B94742"/>
    <w:rsid w:val="00B94BAC"/>
    <w:rsid w:val="00B94C57"/>
    <w:rsid w:val="00B94E61"/>
    <w:rsid w:val="00B95D35"/>
    <w:rsid w:val="00B96003"/>
    <w:rsid w:val="00B96D42"/>
    <w:rsid w:val="00B97BDF"/>
    <w:rsid w:val="00B97EA7"/>
    <w:rsid w:val="00BA06F2"/>
    <w:rsid w:val="00BA0B58"/>
    <w:rsid w:val="00BA0BB2"/>
    <w:rsid w:val="00BA0CCA"/>
    <w:rsid w:val="00BA122B"/>
    <w:rsid w:val="00BA1847"/>
    <w:rsid w:val="00BA1D1B"/>
    <w:rsid w:val="00BA23F0"/>
    <w:rsid w:val="00BA25D6"/>
    <w:rsid w:val="00BA29A8"/>
    <w:rsid w:val="00BA2AB2"/>
    <w:rsid w:val="00BA31CA"/>
    <w:rsid w:val="00BA4309"/>
    <w:rsid w:val="00BA45C4"/>
    <w:rsid w:val="00BA46E6"/>
    <w:rsid w:val="00BA47F0"/>
    <w:rsid w:val="00BA4B85"/>
    <w:rsid w:val="00BA5744"/>
    <w:rsid w:val="00BA5AB0"/>
    <w:rsid w:val="00BA6D15"/>
    <w:rsid w:val="00BA6E3F"/>
    <w:rsid w:val="00BA7142"/>
    <w:rsid w:val="00BA7893"/>
    <w:rsid w:val="00BA7CB8"/>
    <w:rsid w:val="00BB0418"/>
    <w:rsid w:val="00BB0CC1"/>
    <w:rsid w:val="00BB2190"/>
    <w:rsid w:val="00BB32AB"/>
    <w:rsid w:val="00BB3627"/>
    <w:rsid w:val="00BB3AA5"/>
    <w:rsid w:val="00BB3C07"/>
    <w:rsid w:val="00BB3C99"/>
    <w:rsid w:val="00BB3F63"/>
    <w:rsid w:val="00BB43AC"/>
    <w:rsid w:val="00BB5411"/>
    <w:rsid w:val="00BB5842"/>
    <w:rsid w:val="00BB5955"/>
    <w:rsid w:val="00BB59BD"/>
    <w:rsid w:val="00BB5F80"/>
    <w:rsid w:val="00BB6751"/>
    <w:rsid w:val="00BB68CE"/>
    <w:rsid w:val="00BB74B3"/>
    <w:rsid w:val="00BB771C"/>
    <w:rsid w:val="00BB7720"/>
    <w:rsid w:val="00BB7DAF"/>
    <w:rsid w:val="00BB7E57"/>
    <w:rsid w:val="00BC02F0"/>
    <w:rsid w:val="00BC0A9E"/>
    <w:rsid w:val="00BC14FD"/>
    <w:rsid w:val="00BC3519"/>
    <w:rsid w:val="00BC3A94"/>
    <w:rsid w:val="00BC3D9A"/>
    <w:rsid w:val="00BC3F01"/>
    <w:rsid w:val="00BC5264"/>
    <w:rsid w:val="00BC5CD9"/>
    <w:rsid w:val="00BC5FC8"/>
    <w:rsid w:val="00BC64C2"/>
    <w:rsid w:val="00BC6C82"/>
    <w:rsid w:val="00BC7427"/>
    <w:rsid w:val="00BC7500"/>
    <w:rsid w:val="00BC79D1"/>
    <w:rsid w:val="00BC7AC4"/>
    <w:rsid w:val="00BD066F"/>
    <w:rsid w:val="00BD09DF"/>
    <w:rsid w:val="00BD10C1"/>
    <w:rsid w:val="00BD21F9"/>
    <w:rsid w:val="00BD29BD"/>
    <w:rsid w:val="00BD2D10"/>
    <w:rsid w:val="00BD305A"/>
    <w:rsid w:val="00BD305D"/>
    <w:rsid w:val="00BD3596"/>
    <w:rsid w:val="00BD380E"/>
    <w:rsid w:val="00BD4454"/>
    <w:rsid w:val="00BD5097"/>
    <w:rsid w:val="00BD54BD"/>
    <w:rsid w:val="00BD686F"/>
    <w:rsid w:val="00BD6A3D"/>
    <w:rsid w:val="00BD6F3C"/>
    <w:rsid w:val="00BD7019"/>
    <w:rsid w:val="00BD70F0"/>
    <w:rsid w:val="00BD7C2B"/>
    <w:rsid w:val="00BD7CD4"/>
    <w:rsid w:val="00BD7E5D"/>
    <w:rsid w:val="00BE02AD"/>
    <w:rsid w:val="00BE043C"/>
    <w:rsid w:val="00BE05A9"/>
    <w:rsid w:val="00BE0685"/>
    <w:rsid w:val="00BE13F8"/>
    <w:rsid w:val="00BE15F4"/>
    <w:rsid w:val="00BE186D"/>
    <w:rsid w:val="00BE18DC"/>
    <w:rsid w:val="00BE1B7D"/>
    <w:rsid w:val="00BE272D"/>
    <w:rsid w:val="00BE2A82"/>
    <w:rsid w:val="00BE386A"/>
    <w:rsid w:val="00BE50BF"/>
    <w:rsid w:val="00BE54AF"/>
    <w:rsid w:val="00BE5DE6"/>
    <w:rsid w:val="00BE5F7B"/>
    <w:rsid w:val="00BE6429"/>
    <w:rsid w:val="00BE7067"/>
    <w:rsid w:val="00BE7260"/>
    <w:rsid w:val="00BE73DF"/>
    <w:rsid w:val="00BF103E"/>
    <w:rsid w:val="00BF18E4"/>
    <w:rsid w:val="00BF1CA9"/>
    <w:rsid w:val="00BF22A2"/>
    <w:rsid w:val="00BF2AA6"/>
    <w:rsid w:val="00BF2B65"/>
    <w:rsid w:val="00BF34AC"/>
    <w:rsid w:val="00BF356C"/>
    <w:rsid w:val="00BF35F1"/>
    <w:rsid w:val="00BF44AB"/>
    <w:rsid w:val="00BF475D"/>
    <w:rsid w:val="00BF497E"/>
    <w:rsid w:val="00BF4E4B"/>
    <w:rsid w:val="00BF5169"/>
    <w:rsid w:val="00BF55DD"/>
    <w:rsid w:val="00BF5770"/>
    <w:rsid w:val="00BF5DB0"/>
    <w:rsid w:val="00BF6A1E"/>
    <w:rsid w:val="00BF6CA8"/>
    <w:rsid w:val="00BF7208"/>
    <w:rsid w:val="00BF7396"/>
    <w:rsid w:val="00BF7A7F"/>
    <w:rsid w:val="00BF7B8D"/>
    <w:rsid w:val="00C00214"/>
    <w:rsid w:val="00C00463"/>
    <w:rsid w:val="00C0065F"/>
    <w:rsid w:val="00C0098A"/>
    <w:rsid w:val="00C00E05"/>
    <w:rsid w:val="00C01628"/>
    <w:rsid w:val="00C01A0C"/>
    <w:rsid w:val="00C01B90"/>
    <w:rsid w:val="00C026A3"/>
    <w:rsid w:val="00C02A16"/>
    <w:rsid w:val="00C02CF8"/>
    <w:rsid w:val="00C02E28"/>
    <w:rsid w:val="00C03AC2"/>
    <w:rsid w:val="00C0461E"/>
    <w:rsid w:val="00C04F24"/>
    <w:rsid w:val="00C06CAD"/>
    <w:rsid w:val="00C10745"/>
    <w:rsid w:val="00C10A37"/>
    <w:rsid w:val="00C10D19"/>
    <w:rsid w:val="00C11093"/>
    <w:rsid w:val="00C11388"/>
    <w:rsid w:val="00C119EC"/>
    <w:rsid w:val="00C1267D"/>
    <w:rsid w:val="00C13889"/>
    <w:rsid w:val="00C13CF0"/>
    <w:rsid w:val="00C13E99"/>
    <w:rsid w:val="00C13EEF"/>
    <w:rsid w:val="00C143A8"/>
    <w:rsid w:val="00C14671"/>
    <w:rsid w:val="00C14B3A"/>
    <w:rsid w:val="00C1544E"/>
    <w:rsid w:val="00C154AC"/>
    <w:rsid w:val="00C1589B"/>
    <w:rsid w:val="00C15A16"/>
    <w:rsid w:val="00C166FF"/>
    <w:rsid w:val="00C1684B"/>
    <w:rsid w:val="00C16B29"/>
    <w:rsid w:val="00C16CA8"/>
    <w:rsid w:val="00C16D2D"/>
    <w:rsid w:val="00C16E81"/>
    <w:rsid w:val="00C16F7D"/>
    <w:rsid w:val="00C17165"/>
    <w:rsid w:val="00C175C7"/>
    <w:rsid w:val="00C17986"/>
    <w:rsid w:val="00C20AB5"/>
    <w:rsid w:val="00C216B1"/>
    <w:rsid w:val="00C21A9E"/>
    <w:rsid w:val="00C21C87"/>
    <w:rsid w:val="00C22534"/>
    <w:rsid w:val="00C22935"/>
    <w:rsid w:val="00C24806"/>
    <w:rsid w:val="00C24E87"/>
    <w:rsid w:val="00C250CF"/>
    <w:rsid w:val="00C25218"/>
    <w:rsid w:val="00C25604"/>
    <w:rsid w:val="00C25D8A"/>
    <w:rsid w:val="00C273F6"/>
    <w:rsid w:val="00C2745D"/>
    <w:rsid w:val="00C274C1"/>
    <w:rsid w:val="00C27872"/>
    <w:rsid w:val="00C279D9"/>
    <w:rsid w:val="00C27AEA"/>
    <w:rsid w:val="00C27FBD"/>
    <w:rsid w:val="00C302A0"/>
    <w:rsid w:val="00C30395"/>
    <w:rsid w:val="00C3039A"/>
    <w:rsid w:val="00C31C88"/>
    <w:rsid w:val="00C3210D"/>
    <w:rsid w:val="00C32B3A"/>
    <w:rsid w:val="00C32F28"/>
    <w:rsid w:val="00C3354F"/>
    <w:rsid w:val="00C33717"/>
    <w:rsid w:val="00C33C2E"/>
    <w:rsid w:val="00C33E0C"/>
    <w:rsid w:val="00C3409B"/>
    <w:rsid w:val="00C34A0D"/>
    <w:rsid w:val="00C3518B"/>
    <w:rsid w:val="00C35B4E"/>
    <w:rsid w:val="00C36175"/>
    <w:rsid w:val="00C36514"/>
    <w:rsid w:val="00C36601"/>
    <w:rsid w:val="00C375D7"/>
    <w:rsid w:val="00C403F2"/>
    <w:rsid w:val="00C4067A"/>
    <w:rsid w:val="00C4091D"/>
    <w:rsid w:val="00C40F40"/>
    <w:rsid w:val="00C4157D"/>
    <w:rsid w:val="00C416A3"/>
    <w:rsid w:val="00C41A6D"/>
    <w:rsid w:val="00C42618"/>
    <w:rsid w:val="00C43658"/>
    <w:rsid w:val="00C43D5A"/>
    <w:rsid w:val="00C44877"/>
    <w:rsid w:val="00C44E6E"/>
    <w:rsid w:val="00C45C70"/>
    <w:rsid w:val="00C50599"/>
    <w:rsid w:val="00C5078E"/>
    <w:rsid w:val="00C5104E"/>
    <w:rsid w:val="00C5129E"/>
    <w:rsid w:val="00C520C1"/>
    <w:rsid w:val="00C5260D"/>
    <w:rsid w:val="00C52BE3"/>
    <w:rsid w:val="00C5325C"/>
    <w:rsid w:val="00C5338B"/>
    <w:rsid w:val="00C53F24"/>
    <w:rsid w:val="00C5403C"/>
    <w:rsid w:val="00C5427A"/>
    <w:rsid w:val="00C542A4"/>
    <w:rsid w:val="00C545B6"/>
    <w:rsid w:val="00C5489E"/>
    <w:rsid w:val="00C548A0"/>
    <w:rsid w:val="00C54C3B"/>
    <w:rsid w:val="00C5513D"/>
    <w:rsid w:val="00C554CF"/>
    <w:rsid w:val="00C558C7"/>
    <w:rsid w:val="00C55937"/>
    <w:rsid w:val="00C563FD"/>
    <w:rsid w:val="00C5647B"/>
    <w:rsid w:val="00C565D4"/>
    <w:rsid w:val="00C56647"/>
    <w:rsid w:val="00C5698B"/>
    <w:rsid w:val="00C56E74"/>
    <w:rsid w:val="00C5724C"/>
    <w:rsid w:val="00C576A7"/>
    <w:rsid w:val="00C5778B"/>
    <w:rsid w:val="00C57946"/>
    <w:rsid w:val="00C610F2"/>
    <w:rsid w:val="00C6150C"/>
    <w:rsid w:val="00C61567"/>
    <w:rsid w:val="00C617ED"/>
    <w:rsid w:val="00C6181E"/>
    <w:rsid w:val="00C62000"/>
    <w:rsid w:val="00C6210D"/>
    <w:rsid w:val="00C62909"/>
    <w:rsid w:val="00C62A14"/>
    <w:rsid w:val="00C62EF8"/>
    <w:rsid w:val="00C632B6"/>
    <w:rsid w:val="00C63B08"/>
    <w:rsid w:val="00C64699"/>
    <w:rsid w:val="00C64904"/>
    <w:rsid w:val="00C64C8C"/>
    <w:rsid w:val="00C64D11"/>
    <w:rsid w:val="00C6645B"/>
    <w:rsid w:val="00C671AB"/>
    <w:rsid w:val="00C674F4"/>
    <w:rsid w:val="00C675C4"/>
    <w:rsid w:val="00C677A2"/>
    <w:rsid w:val="00C67BEA"/>
    <w:rsid w:val="00C67D83"/>
    <w:rsid w:val="00C70C50"/>
    <w:rsid w:val="00C71564"/>
    <w:rsid w:val="00C71DB4"/>
    <w:rsid w:val="00C724A8"/>
    <w:rsid w:val="00C728C0"/>
    <w:rsid w:val="00C729AE"/>
    <w:rsid w:val="00C73164"/>
    <w:rsid w:val="00C73E33"/>
    <w:rsid w:val="00C74190"/>
    <w:rsid w:val="00C74740"/>
    <w:rsid w:val="00C7512E"/>
    <w:rsid w:val="00C75517"/>
    <w:rsid w:val="00C76BD9"/>
    <w:rsid w:val="00C76EFC"/>
    <w:rsid w:val="00C7776C"/>
    <w:rsid w:val="00C77E73"/>
    <w:rsid w:val="00C80B1D"/>
    <w:rsid w:val="00C80B8E"/>
    <w:rsid w:val="00C81EC0"/>
    <w:rsid w:val="00C81F32"/>
    <w:rsid w:val="00C82272"/>
    <w:rsid w:val="00C82574"/>
    <w:rsid w:val="00C83FF2"/>
    <w:rsid w:val="00C8414E"/>
    <w:rsid w:val="00C84642"/>
    <w:rsid w:val="00C8474E"/>
    <w:rsid w:val="00C84C72"/>
    <w:rsid w:val="00C8533F"/>
    <w:rsid w:val="00C85941"/>
    <w:rsid w:val="00C859E3"/>
    <w:rsid w:val="00C861A8"/>
    <w:rsid w:val="00C86217"/>
    <w:rsid w:val="00C8630F"/>
    <w:rsid w:val="00C8654E"/>
    <w:rsid w:val="00C86908"/>
    <w:rsid w:val="00C86993"/>
    <w:rsid w:val="00C86A6C"/>
    <w:rsid w:val="00C87E1D"/>
    <w:rsid w:val="00C87EF0"/>
    <w:rsid w:val="00C9088E"/>
    <w:rsid w:val="00C90C33"/>
    <w:rsid w:val="00C912BC"/>
    <w:rsid w:val="00C91BCD"/>
    <w:rsid w:val="00C91FA7"/>
    <w:rsid w:val="00C922FD"/>
    <w:rsid w:val="00C9377E"/>
    <w:rsid w:val="00C9510F"/>
    <w:rsid w:val="00C951C3"/>
    <w:rsid w:val="00C95B6E"/>
    <w:rsid w:val="00C95CB3"/>
    <w:rsid w:val="00C95D0D"/>
    <w:rsid w:val="00C9694E"/>
    <w:rsid w:val="00C969F3"/>
    <w:rsid w:val="00C96AFD"/>
    <w:rsid w:val="00C96B1A"/>
    <w:rsid w:val="00C97A24"/>
    <w:rsid w:val="00C97B7D"/>
    <w:rsid w:val="00CA0DCB"/>
    <w:rsid w:val="00CA19EA"/>
    <w:rsid w:val="00CA1AC8"/>
    <w:rsid w:val="00CA2BD3"/>
    <w:rsid w:val="00CA30B5"/>
    <w:rsid w:val="00CA3389"/>
    <w:rsid w:val="00CA3454"/>
    <w:rsid w:val="00CA4E60"/>
    <w:rsid w:val="00CA4FB4"/>
    <w:rsid w:val="00CA525F"/>
    <w:rsid w:val="00CA5FEF"/>
    <w:rsid w:val="00CA6AA9"/>
    <w:rsid w:val="00CA6B9C"/>
    <w:rsid w:val="00CA6F14"/>
    <w:rsid w:val="00CB0032"/>
    <w:rsid w:val="00CB10DB"/>
    <w:rsid w:val="00CB2512"/>
    <w:rsid w:val="00CB2A62"/>
    <w:rsid w:val="00CB3B9D"/>
    <w:rsid w:val="00CB3BC7"/>
    <w:rsid w:val="00CB3CB9"/>
    <w:rsid w:val="00CB400D"/>
    <w:rsid w:val="00CB4193"/>
    <w:rsid w:val="00CB4701"/>
    <w:rsid w:val="00CB4E14"/>
    <w:rsid w:val="00CB4ED3"/>
    <w:rsid w:val="00CB5E25"/>
    <w:rsid w:val="00CB6280"/>
    <w:rsid w:val="00CB6927"/>
    <w:rsid w:val="00CB6946"/>
    <w:rsid w:val="00CB79B5"/>
    <w:rsid w:val="00CC032B"/>
    <w:rsid w:val="00CC03AE"/>
    <w:rsid w:val="00CC0D48"/>
    <w:rsid w:val="00CC175B"/>
    <w:rsid w:val="00CC1BC7"/>
    <w:rsid w:val="00CC1C40"/>
    <w:rsid w:val="00CC1F84"/>
    <w:rsid w:val="00CC299B"/>
    <w:rsid w:val="00CC3692"/>
    <w:rsid w:val="00CC37B7"/>
    <w:rsid w:val="00CC3E13"/>
    <w:rsid w:val="00CC3FDB"/>
    <w:rsid w:val="00CC454D"/>
    <w:rsid w:val="00CC538A"/>
    <w:rsid w:val="00CC55E3"/>
    <w:rsid w:val="00CC5612"/>
    <w:rsid w:val="00CC669E"/>
    <w:rsid w:val="00CC7E80"/>
    <w:rsid w:val="00CD0135"/>
    <w:rsid w:val="00CD017C"/>
    <w:rsid w:val="00CD02A1"/>
    <w:rsid w:val="00CD1180"/>
    <w:rsid w:val="00CD2517"/>
    <w:rsid w:val="00CD300E"/>
    <w:rsid w:val="00CD3608"/>
    <w:rsid w:val="00CD3ADD"/>
    <w:rsid w:val="00CD3B67"/>
    <w:rsid w:val="00CD4006"/>
    <w:rsid w:val="00CD5585"/>
    <w:rsid w:val="00CD5780"/>
    <w:rsid w:val="00CD7E5A"/>
    <w:rsid w:val="00CD7F72"/>
    <w:rsid w:val="00CE04A7"/>
    <w:rsid w:val="00CE0547"/>
    <w:rsid w:val="00CE157B"/>
    <w:rsid w:val="00CE2E6B"/>
    <w:rsid w:val="00CE3902"/>
    <w:rsid w:val="00CE3B66"/>
    <w:rsid w:val="00CE3DC7"/>
    <w:rsid w:val="00CE438D"/>
    <w:rsid w:val="00CE515C"/>
    <w:rsid w:val="00CE6489"/>
    <w:rsid w:val="00CE6DDA"/>
    <w:rsid w:val="00CE6F21"/>
    <w:rsid w:val="00CE71CA"/>
    <w:rsid w:val="00CF1595"/>
    <w:rsid w:val="00CF1752"/>
    <w:rsid w:val="00CF1E7D"/>
    <w:rsid w:val="00CF2529"/>
    <w:rsid w:val="00CF2798"/>
    <w:rsid w:val="00CF2B16"/>
    <w:rsid w:val="00CF3990"/>
    <w:rsid w:val="00CF4A03"/>
    <w:rsid w:val="00CF69D2"/>
    <w:rsid w:val="00CF7D50"/>
    <w:rsid w:val="00D0087A"/>
    <w:rsid w:val="00D008C5"/>
    <w:rsid w:val="00D0090A"/>
    <w:rsid w:val="00D00D8F"/>
    <w:rsid w:val="00D010B1"/>
    <w:rsid w:val="00D01FB9"/>
    <w:rsid w:val="00D02DF1"/>
    <w:rsid w:val="00D02F31"/>
    <w:rsid w:val="00D04503"/>
    <w:rsid w:val="00D04711"/>
    <w:rsid w:val="00D04806"/>
    <w:rsid w:val="00D0550A"/>
    <w:rsid w:val="00D0697E"/>
    <w:rsid w:val="00D06C1B"/>
    <w:rsid w:val="00D0717E"/>
    <w:rsid w:val="00D10C81"/>
    <w:rsid w:val="00D11130"/>
    <w:rsid w:val="00D11561"/>
    <w:rsid w:val="00D11650"/>
    <w:rsid w:val="00D11774"/>
    <w:rsid w:val="00D11776"/>
    <w:rsid w:val="00D1184A"/>
    <w:rsid w:val="00D1298A"/>
    <w:rsid w:val="00D12FFD"/>
    <w:rsid w:val="00D1331D"/>
    <w:rsid w:val="00D13B80"/>
    <w:rsid w:val="00D14412"/>
    <w:rsid w:val="00D14C21"/>
    <w:rsid w:val="00D14ECB"/>
    <w:rsid w:val="00D151A9"/>
    <w:rsid w:val="00D1557D"/>
    <w:rsid w:val="00D15BB6"/>
    <w:rsid w:val="00D15F24"/>
    <w:rsid w:val="00D15FD6"/>
    <w:rsid w:val="00D161AE"/>
    <w:rsid w:val="00D16D62"/>
    <w:rsid w:val="00D16E08"/>
    <w:rsid w:val="00D16E15"/>
    <w:rsid w:val="00D17A0A"/>
    <w:rsid w:val="00D17CCC"/>
    <w:rsid w:val="00D2019B"/>
    <w:rsid w:val="00D204A8"/>
    <w:rsid w:val="00D205BF"/>
    <w:rsid w:val="00D20D47"/>
    <w:rsid w:val="00D21290"/>
    <w:rsid w:val="00D2177C"/>
    <w:rsid w:val="00D217AF"/>
    <w:rsid w:val="00D21F53"/>
    <w:rsid w:val="00D21F62"/>
    <w:rsid w:val="00D222D6"/>
    <w:rsid w:val="00D224AC"/>
    <w:rsid w:val="00D229E8"/>
    <w:rsid w:val="00D2331B"/>
    <w:rsid w:val="00D23539"/>
    <w:rsid w:val="00D23F42"/>
    <w:rsid w:val="00D25A77"/>
    <w:rsid w:val="00D260E3"/>
    <w:rsid w:val="00D26910"/>
    <w:rsid w:val="00D26942"/>
    <w:rsid w:val="00D27789"/>
    <w:rsid w:val="00D27EA6"/>
    <w:rsid w:val="00D27F9D"/>
    <w:rsid w:val="00D30063"/>
    <w:rsid w:val="00D31142"/>
    <w:rsid w:val="00D311E9"/>
    <w:rsid w:val="00D31272"/>
    <w:rsid w:val="00D32FDE"/>
    <w:rsid w:val="00D339EE"/>
    <w:rsid w:val="00D34003"/>
    <w:rsid w:val="00D345B5"/>
    <w:rsid w:val="00D347A6"/>
    <w:rsid w:val="00D353CC"/>
    <w:rsid w:val="00D360F3"/>
    <w:rsid w:val="00D36320"/>
    <w:rsid w:val="00D36622"/>
    <w:rsid w:val="00D3666F"/>
    <w:rsid w:val="00D3697F"/>
    <w:rsid w:val="00D36AF7"/>
    <w:rsid w:val="00D36DB7"/>
    <w:rsid w:val="00D37A5A"/>
    <w:rsid w:val="00D37B15"/>
    <w:rsid w:val="00D403E9"/>
    <w:rsid w:val="00D40B22"/>
    <w:rsid w:val="00D40E62"/>
    <w:rsid w:val="00D41535"/>
    <w:rsid w:val="00D4199C"/>
    <w:rsid w:val="00D41CB1"/>
    <w:rsid w:val="00D41E0D"/>
    <w:rsid w:val="00D4208A"/>
    <w:rsid w:val="00D42109"/>
    <w:rsid w:val="00D42EEB"/>
    <w:rsid w:val="00D43A28"/>
    <w:rsid w:val="00D43BB8"/>
    <w:rsid w:val="00D4427C"/>
    <w:rsid w:val="00D4467E"/>
    <w:rsid w:val="00D44EC9"/>
    <w:rsid w:val="00D4547F"/>
    <w:rsid w:val="00D456E4"/>
    <w:rsid w:val="00D469DA"/>
    <w:rsid w:val="00D46F7F"/>
    <w:rsid w:val="00D47070"/>
    <w:rsid w:val="00D47A06"/>
    <w:rsid w:val="00D500F0"/>
    <w:rsid w:val="00D50B22"/>
    <w:rsid w:val="00D513DD"/>
    <w:rsid w:val="00D51485"/>
    <w:rsid w:val="00D5196D"/>
    <w:rsid w:val="00D519F9"/>
    <w:rsid w:val="00D51A2C"/>
    <w:rsid w:val="00D51A9C"/>
    <w:rsid w:val="00D52184"/>
    <w:rsid w:val="00D525AF"/>
    <w:rsid w:val="00D52AA1"/>
    <w:rsid w:val="00D53C89"/>
    <w:rsid w:val="00D53FB1"/>
    <w:rsid w:val="00D54DC0"/>
    <w:rsid w:val="00D562AC"/>
    <w:rsid w:val="00D56685"/>
    <w:rsid w:val="00D566B8"/>
    <w:rsid w:val="00D56AFD"/>
    <w:rsid w:val="00D571DF"/>
    <w:rsid w:val="00D5722C"/>
    <w:rsid w:val="00D577B5"/>
    <w:rsid w:val="00D57C02"/>
    <w:rsid w:val="00D57E0A"/>
    <w:rsid w:val="00D609E9"/>
    <w:rsid w:val="00D60CEB"/>
    <w:rsid w:val="00D60D10"/>
    <w:rsid w:val="00D61EBA"/>
    <w:rsid w:val="00D61FBE"/>
    <w:rsid w:val="00D62627"/>
    <w:rsid w:val="00D62B8A"/>
    <w:rsid w:val="00D62CE8"/>
    <w:rsid w:val="00D63B9F"/>
    <w:rsid w:val="00D6408F"/>
    <w:rsid w:val="00D653D0"/>
    <w:rsid w:val="00D65A96"/>
    <w:rsid w:val="00D65D42"/>
    <w:rsid w:val="00D662F4"/>
    <w:rsid w:val="00D66F5B"/>
    <w:rsid w:val="00D67E02"/>
    <w:rsid w:val="00D7061B"/>
    <w:rsid w:val="00D707FA"/>
    <w:rsid w:val="00D70AD2"/>
    <w:rsid w:val="00D70DDC"/>
    <w:rsid w:val="00D7114B"/>
    <w:rsid w:val="00D71321"/>
    <w:rsid w:val="00D71BD8"/>
    <w:rsid w:val="00D71DFE"/>
    <w:rsid w:val="00D72414"/>
    <w:rsid w:val="00D724EC"/>
    <w:rsid w:val="00D72BC1"/>
    <w:rsid w:val="00D73680"/>
    <w:rsid w:val="00D73715"/>
    <w:rsid w:val="00D73C4C"/>
    <w:rsid w:val="00D73EBF"/>
    <w:rsid w:val="00D74108"/>
    <w:rsid w:val="00D743DE"/>
    <w:rsid w:val="00D74E54"/>
    <w:rsid w:val="00D759B5"/>
    <w:rsid w:val="00D75E1B"/>
    <w:rsid w:val="00D75F40"/>
    <w:rsid w:val="00D75FD6"/>
    <w:rsid w:val="00D77036"/>
    <w:rsid w:val="00D779B8"/>
    <w:rsid w:val="00D77D4E"/>
    <w:rsid w:val="00D77EEE"/>
    <w:rsid w:val="00D80C14"/>
    <w:rsid w:val="00D81071"/>
    <w:rsid w:val="00D8115E"/>
    <w:rsid w:val="00D8122A"/>
    <w:rsid w:val="00D82291"/>
    <w:rsid w:val="00D82591"/>
    <w:rsid w:val="00D83024"/>
    <w:rsid w:val="00D8378E"/>
    <w:rsid w:val="00D838FE"/>
    <w:rsid w:val="00D83A1F"/>
    <w:rsid w:val="00D8457E"/>
    <w:rsid w:val="00D846C1"/>
    <w:rsid w:val="00D84C3D"/>
    <w:rsid w:val="00D854FB"/>
    <w:rsid w:val="00D8550F"/>
    <w:rsid w:val="00D85758"/>
    <w:rsid w:val="00D857F6"/>
    <w:rsid w:val="00D85D1E"/>
    <w:rsid w:val="00D866B2"/>
    <w:rsid w:val="00D86D68"/>
    <w:rsid w:val="00D86FDB"/>
    <w:rsid w:val="00D8747D"/>
    <w:rsid w:val="00D874AA"/>
    <w:rsid w:val="00D87C52"/>
    <w:rsid w:val="00D9050C"/>
    <w:rsid w:val="00D911F1"/>
    <w:rsid w:val="00D91B7E"/>
    <w:rsid w:val="00D91D85"/>
    <w:rsid w:val="00D927CA"/>
    <w:rsid w:val="00D928B3"/>
    <w:rsid w:val="00D928ED"/>
    <w:rsid w:val="00D93331"/>
    <w:rsid w:val="00D9342C"/>
    <w:rsid w:val="00D935C0"/>
    <w:rsid w:val="00D93AC6"/>
    <w:rsid w:val="00D93B07"/>
    <w:rsid w:val="00D9434C"/>
    <w:rsid w:val="00D946AA"/>
    <w:rsid w:val="00D95A8D"/>
    <w:rsid w:val="00D969AB"/>
    <w:rsid w:val="00D97CCC"/>
    <w:rsid w:val="00D97E84"/>
    <w:rsid w:val="00DA0479"/>
    <w:rsid w:val="00DA0863"/>
    <w:rsid w:val="00DA0B2C"/>
    <w:rsid w:val="00DA0F9D"/>
    <w:rsid w:val="00DA0FE4"/>
    <w:rsid w:val="00DA2041"/>
    <w:rsid w:val="00DA236A"/>
    <w:rsid w:val="00DA24A2"/>
    <w:rsid w:val="00DA32E9"/>
    <w:rsid w:val="00DA3D45"/>
    <w:rsid w:val="00DA4144"/>
    <w:rsid w:val="00DA4322"/>
    <w:rsid w:val="00DA552F"/>
    <w:rsid w:val="00DA568A"/>
    <w:rsid w:val="00DA5DEB"/>
    <w:rsid w:val="00DA61BC"/>
    <w:rsid w:val="00DA6421"/>
    <w:rsid w:val="00DA6745"/>
    <w:rsid w:val="00DA6EE8"/>
    <w:rsid w:val="00DA7194"/>
    <w:rsid w:val="00DA7AFF"/>
    <w:rsid w:val="00DA7BEA"/>
    <w:rsid w:val="00DA7C36"/>
    <w:rsid w:val="00DA7E38"/>
    <w:rsid w:val="00DB018F"/>
    <w:rsid w:val="00DB01F4"/>
    <w:rsid w:val="00DB0376"/>
    <w:rsid w:val="00DB0888"/>
    <w:rsid w:val="00DB0A06"/>
    <w:rsid w:val="00DB0E5F"/>
    <w:rsid w:val="00DB1269"/>
    <w:rsid w:val="00DB25D7"/>
    <w:rsid w:val="00DB2633"/>
    <w:rsid w:val="00DB2E4E"/>
    <w:rsid w:val="00DB33DF"/>
    <w:rsid w:val="00DB3718"/>
    <w:rsid w:val="00DB3AE3"/>
    <w:rsid w:val="00DB4786"/>
    <w:rsid w:val="00DB5680"/>
    <w:rsid w:val="00DB6261"/>
    <w:rsid w:val="00DB646F"/>
    <w:rsid w:val="00DB6920"/>
    <w:rsid w:val="00DB756C"/>
    <w:rsid w:val="00DB7F48"/>
    <w:rsid w:val="00DC01F9"/>
    <w:rsid w:val="00DC08DC"/>
    <w:rsid w:val="00DC0A00"/>
    <w:rsid w:val="00DC1610"/>
    <w:rsid w:val="00DC1645"/>
    <w:rsid w:val="00DC1728"/>
    <w:rsid w:val="00DC1B60"/>
    <w:rsid w:val="00DC2D2C"/>
    <w:rsid w:val="00DC3782"/>
    <w:rsid w:val="00DC3AAC"/>
    <w:rsid w:val="00DC3C68"/>
    <w:rsid w:val="00DC3FFB"/>
    <w:rsid w:val="00DC449B"/>
    <w:rsid w:val="00DC45ED"/>
    <w:rsid w:val="00DC59A1"/>
    <w:rsid w:val="00DC73A4"/>
    <w:rsid w:val="00DC76D5"/>
    <w:rsid w:val="00DC797C"/>
    <w:rsid w:val="00DC79C4"/>
    <w:rsid w:val="00DC7B45"/>
    <w:rsid w:val="00DC7DF5"/>
    <w:rsid w:val="00DD01E8"/>
    <w:rsid w:val="00DD0557"/>
    <w:rsid w:val="00DD069D"/>
    <w:rsid w:val="00DD0973"/>
    <w:rsid w:val="00DD176B"/>
    <w:rsid w:val="00DD194D"/>
    <w:rsid w:val="00DD2A99"/>
    <w:rsid w:val="00DD32C1"/>
    <w:rsid w:val="00DD3A8A"/>
    <w:rsid w:val="00DD3AFB"/>
    <w:rsid w:val="00DD4125"/>
    <w:rsid w:val="00DD4D8C"/>
    <w:rsid w:val="00DD518D"/>
    <w:rsid w:val="00DD5265"/>
    <w:rsid w:val="00DD569D"/>
    <w:rsid w:val="00DD5B58"/>
    <w:rsid w:val="00DD5E05"/>
    <w:rsid w:val="00DD6486"/>
    <w:rsid w:val="00DD658E"/>
    <w:rsid w:val="00DD6B2B"/>
    <w:rsid w:val="00DD6C0F"/>
    <w:rsid w:val="00DD6D7A"/>
    <w:rsid w:val="00DD6E13"/>
    <w:rsid w:val="00DD6FE9"/>
    <w:rsid w:val="00DD7139"/>
    <w:rsid w:val="00DD732B"/>
    <w:rsid w:val="00DD749B"/>
    <w:rsid w:val="00DD7CBC"/>
    <w:rsid w:val="00DD7E61"/>
    <w:rsid w:val="00DE046A"/>
    <w:rsid w:val="00DE0641"/>
    <w:rsid w:val="00DE12F2"/>
    <w:rsid w:val="00DE1355"/>
    <w:rsid w:val="00DE1F12"/>
    <w:rsid w:val="00DE2490"/>
    <w:rsid w:val="00DE286C"/>
    <w:rsid w:val="00DE2878"/>
    <w:rsid w:val="00DE3535"/>
    <w:rsid w:val="00DE3838"/>
    <w:rsid w:val="00DE3F04"/>
    <w:rsid w:val="00DE46C1"/>
    <w:rsid w:val="00DE4F09"/>
    <w:rsid w:val="00DE5E70"/>
    <w:rsid w:val="00DE78EA"/>
    <w:rsid w:val="00DE7F1E"/>
    <w:rsid w:val="00DF09C5"/>
    <w:rsid w:val="00DF0B72"/>
    <w:rsid w:val="00DF100D"/>
    <w:rsid w:val="00DF1726"/>
    <w:rsid w:val="00DF202C"/>
    <w:rsid w:val="00DF29D8"/>
    <w:rsid w:val="00DF29E4"/>
    <w:rsid w:val="00DF2F9B"/>
    <w:rsid w:val="00DF31D0"/>
    <w:rsid w:val="00DF42DE"/>
    <w:rsid w:val="00DF4419"/>
    <w:rsid w:val="00DF5167"/>
    <w:rsid w:val="00DF51AF"/>
    <w:rsid w:val="00DF534A"/>
    <w:rsid w:val="00DF5BB1"/>
    <w:rsid w:val="00DF5C5D"/>
    <w:rsid w:val="00DF7022"/>
    <w:rsid w:val="00DF70EE"/>
    <w:rsid w:val="00DF7634"/>
    <w:rsid w:val="00DF7671"/>
    <w:rsid w:val="00DF78C5"/>
    <w:rsid w:val="00DF7BE7"/>
    <w:rsid w:val="00DF7E3D"/>
    <w:rsid w:val="00E00587"/>
    <w:rsid w:val="00E036D3"/>
    <w:rsid w:val="00E03775"/>
    <w:rsid w:val="00E03E71"/>
    <w:rsid w:val="00E040C7"/>
    <w:rsid w:val="00E048B6"/>
    <w:rsid w:val="00E053D3"/>
    <w:rsid w:val="00E05E69"/>
    <w:rsid w:val="00E05EF8"/>
    <w:rsid w:val="00E063DD"/>
    <w:rsid w:val="00E06CB8"/>
    <w:rsid w:val="00E07085"/>
    <w:rsid w:val="00E07B69"/>
    <w:rsid w:val="00E1034B"/>
    <w:rsid w:val="00E103C5"/>
    <w:rsid w:val="00E10868"/>
    <w:rsid w:val="00E109E0"/>
    <w:rsid w:val="00E10D60"/>
    <w:rsid w:val="00E11888"/>
    <w:rsid w:val="00E11B49"/>
    <w:rsid w:val="00E121BA"/>
    <w:rsid w:val="00E12A65"/>
    <w:rsid w:val="00E13DC2"/>
    <w:rsid w:val="00E1440A"/>
    <w:rsid w:val="00E14A4F"/>
    <w:rsid w:val="00E15032"/>
    <w:rsid w:val="00E152AB"/>
    <w:rsid w:val="00E1609E"/>
    <w:rsid w:val="00E16271"/>
    <w:rsid w:val="00E16CFD"/>
    <w:rsid w:val="00E1756B"/>
    <w:rsid w:val="00E17585"/>
    <w:rsid w:val="00E17C94"/>
    <w:rsid w:val="00E20042"/>
    <w:rsid w:val="00E20237"/>
    <w:rsid w:val="00E208B0"/>
    <w:rsid w:val="00E21146"/>
    <w:rsid w:val="00E21249"/>
    <w:rsid w:val="00E216D3"/>
    <w:rsid w:val="00E2254F"/>
    <w:rsid w:val="00E22779"/>
    <w:rsid w:val="00E23335"/>
    <w:rsid w:val="00E23EB8"/>
    <w:rsid w:val="00E24470"/>
    <w:rsid w:val="00E24506"/>
    <w:rsid w:val="00E24EAB"/>
    <w:rsid w:val="00E25194"/>
    <w:rsid w:val="00E2605A"/>
    <w:rsid w:val="00E26744"/>
    <w:rsid w:val="00E26BBB"/>
    <w:rsid w:val="00E26D55"/>
    <w:rsid w:val="00E27045"/>
    <w:rsid w:val="00E2729B"/>
    <w:rsid w:val="00E2771C"/>
    <w:rsid w:val="00E305F0"/>
    <w:rsid w:val="00E30B45"/>
    <w:rsid w:val="00E30C46"/>
    <w:rsid w:val="00E3165D"/>
    <w:rsid w:val="00E319A3"/>
    <w:rsid w:val="00E323EF"/>
    <w:rsid w:val="00E33D51"/>
    <w:rsid w:val="00E33F4D"/>
    <w:rsid w:val="00E33F80"/>
    <w:rsid w:val="00E34378"/>
    <w:rsid w:val="00E34582"/>
    <w:rsid w:val="00E3533A"/>
    <w:rsid w:val="00E357A7"/>
    <w:rsid w:val="00E35DDE"/>
    <w:rsid w:val="00E36227"/>
    <w:rsid w:val="00E3648C"/>
    <w:rsid w:val="00E36F2B"/>
    <w:rsid w:val="00E37086"/>
    <w:rsid w:val="00E37459"/>
    <w:rsid w:val="00E376A8"/>
    <w:rsid w:val="00E37C13"/>
    <w:rsid w:val="00E37EAB"/>
    <w:rsid w:val="00E412C0"/>
    <w:rsid w:val="00E415A0"/>
    <w:rsid w:val="00E4194C"/>
    <w:rsid w:val="00E4214B"/>
    <w:rsid w:val="00E42E8B"/>
    <w:rsid w:val="00E437EC"/>
    <w:rsid w:val="00E4392C"/>
    <w:rsid w:val="00E43BE8"/>
    <w:rsid w:val="00E444CD"/>
    <w:rsid w:val="00E44C2F"/>
    <w:rsid w:val="00E45374"/>
    <w:rsid w:val="00E45EE8"/>
    <w:rsid w:val="00E46105"/>
    <w:rsid w:val="00E46120"/>
    <w:rsid w:val="00E4628B"/>
    <w:rsid w:val="00E46637"/>
    <w:rsid w:val="00E46F4B"/>
    <w:rsid w:val="00E472D2"/>
    <w:rsid w:val="00E47A28"/>
    <w:rsid w:val="00E47FE7"/>
    <w:rsid w:val="00E50C26"/>
    <w:rsid w:val="00E5157B"/>
    <w:rsid w:val="00E51A2C"/>
    <w:rsid w:val="00E526D7"/>
    <w:rsid w:val="00E5290A"/>
    <w:rsid w:val="00E5290C"/>
    <w:rsid w:val="00E52CF0"/>
    <w:rsid w:val="00E5358D"/>
    <w:rsid w:val="00E536A3"/>
    <w:rsid w:val="00E53B11"/>
    <w:rsid w:val="00E53C3B"/>
    <w:rsid w:val="00E53C3D"/>
    <w:rsid w:val="00E542A8"/>
    <w:rsid w:val="00E547F3"/>
    <w:rsid w:val="00E55129"/>
    <w:rsid w:val="00E5575B"/>
    <w:rsid w:val="00E557D2"/>
    <w:rsid w:val="00E5595F"/>
    <w:rsid w:val="00E56113"/>
    <w:rsid w:val="00E562E2"/>
    <w:rsid w:val="00E572BF"/>
    <w:rsid w:val="00E57EB3"/>
    <w:rsid w:val="00E605CF"/>
    <w:rsid w:val="00E60858"/>
    <w:rsid w:val="00E608B2"/>
    <w:rsid w:val="00E608C0"/>
    <w:rsid w:val="00E609B4"/>
    <w:rsid w:val="00E60AAE"/>
    <w:rsid w:val="00E60C3B"/>
    <w:rsid w:val="00E620A2"/>
    <w:rsid w:val="00E632F5"/>
    <w:rsid w:val="00E63F25"/>
    <w:rsid w:val="00E63F3A"/>
    <w:rsid w:val="00E649EF"/>
    <w:rsid w:val="00E64B2E"/>
    <w:rsid w:val="00E64B67"/>
    <w:rsid w:val="00E64D96"/>
    <w:rsid w:val="00E65043"/>
    <w:rsid w:val="00E65B36"/>
    <w:rsid w:val="00E65F5B"/>
    <w:rsid w:val="00E65F77"/>
    <w:rsid w:val="00E66099"/>
    <w:rsid w:val="00E66465"/>
    <w:rsid w:val="00E67277"/>
    <w:rsid w:val="00E6731C"/>
    <w:rsid w:val="00E6741C"/>
    <w:rsid w:val="00E67946"/>
    <w:rsid w:val="00E67992"/>
    <w:rsid w:val="00E67DF7"/>
    <w:rsid w:val="00E7093C"/>
    <w:rsid w:val="00E70BAD"/>
    <w:rsid w:val="00E7188C"/>
    <w:rsid w:val="00E7204D"/>
    <w:rsid w:val="00E720B7"/>
    <w:rsid w:val="00E726E1"/>
    <w:rsid w:val="00E72BA5"/>
    <w:rsid w:val="00E7355A"/>
    <w:rsid w:val="00E73BAA"/>
    <w:rsid w:val="00E73C0C"/>
    <w:rsid w:val="00E74553"/>
    <w:rsid w:val="00E7457A"/>
    <w:rsid w:val="00E75C53"/>
    <w:rsid w:val="00E768DF"/>
    <w:rsid w:val="00E76DD2"/>
    <w:rsid w:val="00E8008D"/>
    <w:rsid w:val="00E8052A"/>
    <w:rsid w:val="00E80CBC"/>
    <w:rsid w:val="00E8145B"/>
    <w:rsid w:val="00E81E26"/>
    <w:rsid w:val="00E8324E"/>
    <w:rsid w:val="00E835B7"/>
    <w:rsid w:val="00E839B6"/>
    <w:rsid w:val="00E84162"/>
    <w:rsid w:val="00E84302"/>
    <w:rsid w:val="00E856D3"/>
    <w:rsid w:val="00E857E1"/>
    <w:rsid w:val="00E86397"/>
    <w:rsid w:val="00E870FC"/>
    <w:rsid w:val="00E87270"/>
    <w:rsid w:val="00E87497"/>
    <w:rsid w:val="00E87A07"/>
    <w:rsid w:val="00E87C52"/>
    <w:rsid w:val="00E87EF2"/>
    <w:rsid w:val="00E87F64"/>
    <w:rsid w:val="00E9121C"/>
    <w:rsid w:val="00E91C3C"/>
    <w:rsid w:val="00E91E46"/>
    <w:rsid w:val="00E920A4"/>
    <w:rsid w:val="00E92151"/>
    <w:rsid w:val="00E92164"/>
    <w:rsid w:val="00E92801"/>
    <w:rsid w:val="00E92E1D"/>
    <w:rsid w:val="00E932CB"/>
    <w:rsid w:val="00E93FA9"/>
    <w:rsid w:val="00E94253"/>
    <w:rsid w:val="00E94631"/>
    <w:rsid w:val="00E95C05"/>
    <w:rsid w:val="00E96A60"/>
    <w:rsid w:val="00E96B46"/>
    <w:rsid w:val="00E96F67"/>
    <w:rsid w:val="00E96FF5"/>
    <w:rsid w:val="00E9795E"/>
    <w:rsid w:val="00EA0CFC"/>
    <w:rsid w:val="00EA0ECA"/>
    <w:rsid w:val="00EA1406"/>
    <w:rsid w:val="00EA1800"/>
    <w:rsid w:val="00EA18FE"/>
    <w:rsid w:val="00EA1979"/>
    <w:rsid w:val="00EA2092"/>
    <w:rsid w:val="00EA2B87"/>
    <w:rsid w:val="00EA3585"/>
    <w:rsid w:val="00EA389E"/>
    <w:rsid w:val="00EA3DD9"/>
    <w:rsid w:val="00EA4353"/>
    <w:rsid w:val="00EA4399"/>
    <w:rsid w:val="00EA4D17"/>
    <w:rsid w:val="00EA4E6D"/>
    <w:rsid w:val="00EA4E86"/>
    <w:rsid w:val="00EA5110"/>
    <w:rsid w:val="00EA5FEC"/>
    <w:rsid w:val="00EA7003"/>
    <w:rsid w:val="00EA7B25"/>
    <w:rsid w:val="00EB05BA"/>
    <w:rsid w:val="00EB104E"/>
    <w:rsid w:val="00EB13C4"/>
    <w:rsid w:val="00EB28D3"/>
    <w:rsid w:val="00EB3303"/>
    <w:rsid w:val="00EB36A8"/>
    <w:rsid w:val="00EB3753"/>
    <w:rsid w:val="00EB4010"/>
    <w:rsid w:val="00EB5120"/>
    <w:rsid w:val="00EB6BEC"/>
    <w:rsid w:val="00EB78F5"/>
    <w:rsid w:val="00EB7FF9"/>
    <w:rsid w:val="00EC007A"/>
    <w:rsid w:val="00EC1B0E"/>
    <w:rsid w:val="00EC1D4F"/>
    <w:rsid w:val="00EC1ECD"/>
    <w:rsid w:val="00EC2380"/>
    <w:rsid w:val="00EC24FB"/>
    <w:rsid w:val="00EC25AB"/>
    <w:rsid w:val="00EC27FA"/>
    <w:rsid w:val="00EC3F35"/>
    <w:rsid w:val="00EC4A1E"/>
    <w:rsid w:val="00EC5189"/>
    <w:rsid w:val="00EC5462"/>
    <w:rsid w:val="00EC5853"/>
    <w:rsid w:val="00EC63A0"/>
    <w:rsid w:val="00EC7CA4"/>
    <w:rsid w:val="00EC7E36"/>
    <w:rsid w:val="00EC7E4A"/>
    <w:rsid w:val="00EC7F5A"/>
    <w:rsid w:val="00ED00EB"/>
    <w:rsid w:val="00ED04DD"/>
    <w:rsid w:val="00ED0846"/>
    <w:rsid w:val="00ED0859"/>
    <w:rsid w:val="00ED0A96"/>
    <w:rsid w:val="00ED0CC9"/>
    <w:rsid w:val="00ED11D9"/>
    <w:rsid w:val="00ED12A3"/>
    <w:rsid w:val="00ED1972"/>
    <w:rsid w:val="00ED1D6C"/>
    <w:rsid w:val="00ED265D"/>
    <w:rsid w:val="00ED29AD"/>
    <w:rsid w:val="00ED2D3D"/>
    <w:rsid w:val="00ED3346"/>
    <w:rsid w:val="00ED3ABB"/>
    <w:rsid w:val="00ED4745"/>
    <w:rsid w:val="00ED5077"/>
    <w:rsid w:val="00ED56B5"/>
    <w:rsid w:val="00ED6171"/>
    <w:rsid w:val="00ED61E6"/>
    <w:rsid w:val="00ED700F"/>
    <w:rsid w:val="00ED72B4"/>
    <w:rsid w:val="00ED755A"/>
    <w:rsid w:val="00ED75E3"/>
    <w:rsid w:val="00ED7799"/>
    <w:rsid w:val="00ED7B7A"/>
    <w:rsid w:val="00EE04AF"/>
    <w:rsid w:val="00EE0B8B"/>
    <w:rsid w:val="00EE0C14"/>
    <w:rsid w:val="00EE0F85"/>
    <w:rsid w:val="00EE1913"/>
    <w:rsid w:val="00EE1A3B"/>
    <w:rsid w:val="00EE3142"/>
    <w:rsid w:val="00EE3CE3"/>
    <w:rsid w:val="00EE46D1"/>
    <w:rsid w:val="00EE4B6E"/>
    <w:rsid w:val="00EE548D"/>
    <w:rsid w:val="00EE5555"/>
    <w:rsid w:val="00EE6716"/>
    <w:rsid w:val="00EE764B"/>
    <w:rsid w:val="00EE7672"/>
    <w:rsid w:val="00EF00D3"/>
    <w:rsid w:val="00EF061D"/>
    <w:rsid w:val="00EF1E15"/>
    <w:rsid w:val="00EF2374"/>
    <w:rsid w:val="00EF24FB"/>
    <w:rsid w:val="00EF2512"/>
    <w:rsid w:val="00EF2566"/>
    <w:rsid w:val="00EF2669"/>
    <w:rsid w:val="00EF3921"/>
    <w:rsid w:val="00EF4319"/>
    <w:rsid w:val="00EF4D09"/>
    <w:rsid w:val="00EF5371"/>
    <w:rsid w:val="00EF5449"/>
    <w:rsid w:val="00EF5590"/>
    <w:rsid w:val="00EF57D4"/>
    <w:rsid w:val="00EF5F4D"/>
    <w:rsid w:val="00EF7E94"/>
    <w:rsid w:val="00F004C6"/>
    <w:rsid w:val="00F01736"/>
    <w:rsid w:val="00F01AD8"/>
    <w:rsid w:val="00F01B9A"/>
    <w:rsid w:val="00F02EA0"/>
    <w:rsid w:val="00F033DA"/>
    <w:rsid w:val="00F048D1"/>
    <w:rsid w:val="00F05841"/>
    <w:rsid w:val="00F06CC8"/>
    <w:rsid w:val="00F07290"/>
    <w:rsid w:val="00F0793E"/>
    <w:rsid w:val="00F112C3"/>
    <w:rsid w:val="00F113C1"/>
    <w:rsid w:val="00F11C29"/>
    <w:rsid w:val="00F12341"/>
    <w:rsid w:val="00F12DEA"/>
    <w:rsid w:val="00F133A5"/>
    <w:rsid w:val="00F13490"/>
    <w:rsid w:val="00F1350B"/>
    <w:rsid w:val="00F13AA3"/>
    <w:rsid w:val="00F141DF"/>
    <w:rsid w:val="00F1486E"/>
    <w:rsid w:val="00F1490E"/>
    <w:rsid w:val="00F15CF1"/>
    <w:rsid w:val="00F1601A"/>
    <w:rsid w:val="00F17B68"/>
    <w:rsid w:val="00F17D66"/>
    <w:rsid w:val="00F205AF"/>
    <w:rsid w:val="00F20DCF"/>
    <w:rsid w:val="00F213D6"/>
    <w:rsid w:val="00F213F2"/>
    <w:rsid w:val="00F2162F"/>
    <w:rsid w:val="00F219B5"/>
    <w:rsid w:val="00F21C3A"/>
    <w:rsid w:val="00F22CF1"/>
    <w:rsid w:val="00F22D25"/>
    <w:rsid w:val="00F24087"/>
    <w:rsid w:val="00F2411D"/>
    <w:rsid w:val="00F24D80"/>
    <w:rsid w:val="00F25120"/>
    <w:rsid w:val="00F2543B"/>
    <w:rsid w:val="00F2545F"/>
    <w:rsid w:val="00F25763"/>
    <w:rsid w:val="00F2579B"/>
    <w:rsid w:val="00F25F18"/>
    <w:rsid w:val="00F262BF"/>
    <w:rsid w:val="00F26C0A"/>
    <w:rsid w:val="00F27724"/>
    <w:rsid w:val="00F2792F"/>
    <w:rsid w:val="00F27E2F"/>
    <w:rsid w:val="00F302B9"/>
    <w:rsid w:val="00F30C86"/>
    <w:rsid w:val="00F314FB"/>
    <w:rsid w:val="00F3169C"/>
    <w:rsid w:val="00F31FEB"/>
    <w:rsid w:val="00F32426"/>
    <w:rsid w:val="00F32540"/>
    <w:rsid w:val="00F328F8"/>
    <w:rsid w:val="00F33107"/>
    <w:rsid w:val="00F336DA"/>
    <w:rsid w:val="00F3399B"/>
    <w:rsid w:val="00F35985"/>
    <w:rsid w:val="00F35D64"/>
    <w:rsid w:val="00F362EE"/>
    <w:rsid w:val="00F36701"/>
    <w:rsid w:val="00F36C84"/>
    <w:rsid w:val="00F3725C"/>
    <w:rsid w:val="00F4016D"/>
    <w:rsid w:val="00F404F0"/>
    <w:rsid w:val="00F40917"/>
    <w:rsid w:val="00F40EEE"/>
    <w:rsid w:val="00F422D9"/>
    <w:rsid w:val="00F424D5"/>
    <w:rsid w:val="00F42BAA"/>
    <w:rsid w:val="00F42E47"/>
    <w:rsid w:val="00F437DB"/>
    <w:rsid w:val="00F4457C"/>
    <w:rsid w:val="00F44604"/>
    <w:rsid w:val="00F452FC"/>
    <w:rsid w:val="00F45DCB"/>
    <w:rsid w:val="00F462D4"/>
    <w:rsid w:val="00F46490"/>
    <w:rsid w:val="00F46716"/>
    <w:rsid w:val="00F4689A"/>
    <w:rsid w:val="00F475FC"/>
    <w:rsid w:val="00F47A83"/>
    <w:rsid w:val="00F47B93"/>
    <w:rsid w:val="00F501A8"/>
    <w:rsid w:val="00F50840"/>
    <w:rsid w:val="00F50E39"/>
    <w:rsid w:val="00F511A5"/>
    <w:rsid w:val="00F51757"/>
    <w:rsid w:val="00F51925"/>
    <w:rsid w:val="00F51CB6"/>
    <w:rsid w:val="00F51FAF"/>
    <w:rsid w:val="00F52002"/>
    <w:rsid w:val="00F52324"/>
    <w:rsid w:val="00F527C4"/>
    <w:rsid w:val="00F52A1A"/>
    <w:rsid w:val="00F53980"/>
    <w:rsid w:val="00F53A58"/>
    <w:rsid w:val="00F53D80"/>
    <w:rsid w:val="00F54404"/>
    <w:rsid w:val="00F54487"/>
    <w:rsid w:val="00F54538"/>
    <w:rsid w:val="00F54909"/>
    <w:rsid w:val="00F54FE5"/>
    <w:rsid w:val="00F55217"/>
    <w:rsid w:val="00F55438"/>
    <w:rsid w:val="00F55579"/>
    <w:rsid w:val="00F55716"/>
    <w:rsid w:val="00F56048"/>
    <w:rsid w:val="00F56A94"/>
    <w:rsid w:val="00F57462"/>
    <w:rsid w:val="00F5762C"/>
    <w:rsid w:val="00F576E6"/>
    <w:rsid w:val="00F57CD3"/>
    <w:rsid w:val="00F60053"/>
    <w:rsid w:val="00F6032F"/>
    <w:rsid w:val="00F60A14"/>
    <w:rsid w:val="00F6114C"/>
    <w:rsid w:val="00F6132E"/>
    <w:rsid w:val="00F62C15"/>
    <w:rsid w:val="00F62D88"/>
    <w:rsid w:val="00F63AD7"/>
    <w:rsid w:val="00F63BEB"/>
    <w:rsid w:val="00F64646"/>
    <w:rsid w:val="00F64B6E"/>
    <w:rsid w:val="00F64C05"/>
    <w:rsid w:val="00F64D79"/>
    <w:rsid w:val="00F653E6"/>
    <w:rsid w:val="00F66349"/>
    <w:rsid w:val="00F667FF"/>
    <w:rsid w:val="00F66C11"/>
    <w:rsid w:val="00F66DD1"/>
    <w:rsid w:val="00F66DEB"/>
    <w:rsid w:val="00F66F40"/>
    <w:rsid w:val="00F707B9"/>
    <w:rsid w:val="00F70AD2"/>
    <w:rsid w:val="00F70D41"/>
    <w:rsid w:val="00F70D9E"/>
    <w:rsid w:val="00F7135B"/>
    <w:rsid w:val="00F71C72"/>
    <w:rsid w:val="00F72932"/>
    <w:rsid w:val="00F7295B"/>
    <w:rsid w:val="00F72E89"/>
    <w:rsid w:val="00F731CB"/>
    <w:rsid w:val="00F736BE"/>
    <w:rsid w:val="00F73A86"/>
    <w:rsid w:val="00F73DBD"/>
    <w:rsid w:val="00F74200"/>
    <w:rsid w:val="00F74867"/>
    <w:rsid w:val="00F74EBD"/>
    <w:rsid w:val="00F74FBA"/>
    <w:rsid w:val="00F75648"/>
    <w:rsid w:val="00F75FD4"/>
    <w:rsid w:val="00F760D1"/>
    <w:rsid w:val="00F763C7"/>
    <w:rsid w:val="00F76BDF"/>
    <w:rsid w:val="00F76D9E"/>
    <w:rsid w:val="00F76E0F"/>
    <w:rsid w:val="00F76F67"/>
    <w:rsid w:val="00F76F6A"/>
    <w:rsid w:val="00F77506"/>
    <w:rsid w:val="00F77D5E"/>
    <w:rsid w:val="00F77DC3"/>
    <w:rsid w:val="00F807A6"/>
    <w:rsid w:val="00F81390"/>
    <w:rsid w:val="00F814A1"/>
    <w:rsid w:val="00F81965"/>
    <w:rsid w:val="00F81E30"/>
    <w:rsid w:val="00F82A06"/>
    <w:rsid w:val="00F8395A"/>
    <w:rsid w:val="00F84228"/>
    <w:rsid w:val="00F8488D"/>
    <w:rsid w:val="00F84CA9"/>
    <w:rsid w:val="00F84D0A"/>
    <w:rsid w:val="00F850FA"/>
    <w:rsid w:val="00F85283"/>
    <w:rsid w:val="00F85B8C"/>
    <w:rsid w:val="00F85CDB"/>
    <w:rsid w:val="00F85E0C"/>
    <w:rsid w:val="00F8639A"/>
    <w:rsid w:val="00F8660B"/>
    <w:rsid w:val="00F87533"/>
    <w:rsid w:val="00F876D6"/>
    <w:rsid w:val="00F9041F"/>
    <w:rsid w:val="00F90EFE"/>
    <w:rsid w:val="00F91A59"/>
    <w:rsid w:val="00F91AA4"/>
    <w:rsid w:val="00F920ED"/>
    <w:rsid w:val="00F9219C"/>
    <w:rsid w:val="00F9257A"/>
    <w:rsid w:val="00F92849"/>
    <w:rsid w:val="00F92B55"/>
    <w:rsid w:val="00F93021"/>
    <w:rsid w:val="00F93203"/>
    <w:rsid w:val="00F93FE9"/>
    <w:rsid w:val="00F94348"/>
    <w:rsid w:val="00F94B7F"/>
    <w:rsid w:val="00F950FE"/>
    <w:rsid w:val="00F95A4E"/>
    <w:rsid w:val="00F95CD2"/>
    <w:rsid w:val="00F96470"/>
    <w:rsid w:val="00F9657D"/>
    <w:rsid w:val="00F972BE"/>
    <w:rsid w:val="00F97305"/>
    <w:rsid w:val="00FA0211"/>
    <w:rsid w:val="00FA0744"/>
    <w:rsid w:val="00FA0943"/>
    <w:rsid w:val="00FA14B8"/>
    <w:rsid w:val="00FA1740"/>
    <w:rsid w:val="00FA184A"/>
    <w:rsid w:val="00FA1FA3"/>
    <w:rsid w:val="00FA278C"/>
    <w:rsid w:val="00FA2A5F"/>
    <w:rsid w:val="00FA358A"/>
    <w:rsid w:val="00FA3688"/>
    <w:rsid w:val="00FA3921"/>
    <w:rsid w:val="00FA414E"/>
    <w:rsid w:val="00FA6622"/>
    <w:rsid w:val="00FA6B4C"/>
    <w:rsid w:val="00FA7133"/>
    <w:rsid w:val="00FA7C93"/>
    <w:rsid w:val="00FB00ED"/>
    <w:rsid w:val="00FB0A1F"/>
    <w:rsid w:val="00FB0C4C"/>
    <w:rsid w:val="00FB1CAE"/>
    <w:rsid w:val="00FB1EC7"/>
    <w:rsid w:val="00FB22C8"/>
    <w:rsid w:val="00FB24ED"/>
    <w:rsid w:val="00FB27A7"/>
    <w:rsid w:val="00FB2B5F"/>
    <w:rsid w:val="00FB3075"/>
    <w:rsid w:val="00FB312B"/>
    <w:rsid w:val="00FB3715"/>
    <w:rsid w:val="00FB3B9D"/>
    <w:rsid w:val="00FB3E91"/>
    <w:rsid w:val="00FB4497"/>
    <w:rsid w:val="00FB4566"/>
    <w:rsid w:val="00FB47F5"/>
    <w:rsid w:val="00FB4928"/>
    <w:rsid w:val="00FB5BDE"/>
    <w:rsid w:val="00FB6757"/>
    <w:rsid w:val="00FB6A99"/>
    <w:rsid w:val="00FB7200"/>
    <w:rsid w:val="00FB768C"/>
    <w:rsid w:val="00FB7855"/>
    <w:rsid w:val="00FB7921"/>
    <w:rsid w:val="00FB7CFB"/>
    <w:rsid w:val="00FC0875"/>
    <w:rsid w:val="00FC096E"/>
    <w:rsid w:val="00FC0A19"/>
    <w:rsid w:val="00FC1602"/>
    <w:rsid w:val="00FC16D8"/>
    <w:rsid w:val="00FC1CC2"/>
    <w:rsid w:val="00FC237E"/>
    <w:rsid w:val="00FC2834"/>
    <w:rsid w:val="00FC3CF9"/>
    <w:rsid w:val="00FC3E15"/>
    <w:rsid w:val="00FC500D"/>
    <w:rsid w:val="00FC61E5"/>
    <w:rsid w:val="00FC6385"/>
    <w:rsid w:val="00FC68BC"/>
    <w:rsid w:val="00FC69B0"/>
    <w:rsid w:val="00FC72DD"/>
    <w:rsid w:val="00FC7358"/>
    <w:rsid w:val="00FC73B4"/>
    <w:rsid w:val="00FD0190"/>
    <w:rsid w:val="00FD1DF2"/>
    <w:rsid w:val="00FD22D3"/>
    <w:rsid w:val="00FD2761"/>
    <w:rsid w:val="00FD2764"/>
    <w:rsid w:val="00FD39B0"/>
    <w:rsid w:val="00FD420D"/>
    <w:rsid w:val="00FD4627"/>
    <w:rsid w:val="00FD61D2"/>
    <w:rsid w:val="00FD6386"/>
    <w:rsid w:val="00FD7CDB"/>
    <w:rsid w:val="00FD7F6F"/>
    <w:rsid w:val="00FD7F84"/>
    <w:rsid w:val="00FE07FD"/>
    <w:rsid w:val="00FE0FFD"/>
    <w:rsid w:val="00FE153E"/>
    <w:rsid w:val="00FE1ADE"/>
    <w:rsid w:val="00FE1DC1"/>
    <w:rsid w:val="00FE1ED4"/>
    <w:rsid w:val="00FE1FA4"/>
    <w:rsid w:val="00FE298B"/>
    <w:rsid w:val="00FE3076"/>
    <w:rsid w:val="00FE3D9C"/>
    <w:rsid w:val="00FE493B"/>
    <w:rsid w:val="00FE52CF"/>
    <w:rsid w:val="00FE5314"/>
    <w:rsid w:val="00FE56CA"/>
    <w:rsid w:val="00FE5747"/>
    <w:rsid w:val="00FE65CC"/>
    <w:rsid w:val="00FE669E"/>
    <w:rsid w:val="00FE698E"/>
    <w:rsid w:val="00FE7E36"/>
    <w:rsid w:val="00FF1450"/>
    <w:rsid w:val="00FF1D47"/>
    <w:rsid w:val="00FF2822"/>
    <w:rsid w:val="00FF2905"/>
    <w:rsid w:val="00FF2DC7"/>
    <w:rsid w:val="00FF3D9D"/>
    <w:rsid w:val="00FF3F62"/>
    <w:rsid w:val="00FF495E"/>
    <w:rsid w:val="00FF4E1A"/>
    <w:rsid w:val="00FF53B2"/>
    <w:rsid w:val="00FF546A"/>
    <w:rsid w:val="00FF54AC"/>
    <w:rsid w:val="00FF5B41"/>
    <w:rsid w:val="00FF5BDE"/>
    <w:rsid w:val="00FF62C3"/>
    <w:rsid w:val="00FF6C05"/>
    <w:rsid w:val="00FF7085"/>
    <w:rsid w:val="00FF77D6"/>
    <w:rsid w:val="00FF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black">
      <v:fill color="black"/>
      <v:shadow color="#868686"/>
    </o:shapedefaults>
    <o:shapelayout v:ext="edit">
      <o:idmap v:ext="edit" data="1"/>
    </o:shapelayout>
  </w:shapeDefaults>
  <w:decimalSymbol w:val="."/>
  <w:listSeparator w:val=","/>
  <w14:docId w14:val="13EB0DF4"/>
  <w15:docId w15:val="{CDC65FF4-8473-479B-951B-66CA558A1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A3571"/>
    <w:rPr>
      <w:rFonts w:ascii="標楷體" w:eastAsia="標楷體" w:hAnsi="標楷體" w:cs="新細明體"/>
      <w:sz w:val="24"/>
      <w:szCs w:val="24"/>
    </w:rPr>
  </w:style>
  <w:style w:type="paragraph" w:styleId="12">
    <w:name w:val="heading 1"/>
    <w:aliases w:val="h1,H1,章標題"/>
    <w:basedOn w:val="a0"/>
    <w:next w:val="1TEXT"/>
    <w:qFormat/>
    <w:rsid w:val="00C87E1D"/>
    <w:pPr>
      <w:pageBreakBefore/>
      <w:numPr>
        <w:numId w:val="14"/>
      </w:numPr>
      <w:snapToGrid w:val="0"/>
      <w:spacing w:before="120" w:after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2">
    <w:name w:val="heading 2"/>
    <w:aliases w:val="章,h2,H2,節標題,2,Header 2,Header2,H2-Heading 2,l2,22,heading2,2nd level,B Sub/Bold,B Sub/Bold1,h2 main heading"/>
    <w:basedOn w:val="a0"/>
    <w:next w:val="2TEXT"/>
    <w:link w:val="23"/>
    <w:qFormat/>
    <w:pPr>
      <w:numPr>
        <w:ilvl w:val="1"/>
        <w:numId w:val="14"/>
      </w:numPr>
      <w:snapToGrid w:val="0"/>
      <w:spacing w:before="600"/>
      <w:outlineLvl w:val="1"/>
    </w:pPr>
    <w:rPr>
      <w:b/>
      <w:snapToGrid w:val="0"/>
      <w:sz w:val="32"/>
    </w:rPr>
  </w:style>
  <w:style w:type="paragraph" w:styleId="32">
    <w:name w:val="heading 3"/>
    <w:aliases w:val="H3,h3,3,list 3,H3-Heading 3,l3.3,l3,heading 3,BOD 1"/>
    <w:basedOn w:val="a0"/>
    <w:next w:val="3TEXT"/>
    <w:link w:val="33"/>
    <w:qFormat/>
    <w:pPr>
      <w:numPr>
        <w:ilvl w:val="2"/>
        <w:numId w:val="1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h4,H4"/>
    <w:basedOn w:val="a0"/>
    <w:next w:val="4TEXT"/>
    <w:link w:val="41"/>
    <w:pPr>
      <w:snapToGrid w:val="0"/>
      <w:spacing w:before="240"/>
      <w:outlineLvl w:val="3"/>
    </w:pPr>
    <w:rPr>
      <w:sz w:val="28"/>
    </w:rPr>
  </w:style>
  <w:style w:type="paragraph" w:styleId="51">
    <w:name w:val="heading 5"/>
    <w:basedOn w:val="a0"/>
    <w:next w:val="5TEXT"/>
    <w:pPr>
      <w:snapToGrid w:val="0"/>
      <w:spacing w:before="120"/>
      <w:outlineLvl w:val="4"/>
    </w:pPr>
    <w:rPr>
      <w:sz w:val="26"/>
    </w:rPr>
  </w:style>
  <w:style w:type="paragraph" w:styleId="60">
    <w:name w:val="heading 6"/>
    <w:basedOn w:val="a0"/>
    <w:next w:val="6TEXT"/>
    <w:pPr>
      <w:snapToGrid w:val="0"/>
      <w:spacing w:before="120"/>
      <w:outlineLvl w:val="5"/>
    </w:pPr>
    <w:rPr>
      <w:sz w:val="28"/>
    </w:rPr>
  </w:style>
  <w:style w:type="paragraph" w:styleId="70">
    <w:name w:val="heading 7"/>
    <w:basedOn w:val="a0"/>
    <w:next w:val="7TEXT"/>
    <w:pPr>
      <w:snapToGrid w:val="0"/>
      <w:spacing w:before="120"/>
      <w:outlineLvl w:val="6"/>
    </w:pPr>
    <w:rPr>
      <w:sz w:val="26"/>
    </w:rPr>
  </w:style>
  <w:style w:type="paragraph" w:styleId="80">
    <w:name w:val="heading 8"/>
    <w:basedOn w:val="a0"/>
    <w:next w:val="8TEXT"/>
    <w:autoRedefine/>
    <w:pPr>
      <w:snapToGrid w:val="0"/>
      <w:spacing w:before="120"/>
      <w:outlineLvl w:val="7"/>
    </w:pPr>
  </w:style>
  <w:style w:type="paragraph" w:styleId="90">
    <w:name w:val="heading 9"/>
    <w:basedOn w:val="a0"/>
    <w:next w:val="9TEXT"/>
    <w:pPr>
      <w:tabs>
        <w:tab w:val="left" w:pos="2977"/>
      </w:tabs>
      <w:snapToGrid w:val="0"/>
      <w:spacing w:before="12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TEXT">
    <w:name w:val="標題1.TEXT"/>
    <w:basedOn w:val="a0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0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0"/>
    <w:next w:val="a0"/>
    <w:pPr>
      <w:snapToGrid w:val="0"/>
      <w:spacing w:before="120"/>
      <w:ind w:left="1134" w:firstLine="680"/>
    </w:pPr>
    <w:rPr>
      <w:sz w:val="28"/>
    </w:rPr>
  </w:style>
  <w:style w:type="paragraph" w:customStyle="1" w:styleId="4TEXT">
    <w:name w:val="標題4.TEXT"/>
    <w:basedOn w:val="3TEXT"/>
  </w:style>
  <w:style w:type="paragraph" w:customStyle="1" w:styleId="5TEXT">
    <w:name w:val="標題5.TEXT"/>
    <w:basedOn w:val="a0"/>
    <w:next w:val="a0"/>
    <w:pPr>
      <w:adjustRightInd w:val="0"/>
      <w:snapToGrid w:val="0"/>
      <w:spacing w:before="120"/>
      <w:ind w:left="1134" w:firstLine="680"/>
    </w:pPr>
    <w:rPr>
      <w:sz w:val="26"/>
    </w:rPr>
  </w:style>
  <w:style w:type="paragraph" w:customStyle="1" w:styleId="6TEXT">
    <w:name w:val="標題6.TEXT"/>
    <w:basedOn w:val="a0"/>
    <w:autoRedefine/>
    <w:pPr>
      <w:snapToGrid w:val="0"/>
      <w:spacing w:before="120"/>
      <w:jc w:val="center"/>
    </w:pPr>
    <w:rPr>
      <w:sz w:val="72"/>
    </w:rPr>
  </w:style>
  <w:style w:type="paragraph" w:customStyle="1" w:styleId="7TEXT">
    <w:name w:val="標題7.TEXT"/>
    <w:basedOn w:val="a0"/>
    <w:pPr>
      <w:snapToGrid w:val="0"/>
      <w:spacing w:before="120"/>
      <w:ind w:left="2126"/>
    </w:pPr>
    <w:rPr>
      <w:sz w:val="26"/>
    </w:rPr>
  </w:style>
  <w:style w:type="paragraph" w:customStyle="1" w:styleId="8TEXT">
    <w:name w:val="標題8.TEXT"/>
    <w:basedOn w:val="a0"/>
    <w:pPr>
      <w:snapToGrid w:val="0"/>
      <w:spacing w:before="120"/>
      <w:ind w:left="2552"/>
    </w:pPr>
  </w:style>
  <w:style w:type="paragraph" w:customStyle="1" w:styleId="9TEXT">
    <w:name w:val="標題9.TEXT"/>
    <w:basedOn w:val="a0"/>
    <w:next w:val="a0"/>
    <w:autoRedefine/>
    <w:pPr>
      <w:snapToGrid w:val="0"/>
      <w:spacing w:before="120"/>
      <w:ind w:left="2977"/>
    </w:pPr>
  </w:style>
  <w:style w:type="paragraph" w:styleId="a4">
    <w:name w:val="List Bullet"/>
    <w:basedOn w:val="a0"/>
    <w:next w:val="1text0"/>
    <w:autoRedefine/>
    <w:pPr>
      <w:snapToGrid w:val="0"/>
      <w:spacing w:before="120"/>
      <w:ind w:left="1134"/>
    </w:pPr>
    <w:rPr>
      <w:sz w:val="26"/>
    </w:rPr>
  </w:style>
  <w:style w:type="paragraph" w:customStyle="1" w:styleId="1text0">
    <w:name w:val="項目符號 1 text"/>
    <w:autoRedefine/>
    <w:pPr>
      <w:snapToGrid w:val="0"/>
      <w:spacing w:before="120"/>
      <w:ind w:left="1559"/>
      <w:jc w:val="center"/>
    </w:pPr>
    <w:rPr>
      <w:rFonts w:ascii="Arial" w:eastAsia="標楷體" w:hAnsi="Arial"/>
      <w:noProof/>
      <w:sz w:val="26"/>
    </w:rPr>
  </w:style>
  <w:style w:type="paragraph" w:styleId="2">
    <w:name w:val="List Bullet 2"/>
    <w:basedOn w:val="a0"/>
    <w:autoRedefine/>
    <w:pPr>
      <w:numPr>
        <w:numId w:val="9"/>
      </w:numPr>
      <w:tabs>
        <w:tab w:val="left" w:pos="1985"/>
      </w:tabs>
      <w:snapToGrid w:val="0"/>
      <w:spacing w:before="120"/>
    </w:pPr>
    <w:rPr>
      <w:color w:val="0000FF"/>
      <w:sz w:val="26"/>
    </w:rPr>
  </w:style>
  <w:style w:type="paragraph" w:styleId="3">
    <w:name w:val="List Bullet 3"/>
    <w:basedOn w:val="a0"/>
    <w:pPr>
      <w:numPr>
        <w:numId w:val="5"/>
      </w:numPr>
      <w:tabs>
        <w:tab w:val="left" w:pos="2268"/>
      </w:tabs>
      <w:snapToGrid w:val="0"/>
      <w:spacing w:before="120"/>
    </w:pPr>
  </w:style>
  <w:style w:type="paragraph" w:styleId="4">
    <w:name w:val="List Bullet 4"/>
    <w:basedOn w:val="a0"/>
    <w:autoRedefine/>
    <w:pPr>
      <w:numPr>
        <w:numId w:val="1"/>
      </w:numPr>
      <w:snapToGrid w:val="0"/>
      <w:spacing w:before="120"/>
    </w:pPr>
  </w:style>
  <w:style w:type="paragraph" w:styleId="5">
    <w:name w:val="List Bullet 5"/>
    <w:basedOn w:val="a0"/>
    <w:autoRedefine/>
    <w:pPr>
      <w:numPr>
        <w:numId w:val="2"/>
      </w:numPr>
      <w:snapToGrid w:val="0"/>
      <w:spacing w:before="120"/>
    </w:pPr>
  </w:style>
  <w:style w:type="paragraph" w:customStyle="1" w:styleId="6">
    <w:name w:val="項目符號 6"/>
    <w:basedOn w:val="a0"/>
    <w:next w:val="a0"/>
    <w:autoRedefine/>
    <w:pPr>
      <w:numPr>
        <w:numId w:val="3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">
    <w:name w:val="項目符號 7"/>
    <w:basedOn w:val="a0"/>
    <w:autoRedefine/>
    <w:pPr>
      <w:numPr>
        <w:numId w:val="4"/>
      </w:numPr>
      <w:tabs>
        <w:tab w:val="clear" w:pos="3337"/>
        <w:tab w:val="left" w:pos="3260"/>
      </w:tabs>
      <w:snapToGrid w:val="0"/>
      <w:spacing w:before="120"/>
      <w:ind w:left="3261" w:hanging="284"/>
    </w:pPr>
  </w:style>
  <w:style w:type="paragraph" w:customStyle="1" w:styleId="a5">
    <w:name w:val="文件名稱"/>
    <w:basedOn w:val="a0"/>
    <w:next w:val="a0"/>
    <w:autoRedefine/>
    <w:pPr>
      <w:spacing w:before="120"/>
      <w:jc w:val="center"/>
    </w:pPr>
    <w:rPr>
      <w:sz w:val="64"/>
    </w:rPr>
  </w:style>
  <w:style w:type="paragraph" w:customStyle="1" w:styleId="a6">
    <w:name w:val="表格標題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napToGrid w:val="0"/>
      <w:sz w:val="24"/>
      <w:u w:val="single"/>
    </w:rPr>
  </w:style>
  <w:style w:type="paragraph" w:customStyle="1" w:styleId="a7">
    <w:name w:val="版次"/>
    <w:basedOn w:val="a0"/>
    <w:link w:val="a8"/>
    <w:pPr>
      <w:spacing w:before="120" w:after="120"/>
      <w:jc w:val="center"/>
    </w:pPr>
    <w:rPr>
      <w:rFonts w:ascii="Arial" w:hAnsi="Arial"/>
      <w:sz w:val="36"/>
    </w:rPr>
  </w:style>
  <w:style w:type="paragraph" w:customStyle="1" w:styleId="a9">
    <w:name w:val="專案名稱"/>
    <w:basedOn w:val="a0"/>
    <w:next w:val="a0"/>
    <w:pPr>
      <w:jc w:val="center"/>
    </w:pPr>
    <w:rPr>
      <w:rFonts w:ascii="Arial" w:hAnsi="Arial"/>
      <w:sz w:val="36"/>
    </w:rPr>
  </w:style>
  <w:style w:type="paragraph" w:customStyle="1" w:styleId="aa">
    <w:name w:val="公司名稱"/>
    <w:next w:val="a0"/>
    <w:pPr>
      <w:jc w:val="center"/>
    </w:pPr>
    <w:rPr>
      <w:rFonts w:ascii="Arial" w:eastAsia="標楷體" w:hAnsi="Arial"/>
      <w:noProof/>
      <w:sz w:val="40"/>
    </w:rPr>
  </w:style>
  <w:style w:type="paragraph" w:customStyle="1" w:styleId="a">
    <w:name w:val="附件"/>
    <w:basedOn w:val="a0"/>
    <w:next w:val="a0"/>
    <w:autoRedefine/>
    <w:pPr>
      <w:pageBreakBefore/>
      <w:numPr>
        <w:numId w:val="8"/>
      </w:numPr>
      <w:spacing w:before="120" w:after="120"/>
    </w:pPr>
    <w:rPr>
      <w:sz w:val="32"/>
    </w:rPr>
  </w:style>
  <w:style w:type="paragraph" w:customStyle="1" w:styleId="ab">
    <w:name w:val="文件編號"/>
    <w:basedOn w:val="a0"/>
    <w:next w:val="a0"/>
    <w:pPr>
      <w:adjustRightInd w:val="0"/>
      <w:spacing w:before="120" w:after="120" w:line="360" w:lineRule="atLeast"/>
      <w:jc w:val="center"/>
      <w:textAlignment w:val="baseline"/>
    </w:pPr>
    <w:rPr>
      <w:rFonts w:ascii="Arial" w:hAnsi="Arial"/>
      <w:sz w:val="40"/>
    </w:rPr>
  </w:style>
  <w:style w:type="paragraph" w:styleId="13">
    <w:name w:val="toc 1"/>
    <w:basedOn w:val="a0"/>
    <w:next w:val="a0"/>
    <w:autoRedefine/>
    <w:uiPriority w:val="39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32"/>
    </w:rPr>
  </w:style>
  <w:style w:type="paragraph" w:customStyle="1" w:styleId="8">
    <w:name w:val="項目符號 8"/>
    <w:basedOn w:val="a0"/>
    <w:autoRedefine/>
    <w:pPr>
      <w:numPr>
        <w:numId w:val="6"/>
      </w:numPr>
      <w:tabs>
        <w:tab w:val="clear" w:pos="3620"/>
        <w:tab w:val="num" w:pos="3544"/>
      </w:tabs>
      <w:snapToGrid w:val="0"/>
      <w:spacing w:before="120"/>
    </w:pPr>
  </w:style>
  <w:style w:type="paragraph" w:customStyle="1" w:styleId="9">
    <w:name w:val="項目符號 9"/>
    <w:basedOn w:val="a0"/>
    <w:autoRedefine/>
    <w:pPr>
      <w:numPr>
        <w:numId w:val="7"/>
      </w:numPr>
      <w:tabs>
        <w:tab w:val="clear" w:pos="4187"/>
        <w:tab w:val="left" w:pos="3827"/>
      </w:tabs>
      <w:spacing w:before="120"/>
      <w:ind w:left="3828" w:hanging="284"/>
    </w:pPr>
  </w:style>
  <w:style w:type="paragraph" w:customStyle="1" w:styleId="2text0">
    <w:name w:val="項目符號 2 text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autoRedefine/>
    <w:pPr>
      <w:snapToGrid w:val="0"/>
      <w:spacing w:before="120"/>
      <w:ind w:left="2268"/>
    </w:pPr>
    <w:rPr>
      <w:rFonts w:eastAsia="標楷體"/>
      <w:noProof/>
      <w:sz w:val="24"/>
    </w:rPr>
  </w:style>
  <w:style w:type="paragraph" w:customStyle="1" w:styleId="4text0">
    <w:name w:val="項目符號 4 text"/>
    <w:pPr>
      <w:snapToGrid w:val="0"/>
      <w:spacing w:before="120"/>
      <w:ind w:left="2495"/>
    </w:pPr>
    <w:rPr>
      <w:rFonts w:eastAsia="標楷體"/>
      <w:noProof/>
      <w:sz w:val="24"/>
    </w:rPr>
  </w:style>
  <w:style w:type="paragraph" w:styleId="24">
    <w:name w:val="toc 2"/>
    <w:basedOn w:val="a0"/>
    <w:next w:val="a0"/>
    <w:autoRedefine/>
    <w:uiPriority w:val="39"/>
    <w:rsid w:val="000E13BB"/>
    <w:pPr>
      <w:tabs>
        <w:tab w:val="left" w:pos="1440"/>
        <w:tab w:val="right" w:leader="dot" w:pos="9628"/>
      </w:tabs>
      <w:snapToGrid w:val="0"/>
      <w:ind w:left="284"/>
    </w:pPr>
    <w:rPr>
      <w:rFonts w:ascii="Arial" w:hAnsi="Arial" w:cs="Arial"/>
      <w:b/>
      <w:noProof/>
      <w:sz w:val="28"/>
    </w:rPr>
  </w:style>
  <w:style w:type="paragraph" w:styleId="34">
    <w:name w:val="toc 3"/>
    <w:basedOn w:val="a0"/>
    <w:next w:val="a0"/>
    <w:autoRedefine/>
    <w:uiPriority w:val="39"/>
    <w:rsid w:val="004F3E11"/>
    <w:pPr>
      <w:tabs>
        <w:tab w:val="left" w:pos="1418"/>
        <w:tab w:val="left" w:pos="1920"/>
        <w:tab w:val="right" w:leader="dot" w:pos="9628"/>
      </w:tabs>
      <w:snapToGrid w:val="0"/>
      <w:spacing w:line="400" w:lineRule="atLeast"/>
      <w:ind w:left="1418" w:hanging="709"/>
    </w:pPr>
    <w:rPr>
      <w:noProof/>
      <w:sz w:val="28"/>
      <w:szCs w:val="32"/>
    </w:rPr>
  </w:style>
  <w:style w:type="paragraph" w:styleId="42">
    <w:name w:val="toc 4"/>
    <w:basedOn w:val="a0"/>
    <w:next w:val="a0"/>
    <w:autoRedefine/>
    <w:uiPriority w:val="39"/>
    <w:rsid w:val="00CE3DC7"/>
    <w:pPr>
      <w:tabs>
        <w:tab w:val="left" w:pos="2415"/>
        <w:tab w:val="right" w:leader="dot" w:pos="9628"/>
      </w:tabs>
      <w:ind w:left="1361" w:firstLineChars="200" w:firstLine="480"/>
    </w:pPr>
  </w:style>
  <w:style w:type="paragraph" w:styleId="ac">
    <w:name w:val="header"/>
    <w:basedOn w:val="a0"/>
    <w:link w:val="ad"/>
    <w:autoRedefine/>
    <w:uiPriority w:val="99"/>
    <w:rsid w:val="00B467FF"/>
    <w:rPr>
      <w:rFonts w:ascii="Arial" w:hAnsi="Arial" w:cs="Arial"/>
      <w:sz w:val="20"/>
    </w:rPr>
  </w:style>
  <w:style w:type="paragraph" w:styleId="ae">
    <w:name w:val="footer"/>
    <w:basedOn w:val="a0"/>
    <w:link w:val="af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af0">
    <w:name w:val="目錄"/>
    <w:basedOn w:val="a0"/>
    <w:pPr>
      <w:spacing w:before="120" w:after="120"/>
      <w:jc w:val="center"/>
    </w:pPr>
    <w:rPr>
      <w:b/>
      <w:sz w:val="36"/>
      <w:u w:val="single"/>
    </w:rPr>
  </w:style>
  <w:style w:type="paragraph" w:customStyle="1" w:styleId="af1">
    <w:name w:val="執行說明"/>
    <w:basedOn w:val="a0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autoRedefine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4">
    <w:name w:val="表格內文1"/>
    <w:basedOn w:val="a0"/>
    <w:pPr>
      <w:adjustRightInd w:val="0"/>
      <w:snapToGrid w:val="0"/>
      <w:spacing w:before="60"/>
      <w:ind w:left="113" w:right="113"/>
    </w:pPr>
  </w:style>
  <w:style w:type="paragraph" w:customStyle="1" w:styleId="af2">
    <w:name w:val="文件日期"/>
    <w:basedOn w:val="a0"/>
    <w:pPr>
      <w:jc w:val="center"/>
    </w:pPr>
    <w:rPr>
      <w:sz w:val="36"/>
    </w:rPr>
  </w:style>
  <w:style w:type="paragraph" w:styleId="af3">
    <w:name w:val="Balloon Text"/>
    <w:basedOn w:val="a0"/>
    <w:semiHidden/>
    <w:rPr>
      <w:rFonts w:ascii="Arial" w:hAnsi="Arial"/>
      <w:sz w:val="18"/>
      <w:szCs w:val="18"/>
    </w:rPr>
  </w:style>
  <w:style w:type="paragraph" w:customStyle="1" w:styleId="25">
    <w:name w:val="表格內文2"/>
    <w:basedOn w:val="a0"/>
    <w:pPr>
      <w:adjustRightInd w:val="0"/>
      <w:snapToGrid w:val="0"/>
      <w:spacing w:before="60"/>
    </w:pPr>
  </w:style>
  <w:style w:type="paragraph" w:customStyle="1" w:styleId="1">
    <w:name w:val="表格項目1"/>
    <w:basedOn w:val="a0"/>
    <w:pPr>
      <w:numPr>
        <w:numId w:val="10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20">
    <w:name w:val="表格項目2"/>
    <w:basedOn w:val="a0"/>
    <w:pPr>
      <w:numPr>
        <w:numId w:val="12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30">
    <w:name w:val="表格項目3"/>
    <w:basedOn w:val="a0"/>
    <w:pPr>
      <w:numPr>
        <w:numId w:val="11"/>
      </w:numPr>
      <w:tabs>
        <w:tab w:val="left" w:pos="425"/>
      </w:tabs>
      <w:snapToGrid w:val="0"/>
    </w:pPr>
    <w:rPr>
      <w:rFonts w:ascii="Arial" w:hAnsi="Arial"/>
    </w:rPr>
  </w:style>
  <w:style w:type="paragraph" w:customStyle="1" w:styleId="35">
    <w:name w:val="文件名稱3"/>
    <w:basedOn w:val="a0"/>
    <w:next w:val="a0"/>
    <w:pPr>
      <w:snapToGrid w:val="0"/>
      <w:jc w:val="center"/>
    </w:pPr>
    <w:rPr>
      <w:rFonts w:ascii="Arial" w:hAnsi="Arial"/>
      <w:sz w:val="56"/>
    </w:rPr>
  </w:style>
  <w:style w:type="paragraph" w:customStyle="1" w:styleId="font5">
    <w:name w:val="font5"/>
    <w:basedOn w:val="a0"/>
    <w:pPr>
      <w:spacing w:before="100" w:beforeAutospacing="1" w:after="100" w:afterAutospacing="1"/>
    </w:pPr>
    <w:rPr>
      <w:rFonts w:hint="eastAsia"/>
      <w:sz w:val="18"/>
      <w:szCs w:val="18"/>
    </w:rPr>
  </w:style>
  <w:style w:type="paragraph" w:customStyle="1" w:styleId="font6">
    <w:name w:val="font6"/>
    <w:basedOn w:val="a0"/>
    <w:pPr>
      <w:spacing w:before="100" w:beforeAutospacing="1" w:after="100" w:afterAutospacing="1"/>
    </w:pPr>
    <w:rPr>
      <w:rFonts w:hint="eastAsia"/>
    </w:rPr>
  </w:style>
  <w:style w:type="paragraph" w:customStyle="1" w:styleId="font7">
    <w:name w:val="font7"/>
    <w:basedOn w:val="a0"/>
    <w:pPr>
      <w:spacing w:before="100" w:beforeAutospacing="1" w:after="100" w:afterAutospacing="1"/>
    </w:pPr>
    <w:rPr>
      <w:rFonts w:hint="eastAsia"/>
      <w:color w:val="000000"/>
    </w:rPr>
  </w:style>
  <w:style w:type="paragraph" w:customStyle="1" w:styleId="font8">
    <w:name w:val="font8"/>
    <w:basedOn w:val="a0"/>
    <w:pPr>
      <w:spacing w:before="100" w:beforeAutospacing="1" w:after="100" w:afterAutospacing="1"/>
    </w:pPr>
    <w:rPr>
      <w:rFonts w:ascii="Arial" w:hAnsi="Arial" w:cs="Arial"/>
      <w:color w:val="000000"/>
    </w:rPr>
  </w:style>
  <w:style w:type="paragraph" w:customStyle="1" w:styleId="font9">
    <w:name w:val="font9"/>
    <w:basedOn w:val="a0"/>
    <w:pPr>
      <w:spacing w:before="100" w:beforeAutospacing="1" w:after="100" w:afterAutospacing="1"/>
    </w:pPr>
    <w:rPr>
      <w:rFonts w:ascii="Arial" w:hAnsi="Arial" w:cs="Arial"/>
    </w:rPr>
  </w:style>
  <w:style w:type="paragraph" w:customStyle="1" w:styleId="font10">
    <w:name w:val="font10"/>
    <w:basedOn w:val="a0"/>
    <w:pPr>
      <w:spacing w:before="100" w:beforeAutospacing="1" w:after="100" w:afterAutospacing="1"/>
    </w:pPr>
    <w:rPr>
      <w:color w:val="000000"/>
    </w:rPr>
  </w:style>
  <w:style w:type="paragraph" w:customStyle="1" w:styleId="xl24">
    <w:name w:val="xl24"/>
    <w:basedOn w:val="a0"/>
    <w:pPr>
      <w:spacing w:before="100" w:beforeAutospacing="1" w:after="100" w:afterAutospacing="1"/>
    </w:pPr>
    <w:rPr>
      <w:rFonts w:hint="eastAsia"/>
    </w:rPr>
  </w:style>
  <w:style w:type="paragraph" w:customStyle="1" w:styleId="xl25">
    <w:name w:val="xl25"/>
    <w:basedOn w:val="a0"/>
    <w:pPr>
      <w:spacing w:before="100" w:beforeAutospacing="1" w:after="100" w:afterAutospacing="1"/>
    </w:pPr>
    <w:rPr>
      <w:rFonts w:hint="eastAsia"/>
      <w:color w:val="000000"/>
    </w:rPr>
  </w:style>
  <w:style w:type="paragraph" w:customStyle="1" w:styleId="xl26">
    <w:name w:val="xl26"/>
    <w:basedOn w:val="a0"/>
    <w:pPr>
      <w:spacing w:before="100" w:beforeAutospacing="1" w:after="100" w:afterAutospacing="1"/>
    </w:pPr>
    <w:rPr>
      <w:rFonts w:hint="eastAsia"/>
    </w:rPr>
  </w:style>
  <w:style w:type="paragraph" w:customStyle="1" w:styleId="xl27">
    <w:name w:val="xl27"/>
    <w:basedOn w:val="a0"/>
    <w:pPr>
      <w:spacing w:before="100" w:beforeAutospacing="1" w:after="100" w:afterAutospacing="1"/>
    </w:pPr>
    <w:rPr>
      <w:rFonts w:hint="eastAsia"/>
      <w:color w:val="000000"/>
    </w:rPr>
  </w:style>
  <w:style w:type="paragraph" w:customStyle="1" w:styleId="10">
    <w:name w:val="項目1"/>
    <w:pPr>
      <w:numPr>
        <w:numId w:val="13"/>
      </w:numPr>
      <w:adjustRightInd w:val="0"/>
      <w:snapToGrid w:val="0"/>
      <w:spacing w:before="160"/>
    </w:pPr>
    <w:rPr>
      <w:rFonts w:ascii="標楷體" w:eastAsia="標楷體"/>
      <w:noProof/>
      <w:sz w:val="24"/>
    </w:rPr>
  </w:style>
  <w:style w:type="paragraph" w:customStyle="1" w:styleId="af4">
    <w:name w:val="附錄"/>
    <w:next w:val="1TEXT"/>
    <w:pPr>
      <w:tabs>
        <w:tab w:val="left" w:pos="1021"/>
        <w:tab w:val="num" w:pos="1247"/>
      </w:tabs>
      <w:snapToGrid w:val="0"/>
      <w:spacing w:before="120" w:line="360" w:lineRule="auto"/>
      <w:ind w:left="1247" w:hanging="1247"/>
    </w:pPr>
    <w:rPr>
      <w:rFonts w:eastAsia="標楷體"/>
      <w:b/>
      <w:noProof/>
      <w:sz w:val="32"/>
    </w:rPr>
  </w:style>
  <w:style w:type="paragraph" w:customStyle="1" w:styleId="15">
    <w:name w:val="英文編號1"/>
    <w:basedOn w:val="a0"/>
    <w:pPr>
      <w:tabs>
        <w:tab w:val="left" w:pos="964"/>
        <w:tab w:val="num" w:pos="1080"/>
      </w:tabs>
      <w:adjustRightInd w:val="0"/>
      <w:snapToGrid w:val="0"/>
      <w:spacing w:before="140"/>
      <w:ind w:left="964" w:hanging="244"/>
      <w:textAlignment w:val="baseline"/>
    </w:pPr>
  </w:style>
  <w:style w:type="paragraph" w:customStyle="1" w:styleId="36">
    <w:name w:val="英文編號3"/>
    <w:pPr>
      <w:tabs>
        <w:tab w:val="num" w:pos="425"/>
        <w:tab w:val="left" w:pos="1418"/>
      </w:tabs>
      <w:adjustRightInd w:val="0"/>
      <w:snapToGrid w:val="0"/>
      <w:spacing w:before="120"/>
      <w:ind w:left="1418" w:hanging="227"/>
    </w:pPr>
    <w:rPr>
      <w:rFonts w:ascii="標楷體" w:eastAsia="標楷體"/>
      <w:noProof/>
      <w:sz w:val="24"/>
    </w:rPr>
  </w:style>
  <w:style w:type="paragraph" w:customStyle="1" w:styleId="37">
    <w:name w:val="項目3"/>
    <w:pPr>
      <w:tabs>
        <w:tab w:val="left" w:pos="964"/>
        <w:tab w:val="num" w:pos="1097"/>
        <w:tab w:val="left" w:pos="2552"/>
      </w:tabs>
      <w:adjustRightInd w:val="0"/>
      <w:snapToGrid w:val="0"/>
      <w:spacing w:before="140"/>
      <w:ind w:left="964" w:hanging="227"/>
    </w:pPr>
    <w:rPr>
      <w:rFonts w:ascii="標楷體" w:eastAsia="標楷體"/>
      <w:noProof/>
      <w:sz w:val="24"/>
    </w:rPr>
  </w:style>
  <w:style w:type="paragraph" w:customStyle="1" w:styleId="43">
    <w:name w:val="項目4"/>
    <w:pPr>
      <w:tabs>
        <w:tab w:val="left" w:pos="1134"/>
        <w:tab w:val="num" w:pos="1267"/>
      </w:tabs>
      <w:adjustRightInd w:val="0"/>
      <w:snapToGrid w:val="0"/>
      <w:spacing w:before="120"/>
      <w:ind w:left="1134" w:hanging="227"/>
    </w:pPr>
    <w:rPr>
      <w:rFonts w:ascii="標楷體" w:eastAsia="標楷體"/>
      <w:noProof/>
      <w:sz w:val="24"/>
    </w:rPr>
  </w:style>
  <w:style w:type="paragraph" w:customStyle="1" w:styleId="16">
    <w:name w:val="1."/>
    <w:basedOn w:val="a0"/>
    <w:pPr>
      <w:tabs>
        <w:tab w:val="num" w:pos="360"/>
      </w:tabs>
      <w:ind w:left="360" w:hanging="360"/>
      <w:outlineLvl w:val="0"/>
    </w:pPr>
    <w:rPr>
      <w:sz w:val="28"/>
    </w:rPr>
  </w:style>
  <w:style w:type="paragraph" w:customStyle="1" w:styleId="26">
    <w:name w:val="英文編號2"/>
    <w:pPr>
      <w:tabs>
        <w:tab w:val="left" w:pos="1191"/>
        <w:tab w:val="num" w:pos="1324"/>
      </w:tabs>
      <w:adjustRightInd w:val="0"/>
      <w:snapToGrid w:val="0"/>
      <w:spacing w:before="120"/>
      <w:ind w:left="1191" w:hanging="227"/>
    </w:pPr>
    <w:rPr>
      <w:rFonts w:ascii="標楷體" w:eastAsia="標楷體"/>
      <w:noProof/>
      <w:sz w:val="24"/>
    </w:rPr>
  </w:style>
  <w:style w:type="paragraph" w:customStyle="1" w:styleId="af5">
    <w:name w:val="圖表標題"/>
    <w:basedOn w:val="a0"/>
    <w:pPr>
      <w:adjustRightInd w:val="0"/>
      <w:spacing w:before="120" w:after="240"/>
      <w:jc w:val="center"/>
      <w:textAlignment w:val="baseline"/>
    </w:pPr>
    <w:rPr>
      <w:sz w:val="28"/>
    </w:rPr>
  </w:style>
  <w:style w:type="paragraph" w:customStyle="1" w:styleId="af6">
    <w:name w:val="表格文字"/>
    <w:pPr>
      <w:widowControl w:val="0"/>
      <w:autoSpaceDE w:val="0"/>
      <w:autoSpaceDN w:val="0"/>
      <w:adjustRightInd w:val="0"/>
      <w:spacing w:line="360" w:lineRule="atLeast"/>
      <w:jc w:val="center"/>
      <w:textAlignment w:val="baseline"/>
    </w:pPr>
    <w:rPr>
      <w:rFonts w:eastAsia="華康中楷體"/>
      <w:color w:val="000000"/>
      <w:sz w:val="28"/>
    </w:rPr>
  </w:style>
  <w:style w:type="paragraph" w:customStyle="1" w:styleId="af7">
    <w:name w:val="表格文字左"/>
    <w:basedOn w:val="af6"/>
    <w:pPr>
      <w:jc w:val="left"/>
    </w:pPr>
  </w:style>
  <w:style w:type="paragraph" w:styleId="af8">
    <w:name w:val="Note Heading"/>
    <w:basedOn w:val="a0"/>
    <w:next w:val="a0"/>
    <w:pPr>
      <w:jc w:val="center"/>
    </w:pPr>
    <w:rPr>
      <w:color w:val="000000"/>
    </w:rPr>
  </w:style>
  <w:style w:type="paragraph" w:styleId="af9">
    <w:name w:val="Closing"/>
    <w:basedOn w:val="a0"/>
    <w:pPr>
      <w:ind w:leftChars="1800" w:left="100"/>
    </w:pPr>
    <w:rPr>
      <w:color w:val="000000"/>
    </w:rPr>
  </w:style>
  <w:style w:type="paragraph" w:styleId="afa">
    <w:name w:val="Title"/>
    <w:basedOn w:val="a0"/>
    <w:pPr>
      <w:keepLines/>
      <w:shd w:val="pct10" w:color="auto" w:fill="FFFFFF"/>
      <w:tabs>
        <w:tab w:val="left" w:pos="-720"/>
      </w:tabs>
      <w:suppressAutoHyphens/>
      <w:spacing w:before="240" w:after="120"/>
      <w:ind w:left="1152" w:right="1152"/>
      <w:jc w:val="center"/>
    </w:pPr>
    <w:rPr>
      <w:rFonts w:ascii="Helvetica" w:hAnsi="Helvetica"/>
      <w:b/>
      <w:spacing w:val="-3"/>
      <w:kern w:val="28"/>
      <w:sz w:val="32"/>
      <w:lang w:val="en-AU"/>
    </w:rPr>
  </w:style>
  <w:style w:type="paragraph" w:styleId="afb">
    <w:name w:val="Plain Text"/>
    <w:basedOn w:val="a0"/>
    <w:rPr>
      <w:rFonts w:ascii="細明體" w:eastAsia="細明體" w:hAnsi="Courier New" w:cs="Courier New"/>
    </w:rPr>
  </w:style>
  <w:style w:type="paragraph" w:styleId="afc">
    <w:name w:val="Body Text"/>
    <w:aliases w:val="bt,body text,B,EHPT,Body Text2"/>
    <w:basedOn w:val="a0"/>
    <w:rPr>
      <w:rFonts w:ascii="Arial" w:hAnsi="Arial"/>
    </w:rPr>
  </w:style>
  <w:style w:type="paragraph" w:customStyle="1" w:styleId="Column">
    <w:name w:val="Column"/>
    <w:basedOn w:val="a0"/>
    <w:pPr>
      <w:overflowPunct w:val="0"/>
      <w:autoSpaceDE w:val="0"/>
      <w:autoSpaceDN w:val="0"/>
      <w:adjustRightInd w:val="0"/>
      <w:jc w:val="both"/>
      <w:textAlignment w:val="baseline"/>
    </w:pPr>
    <w:rPr>
      <w:sz w:val="20"/>
    </w:rPr>
  </w:style>
  <w:style w:type="paragraph" w:styleId="afd">
    <w:name w:val="caption"/>
    <w:basedOn w:val="a0"/>
    <w:next w:val="a0"/>
    <w:pPr>
      <w:snapToGrid w:val="0"/>
      <w:spacing w:before="120" w:after="120"/>
      <w:ind w:firstLine="480"/>
    </w:pPr>
    <w:rPr>
      <w:rFonts w:ascii="Arial" w:hAnsi="Arial" w:cs="Arial"/>
      <w:noProof/>
      <w:sz w:val="20"/>
    </w:rPr>
  </w:style>
  <w:style w:type="paragraph" w:styleId="afe">
    <w:name w:val="Document Map"/>
    <w:basedOn w:val="a0"/>
    <w:semiHidden/>
    <w:pPr>
      <w:shd w:val="clear" w:color="auto" w:fill="000080"/>
    </w:pPr>
    <w:rPr>
      <w:rFonts w:ascii="Arial" w:hAnsi="Arial"/>
    </w:rPr>
  </w:style>
  <w:style w:type="paragraph" w:customStyle="1" w:styleId="aff">
    <w:name w:val="表格之文字"/>
    <w:basedOn w:val="a0"/>
    <w:pPr>
      <w:adjustRightInd w:val="0"/>
      <w:spacing w:before="60" w:after="60" w:line="400" w:lineRule="atLeast"/>
      <w:jc w:val="center"/>
      <w:textAlignment w:val="baseline"/>
    </w:pPr>
    <w:rPr>
      <w:sz w:val="28"/>
    </w:rPr>
  </w:style>
  <w:style w:type="paragraph" w:styleId="aff0">
    <w:name w:val="Body Text Indent"/>
    <w:basedOn w:val="a0"/>
    <w:pPr>
      <w:ind w:firstLineChars="200" w:firstLine="480"/>
    </w:pPr>
  </w:style>
  <w:style w:type="paragraph" w:styleId="38">
    <w:name w:val="Body Text Indent 3"/>
    <w:basedOn w:val="a0"/>
    <w:pPr>
      <w:spacing w:line="360" w:lineRule="auto"/>
      <w:ind w:leftChars="200" w:left="480" w:firstLineChars="250" w:firstLine="600"/>
      <w:jc w:val="both"/>
    </w:pPr>
  </w:style>
  <w:style w:type="paragraph" w:styleId="aff1">
    <w:name w:val="Normal Indent"/>
    <w:basedOn w:val="a0"/>
    <w:pPr>
      <w:ind w:leftChars="375" w:left="375" w:firstLineChars="225" w:firstLine="225"/>
    </w:pPr>
    <w:rPr>
      <w:rFonts w:ascii="Arial" w:hAnsi="Arial"/>
    </w:rPr>
  </w:style>
  <w:style w:type="paragraph" w:styleId="aff2">
    <w:name w:val="table of figures"/>
    <w:basedOn w:val="a0"/>
    <w:next w:val="a0"/>
    <w:semiHidden/>
    <w:pPr>
      <w:snapToGrid w:val="0"/>
      <w:ind w:left="480" w:hanging="480"/>
    </w:pPr>
    <w:rPr>
      <w:rFonts w:ascii="Arial" w:hAnsi="Arial"/>
      <w:sz w:val="20"/>
    </w:rPr>
  </w:style>
  <w:style w:type="character" w:styleId="aff3">
    <w:name w:val="FollowedHyperlink"/>
    <w:rPr>
      <w:color w:val="800080"/>
      <w:u w:val="single"/>
    </w:rPr>
  </w:style>
  <w:style w:type="character" w:styleId="aff4">
    <w:name w:val="Hyperlink"/>
    <w:uiPriority w:val="99"/>
    <w:rPr>
      <w:color w:val="0000FF"/>
      <w:u w:val="single"/>
    </w:rPr>
  </w:style>
  <w:style w:type="paragraph" w:styleId="50">
    <w:name w:val="toc 5"/>
    <w:basedOn w:val="a0"/>
    <w:next w:val="a0"/>
    <w:autoRedefine/>
    <w:uiPriority w:val="39"/>
    <w:rsid w:val="00CE3DC7"/>
    <w:pPr>
      <w:numPr>
        <w:numId w:val="15"/>
      </w:numPr>
      <w:tabs>
        <w:tab w:val="left" w:pos="3840"/>
        <w:tab w:val="right" w:leader="dot" w:pos="9628"/>
      </w:tabs>
    </w:pPr>
  </w:style>
  <w:style w:type="paragraph" w:styleId="61">
    <w:name w:val="toc 6"/>
    <w:basedOn w:val="a0"/>
    <w:next w:val="a0"/>
    <w:autoRedefine/>
    <w:uiPriority w:val="39"/>
    <w:pPr>
      <w:ind w:leftChars="1000" w:left="2400"/>
    </w:pPr>
  </w:style>
  <w:style w:type="paragraph" w:styleId="71">
    <w:name w:val="toc 7"/>
    <w:basedOn w:val="a0"/>
    <w:next w:val="a0"/>
    <w:autoRedefine/>
    <w:uiPriority w:val="39"/>
    <w:rsid w:val="0045033C"/>
    <w:pPr>
      <w:jc w:val="center"/>
    </w:pPr>
  </w:style>
  <w:style w:type="paragraph" w:styleId="81">
    <w:name w:val="toc 8"/>
    <w:basedOn w:val="a0"/>
    <w:next w:val="a0"/>
    <w:autoRedefine/>
    <w:uiPriority w:val="39"/>
    <w:pPr>
      <w:ind w:leftChars="1400" w:left="3360"/>
    </w:pPr>
  </w:style>
  <w:style w:type="paragraph" w:styleId="91">
    <w:name w:val="toc 9"/>
    <w:basedOn w:val="a0"/>
    <w:next w:val="a0"/>
    <w:autoRedefine/>
    <w:uiPriority w:val="39"/>
    <w:pPr>
      <w:ind w:leftChars="1600" w:left="3840"/>
    </w:pPr>
  </w:style>
  <w:style w:type="character" w:customStyle="1" w:styleId="text1">
    <w:name w:val="text1"/>
    <w:rPr>
      <w:sz w:val="18"/>
      <w:szCs w:val="18"/>
    </w:rPr>
  </w:style>
  <w:style w:type="character" w:customStyle="1" w:styleId="a8">
    <w:name w:val="版次 字元"/>
    <w:link w:val="a7"/>
    <w:rsid w:val="00F64B6E"/>
    <w:rPr>
      <w:rFonts w:ascii="Arial" w:eastAsia="標楷體" w:hAnsi="Arial"/>
      <w:kern w:val="2"/>
      <w:sz w:val="36"/>
      <w:lang w:val="en-US" w:eastAsia="zh-TW" w:bidi="ar-SA"/>
    </w:rPr>
  </w:style>
  <w:style w:type="table" w:styleId="aff5">
    <w:name w:val="Table Grid"/>
    <w:basedOn w:val="a2"/>
    <w:uiPriority w:val="59"/>
    <w:rsid w:val="00592DA6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0"/>
    <w:uiPriority w:val="99"/>
    <w:rsid w:val="007508A3"/>
    <w:pPr>
      <w:spacing w:before="100" w:beforeAutospacing="1" w:after="100" w:afterAutospacing="1"/>
    </w:pPr>
  </w:style>
  <w:style w:type="character" w:styleId="aff6">
    <w:name w:val="annotation reference"/>
    <w:semiHidden/>
    <w:rsid w:val="00CF3990"/>
    <w:rPr>
      <w:sz w:val="18"/>
      <w:szCs w:val="18"/>
    </w:rPr>
  </w:style>
  <w:style w:type="paragraph" w:styleId="aff7">
    <w:name w:val="annotation text"/>
    <w:basedOn w:val="a0"/>
    <w:semiHidden/>
    <w:rsid w:val="00CF3990"/>
  </w:style>
  <w:style w:type="paragraph" w:styleId="aff8">
    <w:name w:val="annotation subject"/>
    <w:basedOn w:val="aff7"/>
    <w:next w:val="aff7"/>
    <w:semiHidden/>
    <w:rsid w:val="00CF3990"/>
    <w:rPr>
      <w:b/>
      <w:bCs/>
    </w:rPr>
  </w:style>
  <w:style w:type="paragraph" w:customStyle="1" w:styleId="Arial">
    <w:name w:val="內文 + Arial"/>
    <w:aliases w:val="10 點"/>
    <w:basedOn w:val="ac"/>
    <w:rsid w:val="000B27B6"/>
  </w:style>
  <w:style w:type="character" w:customStyle="1" w:styleId="formline21">
    <w:name w:val="formline21"/>
    <w:rsid w:val="00147356"/>
    <w:rPr>
      <w:rFonts w:ascii="Verdana" w:hAnsi="Verdana" w:hint="default"/>
      <w:strike w:val="0"/>
      <w:dstrike w:val="0"/>
      <w:color w:val="333333"/>
      <w:sz w:val="18"/>
      <w:szCs w:val="18"/>
      <w:u w:val="none"/>
      <w:effect w:val="none"/>
      <w:bdr w:val="none" w:sz="0" w:space="0" w:color="auto" w:frame="1"/>
      <w:shd w:val="clear" w:color="auto" w:fill="FFFFFF"/>
    </w:rPr>
  </w:style>
  <w:style w:type="character" w:customStyle="1" w:styleId="style21">
    <w:name w:val="style21"/>
    <w:rsid w:val="00860278"/>
    <w:rPr>
      <w:color w:val="000066"/>
    </w:rPr>
  </w:style>
  <w:style w:type="character" w:customStyle="1" w:styleId="style31">
    <w:name w:val="style31"/>
    <w:rsid w:val="00EE0B8B"/>
    <w:rPr>
      <w:color w:val="FF0000"/>
    </w:rPr>
  </w:style>
  <w:style w:type="character" w:styleId="aff9">
    <w:name w:val="Strong"/>
    <w:rsid w:val="00446772"/>
    <w:rPr>
      <w:b/>
      <w:bCs/>
    </w:rPr>
  </w:style>
  <w:style w:type="character" w:customStyle="1" w:styleId="41">
    <w:name w:val="標題 4 字元"/>
    <w:aliases w:val="h4 字元,H4 字元"/>
    <w:link w:val="40"/>
    <w:rsid w:val="0028308B"/>
    <w:rPr>
      <w:rFonts w:eastAsia="標楷體"/>
      <w:kern w:val="2"/>
      <w:sz w:val="28"/>
      <w:lang w:val="en-US" w:eastAsia="zh-TW" w:bidi="ar-SA"/>
    </w:rPr>
  </w:style>
  <w:style w:type="character" w:customStyle="1" w:styleId="maintitle1">
    <w:name w:val="main_title1"/>
    <w:rsid w:val="00531419"/>
    <w:rPr>
      <w:rFonts w:ascii="Verdana" w:hAnsi="Verdana" w:hint="default"/>
      <w:b/>
      <w:bCs/>
      <w:i w:val="0"/>
      <w:iCs w:val="0"/>
      <w:smallCaps w:val="0"/>
      <w:strike w:val="0"/>
      <w:dstrike w:val="0"/>
      <w:color w:val="FFFFFF"/>
      <w:sz w:val="14"/>
      <w:szCs w:val="14"/>
      <w:u w:val="none"/>
      <w:effect w:val="none"/>
    </w:rPr>
  </w:style>
  <w:style w:type="character" w:customStyle="1" w:styleId="formline11">
    <w:name w:val="formline11"/>
    <w:rsid w:val="003C53A9"/>
    <w:rPr>
      <w:rFonts w:ascii="Verdana" w:hAnsi="Verdana" w:hint="default"/>
      <w:color w:val="000000"/>
      <w:sz w:val="18"/>
      <w:szCs w:val="18"/>
      <w:shd w:val="clear" w:color="auto" w:fill="E7F3FF"/>
    </w:rPr>
  </w:style>
  <w:style w:type="paragraph" w:styleId="affa">
    <w:name w:val="Revision"/>
    <w:hidden/>
    <w:uiPriority w:val="99"/>
    <w:semiHidden/>
    <w:rsid w:val="00D4427C"/>
    <w:rPr>
      <w:rFonts w:eastAsia="標楷體"/>
      <w:kern w:val="2"/>
      <w:sz w:val="24"/>
    </w:rPr>
  </w:style>
  <w:style w:type="character" w:customStyle="1" w:styleId="33">
    <w:name w:val="標題 3 字元"/>
    <w:aliases w:val="H3 字元,h3 字元,3 字元,list 3 字元,H3-Heading 3 字元,l3.3 字元,l3 字元,heading 3 字元,BOD 1 字元"/>
    <w:link w:val="32"/>
    <w:rsid w:val="00480E89"/>
    <w:rPr>
      <w:rFonts w:ascii="標楷體" w:eastAsia="標楷體" w:hAnsi="標楷體" w:cs="新細明體"/>
      <w:sz w:val="32"/>
      <w:szCs w:val="24"/>
    </w:rPr>
  </w:style>
  <w:style w:type="character" w:customStyle="1" w:styleId="ad">
    <w:name w:val="頁首 字元"/>
    <w:link w:val="ac"/>
    <w:uiPriority w:val="99"/>
    <w:rsid w:val="00B467FF"/>
    <w:rPr>
      <w:rFonts w:ascii="Arial" w:eastAsia="標楷體" w:hAnsi="Arial" w:cs="Arial"/>
    </w:rPr>
  </w:style>
  <w:style w:type="paragraph" w:customStyle="1" w:styleId="17">
    <w:name w:val="內文 1"/>
    <w:link w:val="18"/>
    <w:rsid w:val="006D53BD"/>
    <w:pPr>
      <w:ind w:left="360"/>
    </w:pPr>
    <w:rPr>
      <w:rFonts w:ascii="細明體" w:eastAsia="細明體"/>
      <w:noProof/>
      <w:snapToGrid w:val="0"/>
      <w:sz w:val="24"/>
    </w:rPr>
  </w:style>
  <w:style w:type="character" w:customStyle="1" w:styleId="18">
    <w:name w:val="內文 1 字元"/>
    <w:link w:val="17"/>
    <w:rsid w:val="006D53BD"/>
    <w:rPr>
      <w:rFonts w:ascii="細明體" w:eastAsia="細明體"/>
      <w:noProof/>
      <w:snapToGrid w:val="0"/>
      <w:sz w:val="24"/>
    </w:rPr>
  </w:style>
  <w:style w:type="paragraph" w:customStyle="1" w:styleId="44">
    <w:name w:val="標題4"/>
    <w:basedOn w:val="32"/>
    <w:rsid w:val="008A56D3"/>
    <w:pPr>
      <w:numPr>
        <w:ilvl w:val="0"/>
        <w:numId w:val="0"/>
      </w:numPr>
      <w:tabs>
        <w:tab w:val="num" w:pos="1588"/>
      </w:tabs>
      <w:ind w:left="1588" w:hanging="1021"/>
    </w:pPr>
    <w:rPr>
      <w:sz w:val="28"/>
      <w:szCs w:val="28"/>
    </w:rPr>
  </w:style>
  <w:style w:type="paragraph" w:styleId="affb">
    <w:name w:val="List Paragraph"/>
    <w:basedOn w:val="a0"/>
    <w:link w:val="affc"/>
    <w:uiPriority w:val="34"/>
    <w:qFormat/>
    <w:rsid w:val="004A5C78"/>
    <w:pPr>
      <w:ind w:leftChars="200" w:left="480"/>
    </w:pPr>
  </w:style>
  <w:style w:type="table" w:customStyle="1" w:styleId="19">
    <w:name w:val="表格格線1"/>
    <w:basedOn w:val="a2"/>
    <w:next w:val="aff5"/>
    <w:uiPriority w:val="59"/>
    <w:rsid w:val="0083725A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表格格線2"/>
    <w:basedOn w:val="a2"/>
    <w:next w:val="aff5"/>
    <w:uiPriority w:val="59"/>
    <w:rsid w:val="00BD70F0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表格格線3"/>
    <w:basedOn w:val="a2"/>
    <w:next w:val="aff5"/>
    <w:uiPriority w:val="59"/>
    <w:rsid w:val="00BD70F0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3">
    <w:name w:val="標題 2 字元"/>
    <w:aliases w:val="章 字元,h2 字元,H2 字元,節標題 字元,2 字元,Header 2 字元,Header2 字元,H2-Heading 2 字元,l2 字元,22 字元,heading2 字元,2nd level 字元,B Sub/Bold 字元,B Sub/Bold1 字元,h2 main heading 字元"/>
    <w:basedOn w:val="a1"/>
    <w:link w:val="22"/>
    <w:rsid w:val="00017F26"/>
    <w:rPr>
      <w:rFonts w:ascii="標楷體" w:eastAsia="標楷體" w:hAnsi="標楷體" w:cs="新細明體"/>
      <w:b/>
      <w:snapToGrid w:val="0"/>
      <w:sz w:val="32"/>
      <w:szCs w:val="24"/>
    </w:rPr>
  </w:style>
  <w:style w:type="paragraph" w:styleId="affd">
    <w:name w:val="footnote text"/>
    <w:basedOn w:val="a0"/>
    <w:link w:val="affe"/>
    <w:rsid w:val="009A08DB"/>
    <w:pPr>
      <w:snapToGrid w:val="0"/>
    </w:pPr>
    <w:rPr>
      <w:sz w:val="20"/>
    </w:rPr>
  </w:style>
  <w:style w:type="character" w:customStyle="1" w:styleId="affe">
    <w:name w:val="註腳文字 字元"/>
    <w:basedOn w:val="a1"/>
    <w:link w:val="affd"/>
    <w:rsid w:val="009A08DB"/>
    <w:rPr>
      <w:rFonts w:eastAsia="標楷體"/>
      <w:kern w:val="2"/>
    </w:rPr>
  </w:style>
  <w:style w:type="character" w:styleId="afff">
    <w:name w:val="footnote reference"/>
    <w:basedOn w:val="a1"/>
    <w:rsid w:val="009A08DB"/>
    <w:rPr>
      <w:vertAlign w:val="superscript"/>
    </w:rPr>
  </w:style>
  <w:style w:type="paragraph" w:styleId="afff0">
    <w:name w:val="endnote text"/>
    <w:basedOn w:val="a0"/>
    <w:link w:val="afff1"/>
    <w:rsid w:val="009A08DB"/>
    <w:pPr>
      <w:snapToGrid w:val="0"/>
    </w:pPr>
  </w:style>
  <w:style w:type="character" w:customStyle="1" w:styleId="afff1">
    <w:name w:val="章節附註文字 字元"/>
    <w:basedOn w:val="a1"/>
    <w:link w:val="afff0"/>
    <w:rsid w:val="009A08DB"/>
    <w:rPr>
      <w:rFonts w:eastAsia="標楷體"/>
      <w:kern w:val="2"/>
      <w:sz w:val="24"/>
    </w:rPr>
  </w:style>
  <w:style w:type="character" w:styleId="afff2">
    <w:name w:val="endnote reference"/>
    <w:basedOn w:val="a1"/>
    <w:rsid w:val="009A08DB"/>
    <w:rPr>
      <w:vertAlign w:val="superscript"/>
    </w:rPr>
  </w:style>
  <w:style w:type="character" w:styleId="afff3">
    <w:name w:val="Book Title"/>
    <w:basedOn w:val="a1"/>
    <w:uiPriority w:val="33"/>
    <w:rsid w:val="00132DD1"/>
    <w:rPr>
      <w:b/>
      <w:bCs/>
      <w:smallCaps/>
      <w:spacing w:val="5"/>
    </w:rPr>
  </w:style>
  <w:style w:type="character" w:customStyle="1" w:styleId="af">
    <w:name w:val="頁尾 字元"/>
    <w:basedOn w:val="a1"/>
    <w:link w:val="ae"/>
    <w:rsid w:val="00D13B80"/>
    <w:rPr>
      <w:rFonts w:eastAsia="標楷體"/>
      <w:kern w:val="2"/>
    </w:rPr>
  </w:style>
  <w:style w:type="table" w:styleId="45">
    <w:name w:val="Grid Table 4"/>
    <w:basedOn w:val="a2"/>
    <w:uiPriority w:val="49"/>
    <w:rsid w:val="0080655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1">
    <w:name w:val="_1階標題"/>
    <w:basedOn w:val="affb"/>
    <w:link w:val="1a"/>
    <w:qFormat/>
    <w:rsid w:val="00A9565C"/>
    <w:pPr>
      <w:numPr>
        <w:numId w:val="16"/>
      </w:numPr>
      <w:pBdr>
        <w:bottom w:val="single" w:sz="4" w:space="1" w:color="auto"/>
      </w:pBdr>
      <w:shd w:val="clear" w:color="auto" w:fill="002060"/>
      <w:snapToGrid w:val="0"/>
      <w:spacing w:beforeLines="50" w:before="166" w:afterLines="50" w:after="166"/>
      <w:ind w:leftChars="0"/>
      <w:outlineLvl w:val="0"/>
    </w:pPr>
    <w:rPr>
      <w:b/>
      <w:bCs/>
      <w:color w:val="FFFFFF" w:themeColor="background1"/>
      <w:sz w:val="40"/>
    </w:rPr>
  </w:style>
  <w:style w:type="paragraph" w:customStyle="1" w:styleId="21">
    <w:name w:val="_2階標題"/>
    <w:basedOn w:val="affb"/>
    <w:link w:val="28"/>
    <w:qFormat/>
    <w:rsid w:val="00A9565C"/>
    <w:pPr>
      <w:numPr>
        <w:ilvl w:val="1"/>
        <w:numId w:val="16"/>
      </w:numPr>
      <w:spacing w:beforeLines="75" w:before="249" w:afterLines="25" w:after="83"/>
      <w:ind w:leftChars="0"/>
      <w:outlineLvl w:val="1"/>
    </w:pPr>
    <w:rPr>
      <w:b/>
      <w:bCs/>
      <w:sz w:val="36"/>
    </w:rPr>
  </w:style>
  <w:style w:type="character" w:customStyle="1" w:styleId="affc">
    <w:name w:val="清單段落 字元"/>
    <w:basedOn w:val="a1"/>
    <w:link w:val="affb"/>
    <w:uiPriority w:val="34"/>
    <w:rsid w:val="00571207"/>
    <w:rPr>
      <w:rFonts w:eastAsia="標楷體"/>
      <w:kern w:val="2"/>
      <w:sz w:val="24"/>
    </w:rPr>
  </w:style>
  <w:style w:type="character" w:customStyle="1" w:styleId="1a">
    <w:name w:val="_1階標題 字元"/>
    <w:basedOn w:val="affc"/>
    <w:link w:val="11"/>
    <w:rsid w:val="00A9565C"/>
    <w:rPr>
      <w:rFonts w:ascii="標楷體" w:eastAsia="標楷體" w:hAnsi="標楷體" w:cs="新細明體"/>
      <w:b/>
      <w:bCs/>
      <w:color w:val="FFFFFF" w:themeColor="background1"/>
      <w:kern w:val="2"/>
      <w:sz w:val="40"/>
      <w:szCs w:val="24"/>
      <w:shd w:val="clear" w:color="auto" w:fill="002060"/>
    </w:rPr>
  </w:style>
  <w:style w:type="paragraph" w:customStyle="1" w:styleId="31">
    <w:name w:val="_3階標題"/>
    <w:basedOn w:val="affb"/>
    <w:link w:val="3a"/>
    <w:qFormat/>
    <w:rsid w:val="00A9565C"/>
    <w:pPr>
      <w:numPr>
        <w:ilvl w:val="2"/>
        <w:numId w:val="16"/>
      </w:numPr>
      <w:spacing w:beforeLines="50" w:before="166" w:afterLines="50" w:after="166"/>
      <w:ind w:leftChars="0" w:left="0"/>
      <w:outlineLvl w:val="2"/>
    </w:pPr>
    <w:rPr>
      <w:bCs/>
      <w:sz w:val="32"/>
    </w:rPr>
  </w:style>
  <w:style w:type="character" w:customStyle="1" w:styleId="28">
    <w:name w:val="_2階標題 字元"/>
    <w:basedOn w:val="affc"/>
    <w:link w:val="21"/>
    <w:rsid w:val="00A9565C"/>
    <w:rPr>
      <w:rFonts w:ascii="標楷體" w:eastAsia="標楷體" w:hAnsi="標楷體" w:cs="新細明體"/>
      <w:b/>
      <w:bCs/>
      <w:kern w:val="2"/>
      <w:sz w:val="36"/>
      <w:szCs w:val="24"/>
    </w:rPr>
  </w:style>
  <w:style w:type="paragraph" w:customStyle="1" w:styleId="afff4">
    <w:name w:val="封面_標題"/>
    <w:basedOn w:val="a0"/>
    <w:link w:val="afff5"/>
    <w:qFormat/>
    <w:rsid w:val="00571207"/>
    <w:pPr>
      <w:jc w:val="center"/>
    </w:pPr>
    <w:rPr>
      <w:rFonts w:cs="Arial"/>
      <w:b/>
      <w:color w:val="000000"/>
      <w:sz w:val="64"/>
    </w:rPr>
  </w:style>
  <w:style w:type="character" w:customStyle="1" w:styleId="3a">
    <w:name w:val="_3階標題 字元"/>
    <w:basedOn w:val="affc"/>
    <w:link w:val="31"/>
    <w:rsid w:val="00A9565C"/>
    <w:rPr>
      <w:rFonts w:ascii="標楷體" w:eastAsia="標楷體" w:hAnsi="標楷體" w:cs="新細明體"/>
      <w:bCs/>
      <w:kern w:val="2"/>
      <w:sz w:val="32"/>
      <w:szCs w:val="24"/>
    </w:rPr>
  </w:style>
  <w:style w:type="paragraph" w:customStyle="1" w:styleId="afff6">
    <w:name w:val="封面副標題"/>
    <w:basedOn w:val="a0"/>
    <w:link w:val="afff7"/>
    <w:qFormat/>
    <w:rsid w:val="00571207"/>
    <w:pPr>
      <w:pBdr>
        <w:top w:val="single" w:sz="6" w:space="1" w:color="auto"/>
        <w:bottom w:val="single" w:sz="6" w:space="1" w:color="auto"/>
      </w:pBdr>
      <w:ind w:left="900"/>
      <w:jc w:val="center"/>
    </w:pPr>
    <w:rPr>
      <w:rFonts w:cs="Arial"/>
      <w:color w:val="000000"/>
      <w:sz w:val="44"/>
      <w:szCs w:val="44"/>
    </w:rPr>
  </w:style>
  <w:style w:type="character" w:customStyle="1" w:styleId="afff5">
    <w:name w:val="封面_標題 字元"/>
    <w:basedOn w:val="a1"/>
    <w:link w:val="afff4"/>
    <w:rsid w:val="00571207"/>
    <w:rPr>
      <w:rFonts w:eastAsia="標楷體" w:cs="Arial"/>
      <w:b/>
      <w:color w:val="000000"/>
      <w:kern w:val="2"/>
      <w:sz w:val="64"/>
    </w:rPr>
  </w:style>
  <w:style w:type="paragraph" w:styleId="afff8">
    <w:name w:val="TOC Heading"/>
    <w:basedOn w:val="12"/>
    <w:next w:val="a0"/>
    <w:uiPriority w:val="39"/>
    <w:unhideWhenUsed/>
    <w:qFormat/>
    <w:rsid w:val="00571207"/>
    <w:pPr>
      <w:keepNext/>
      <w:keepLines/>
      <w:pageBreakBefore w:val="0"/>
      <w:numPr>
        <w:numId w:val="0"/>
      </w:numPr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kern w:val="0"/>
      <w:sz w:val="32"/>
      <w:szCs w:val="32"/>
    </w:rPr>
  </w:style>
  <w:style w:type="character" w:customStyle="1" w:styleId="afff7">
    <w:name w:val="封面副標題 字元"/>
    <w:basedOn w:val="a1"/>
    <w:link w:val="afff6"/>
    <w:rsid w:val="00571207"/>
    <w:rPr>
      <w:rFonts w:eastAsia="標楷體" w:cs="Arial"/>
      <w:color w:val="000000"/>
      <w:kern w:val="2"/>
      <w:sz w:val="44"/>
      <w:szCs w:val="44"/>
    </w:rPr>
  </w:style>
  <w:style w:type="paragraph" w:customStyle="1" w:styleId="afff9">
    <w:name w:val="參考說明標題"/>
    <w:basedOn w:val="a0"/>
    <w:link w:val="afffa"/>
    <w:qFormat/>
    <w:rsid w:val="00D857F6"/>
    <w:pPr>
      <w:jc w:val="center"/>
    </w:pPr>
    <w:rPr>
      <w:rFonts w:cs="Arial"/>
      <w:b/>
      <w:color w:val="000000"/>
      <w:sz w:val="32"/>
    </w:rPr>
  </w:style>
  <w:style w:type="character" w:customStyle="1" w:styleId="afffa">
    <w:name w:val="參考說明標題 字元"/>
    <w:basedOn w:val="a1"/>
    <w:link w:val="afff9"/>
    <w:rsid w:val="00D857F6"/>
    <w:rPr>
      <w:rFonts w:eastAsia="標楷體" w:cs="Arial"/>
      <w:b/>
      <w:color w:val="000000"/>
      <w:kern w:val="2"/>
      <w:sz w:val="32"/>
    </w:rPr>
  </w:style>
  <w:style w:type="paragraph" w:customStyle="1" w:styleId="afffb">
    <w:name w:val="__說明內文"/>
    <w:basedOn w:val="21"/>
    <w:link w:val="afffc"/>
    <w:qFormat/>
    <w:rsid w:val="00612AD2"/>
    <w:pPr>
      <w:numPr>
        <w:ilvl w:val="0"/>
        <w:numId w:val="0"/>
      </w:numPr>
      <w:spacing w:beforeLines="0" w:before="0" w:afterLines="100" w:after="332" w:line="480" w:lineRule="exact"/>
      <w:ind w:firstLineChars="202" w:firstLine="566"/>
      <w:outlineLvl w:val="9"/>
    </w:pPr>
    <w:rPr>
      <w:b w:val="0"/>
      <w:sz w:val="28"/>
    </w:rPr>
  </w:style>
  <w:style w:type="character" w:customStyle="1" w:styleId="afffc">
    <w:name w:val="__說明內文 字元"/>
    <w:basedOn w:val="28"/>
    <w:link w:val="afffb"/>
    <w:rsid w:val="00612AD2"/>
    <w:rPr>
      <w:rFonts w:ascii="標楷體" w:eastAsia="標楷體" w:hAnsi="標楷體" w:cs="新細明體"/>
      <w:b w:val="0"/>
      <w:bCs/>
      <w:kern w:val="2"/>
      <w:sz w:val="28"/>
      <w:szCs w:val="24"/>
    </w:rPr>
  </w:style>
  <w:style w:type="paragraph" w:customStyle="1" w:styleId="afffd">
    <w:name w:val="圖表段落"/>
    <w:basedOn w:val="afffb"/>
    <w:qFormat/>
    <w:rsid w:val="00724B5C"/>
    <w:pPr>
      <w:spacing w:beforeLines="50" w:before="50" w:afterLines="50" w:after="50" w:line="240" w:lineRule="auto"/>
      <w:jc w:val="center"/>
    </w:pPr>
    <w:rPr>
      <w:noProof/>
    </w:rPr>
  </w:style>
  <w:style w:type="character" w:customStyle="1" w:styleId="1b">
    <w:name w:val="未解析的提及項目1"/>
    <w:basedOn w:val="a1"/>
    <w:uiPriority w:val="99"/>
    <w:semiHidden/>
    <w:unhideWhenUsed/>
    <w:rsid w:val="00B508B3"/>
    <w:rPr>
      <w:color w:val="605E5C"/>
      <w:shd w:val="clear" w:color="auto" w:fill="E1DFDD"/>
    </w:rPr>
  </w:style>
  <w:style w:type="paragraph" w:customStyle="1" w:styleId="afffe">
    <w:name w:val="_表格"/>
    <w:basedOn w:val="affb"/>
    <w:link w:val="affff"/>
    <w:qFormat/>
    <w:rsid w:val="00A67D33"/>
    <w:pPr>
      <w:widowControl w:val="0"/>
      <w:ind w:leftChars="0" w:left="0"/>
      <w:jc w:val="center"/>
    </w:pPr>
  </w:style>
  <w:style w:type="paragraph" w:customStyle="1" w:styleId="affff0">
    <w:name w:val="_表格靠左"/>
    <w:basedOn w:val="afffe"/>
    <w:link w:val="affff1"/>
    <w:qFormat/>
    <w:rsid w:val="00A9565C"/>
    <w:pPr>
      <w:jc w:val="left"/>
    </w:pPr>
  </w:style>
  <w:style w:type="character" w:customStyle="1" w:styleId="affff">
    <w:name w:val="_表格 字元"/>
    <w:basedOn w:val="affc"/>
    <w:link w:val="afffe"/>
    <w:rsid w:val="00A67D33"/>
    <w:rPr>
      <w:rFonts w:ascii="標楷體" w:eastAsia="標楷體" w:hAnsi="標楷體" w:cs="新細明體"/>
      <w:kern w:val="2"/>
      <w:sz w:val="24"/>
      <w:szCs w:val="24"/>
    </w:rPr>
  </w:style>
  <w:style w:type="character" w:customStyle="1" w:styleId="affff1">
    <w:name w:val="_表格靠左 字元"/>
    <w:basedOn w:val="affff"/>
    <w:link w:val="affff0"/>
    <w:rsid w:val="00A9565C"/>
    <w:rPr>
      <w:rFonts w:ascii="標楷體" w:eastAsia="標楷體" w:hAnsi="標楷體" w:cs="新細明體"/>
      <w:kern w:val="2"/>
      <w:sz w:val="24"/>
      <w:szCs w:val="24"/>
    </w:rPr>
  </w:style>
  <w:style w:type="paragraph" w:styleId="affff2">
    <w:name w:val="No Spacing"/>
    <w:uiPriority w:val="1"/>
    <w:qFormat/>
    <w:rsid w:val="00031F2E"/>
    <w:pPr>
      <w:widowControl w:val="0"/>
    </w:pPr>
    <w:rPr>
      <w:rFonts w:eastAsia="標楷體"/>
      <w:kern w:val="2"/>
      <w:sz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0D7355"/>
    <w:rPr>
      <w:color w:val="605E5C"/>
      <w:shd w:val="clear" w:color="auto" w:fill="E1DFDD"/>
    </w:rPr>
  </w:style>
  <w:style w:type="table" w:styleId="4-1">
    <w:name w:val="Grid Table 4 Accent 1"/>
    <w:basedOn w:val="a2"/>
    <w:uiPriority w:val="49"/>
    <w:rsid w:val="000F2CE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3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10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8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1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4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2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95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&#23542;&#30332;&#31185;&#25216;&#31243;&#24207;&#26360;&#31684;&#26412;9303-1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1FC9DD-1925-4631-BE0A-9F4D05F23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寶發科技程序書範本9303-1.dot</Template>
  <TotalTime>286</TotalTime>
  <Pages>32</Pages>
  <Words>5496</Words>
  <Characters>6301</Characters>
  <Application>Microsoft Office Word</Application>
  <DocSecurity>0</DocSecurity>
  <Lines>52</Lines>
  <Paragraphs>23</Paragraphs>
  <ScaleCrop>false</ScaleCrop>
  <Company>CHAILEASE Group</Company>
  <LinksUpToDate>false</LinksUpToDate>
  <CharactersWithSpaces>11774</CharactersWithSpaces>
  <SharedDoc>false</SharedDoc>
  <HLinks>
    <vt:vector size="216" baseType="variant">
      <vt:variant>
        <vt:i4>-1969576430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_報價記錄-新增</vt:lpwstr>
      </vt:variant>
      <vt:variant>
        <vt:i4>-1834303585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_查詢結果(列表)_1</vt:lpwstr>
      </vt:variant>
      <vt:variant>
        <vt:i4>-1834303585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_查詢結果(列表)_1</vt:lpwstr>
      </vt:variant>
      <vt:variant>
        <vt:i4>-1969576430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_報價記錄-新增</vt:lpwstr>
      </vt:variant>
      <vt:variant>
        <vt:i4>-1969576430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_報價記錄-新增</vt:lpwstr>
      </vt:variant>
      <vt:variant>
        <vt:i4>-364223844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_電訪/拜訪記錄-新增</vt:lpwstr>
      </vt:variant>
      <vt:variant>
        <vt:i4>-1829388362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_查詢結果(列表)</vt:lpwstr>
      </vt:variant>
      <vt:variant>
        <vt:i4>-1829388362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_查詢結果(列表)</vt:lpwstr>
      </vt:variant>
      <vt:variant>
        <vt:i4>-364223844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_電訪/拜訪記錄-新增</vt:lpwstr>
      </vt:variant>
      <vt:variant>
        <vt:i4>-364223844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_電訪/拜訪記錄-新增</vt:lpwstr>
      </vt:variant>
      <vt:variant>
        <vt:i4>-1881775552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_客戶資料-新增</vt:lpwstr>
      </vt:variant>
      <vt:variant>
        <vt:i4>-1881775552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_客戶資料-新增</vt:lpwstr>
      </vt:variant>
      <vt:variant>
        <vt:i4>-1881775552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_客戶資料-新增</vt:lpwstr>
      </vt:variant>
      <vt:variant>
        <vt:i4>1572919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_Toc431807236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_Toc431807235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_Toc431807234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_Toc431807233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_Toc431807232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_Toc431807231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_Toc431807230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_Toc431807229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_Toc431807228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_Toc431807227</vt:lpwstr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_Toc431807226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_Toc431807225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_Toc431807224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_Toc431807223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_Toc431807222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_Toc431807221</vt:lpwstr>
      </vt:variant>
      <vt:variant>
        <vt:i4>1638455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_Toc431807220</vt:lpwstr>
      </vt:variant>
      <vt:variant>
        <vt:i4>1703991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_Toc431807219</vt:lpwstr>
      </vt:variant>
      <vt:variant>
        <vt:i4>1703991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_Toc431807218</vt:lpwstr>
      </vt:variant>
      <vt:variant>
        <vt:i4>1703991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_Toc431807217</vt:lpwstr>
      </vt:variant>
      <vt:variant>
        <vt:i4>1703991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_Toc431807216</vt:lpwstr>
      </vt:variant>
      <vt:variant>
        <vt:i4>1703991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_Toc431807215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_Toc431807214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</dc:title>
  <dc:subject/>
  <dc:creator>ArthurFanChiang@chailease.com.tw</dc:creator>
  <cp:keywords/>
  <dc:description/>
  <cp:lastModifiedBy>KocaChen【陳弘凱】</cp:lastModifiedBy>
  <cp:revision>89</cp:revision>
  <cp:lastPrinted>2017-10-27T01:07:00Z</cp:lastPrinted>
  <dcterms:created xsi:type="dcterms:W3CDTF">2020-07-24T06:12:00Z</dcterms:created>
  <dcterms:modified xsi:type="dcterms:W3CDTF">2020-07-29T09:08:00Z</dcterms:modified>
</cp:coreProperties>
</file>